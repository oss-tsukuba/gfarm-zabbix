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AED0" w14:textId="77777777" w:rsidR="00464C5F" w:rsidRDefault="00464C5F" w:rsidP="00464C5F">
      <w:pPr>
        <w:jc w:val="center"/>
      </w:pPr>
    </w:p>
    <w:p w14:paraId="50132A2B" w14:textId="77777777" w:rsidR="00464C5F" w:rsidRDefault="00464C5F" w:rsidP="00464C5F">
      <w:pPr>
        <w:jc w:val="center"/>
      </w:pPr>
    </w:p>
    <w:p w14:paraId="0A458DD7" w14:textId="77777777" w:rsidR="00464C5F" w:rsidRDefault="00464C5F" w:rsidP="00464C5F">
      <w:pPr>
        <w:jc w:val="center"/>
      </w:pPr>
    </w:p>
    <w:p w14:paraId="295F18E5" w14:textId="77777777" w:rsidR="00464C5F" w:rsidRDefault="00464C5F" w:rsidP="00464C5F">
      <w:pPr>
        <w:jc w:val="center"/>
      </w:pPr>
    </w:p>
    <w:p w14:paraId="404ACDFA" w14:textId="77777777" w:rsidR="00464C5F" w:rsidRDefault="00464C5F" w:rsidP="00464C5F">
      <w:pPr>
        <w:jc w:val="center"/>
        <w:rPr>
          <w:sz w:val="28"/>
          <w:szCs w:val="28"/>
        </w:rPr>
      </w:pPr>
    </w:p>
    <w:p w14:paraId="10CCBFEC" w14:textId="77777777" w:rsidR="00464C5F" w:rsidRDefault="00464C5F" w:rsidP="00464C5F">
      <w:pPr>
        <w:jc w:val="center"/>
        <w:rPr>
          <w:sz w:val="28"/>
          <w:szCs w:val="28"/>
        </w:rPr>
      </w:pPr>
    </w:p>
    <w:p w14:paraId="19EB7AE2" w14:textId="77777777" w:rsidR="00464C5F" w:rsidRDefault="00464C5F" w:rsidP="00464C5F">
      <w:pPr>
        <w:jc w:val="center"/>
        <w:rPr>
          <w:sz w:val="28"/>
          <w:szCs w:val="28"/>
        </w:rPr>
      </w:pPr>
    </w:p>
    <w:p w14:paraId="79D5E1C7" w14:textId="77777777" w:rsidR="00464C5F" w:rsidRDefault="00464C5F" w:rsidP="00464C5F">
      <w:pPr>
        <w:jc w:val="center"/>
        <w:rPr>
          <w:sz w:val="28"/>
          <w:szCs w:val="28"/>
        </w:rPr>
      </w:pPr>
    </w:p>
    <w:p w14:paraId="70FC027F" w14:textId="77777777" w:rsidR="00035B04" w:rsidRDefault="00035B04" w:rsidP="005C3B7F">
      <w:pPr>
        <w:jc w:val="center"/>
        <w:rPr>
          <w:sz w:val="28"/>
          <w:szCs w:val="28"/>
        </w:rPr>
      </w:pPr>
      <w:r w:rsidRPr="00035B04">
        <w:rPr>
          <w:rFonts w:hint="eastAsia"/>
          <w:sz w:val="28"/>
          <w:szCs w:val="28"/>
        </w:rPr>
        <w:t>Gfarm Zabbix</w:t>
      </w:r>
    </w:p>
    <w:p w14:paraId="409A92DA" w14:textId="15A4DE97" w:rsidR="007B56F1" w:rsidRPr="0010738A" w:rsidRDefault="00891D4D" w:rsidP="005C3B7F">
      <w:pPr>
        <w:jc w:val="center"/>
        <w:rPr>
          <w:sz w:val="28"/>
          <w:szCs w:val="28"/>
        </w:rPr>
      </w:pPr>
      <w:r>
        <w:rPr>
          <w:rFonts w:hint="eastAsia"/>
          <w:sz w:val="28"/>
          <w:szCs w:val="28"/>
        </w:rPr>
        <w:t>管理</w:t>
      </w:r>
      <w:r w:rsidR="007B56F1" w:rsidRPr="0010738A">
        <w:rPr>
          <w:rFonts w:hint="eastAsia"/>
          <w:sz w:val="28"/>
          <w:szCs w:val="28"/>
        </w:rPr>
        <w:t>・</w:t>
      </w:r>
      <w:r>
        <w:rPr>
          <w:rFonts w:hint="eastAsia"/>
          <w:sz w:val="28"/>
          <w:szCs w:val="28"/>
        </w:rPr>
        <w:t>利用</w:t>
      </w:r>
      <w:r w:rsidR="007B56F1" w:rsidRPr="0010738A">
        <w:rPr>
          <w:rFonts w:hint="eastAsia"/>
          <w:sz w:val="28"/>
          <w:szCs w:val="28"/>
        </w:rPr>
        <w:t>マニュアル</w:t>
      </w:r>
    </w:p>
    <w:p w14:paraId="0500885F" w14:textId="77777777" w:rsidR="007B56F1" w:rsidRDefault="007B56F1" w:rsidP="005C3B7F">
      <w:pPr>
        <w:pStyle w:val="a4"/>
        <w:ind w:leftChars="0" w:left="0"/>
        <w:jc w:val="center"/>
      </w:pPr>
    </w:p>
    <w:p w14:paraId="007C4975" w14:textId="77777777" w:rsidR="00C55418" w:rsidRDefault="00C55418" w:rsidP="005C3B7F">
      <w:pPr>
        <w:pStyle w:val="a4"/>
        <w:ind w:leftChars="0" w:left="0"/>
        <w:jc w:val="center"/>
      </w:pPr>
    </w:p>
    <w:p w14:paraId="3B1AAFAC" w14:textId="77777777" w:rsidR="00C55418" w:rsidRDefault="00C55418" w:rsidP="005C3B7F">
      <w:pPr>
        <w:pStyle w:val="a4"/>
        <w:ind w:leftChars="0" w:left="0"/>
        <w:jc w:val="center"/>
      </w:pPr>
    </w:p>
    <w:p w14:paraId="09D22CBC" w14:textId="77777777" w:rsidR="008E68E9" w:rsidRDefault="008E68E9" w:rsidP="005C3B7F">
      <w:pPr>
        <w:pStyle w:val="a4"/>
        <w:ind w:leftChars="0" w:left="0"/>
        <w:jc w:val="center"/>
      </w:pPr>
    </w:p>
    <w:p w14:paraId="5F0ADFAB" w14:textId="77777777" w:rsidR="00C55418" w:rsidRDefault="00C55418" w:rsidP="005C3B7F">
      <w:pPr>
        <w:pStyle w:val="a4"/>
        <w:ind w:leftChars="0" w:left="0"/>
        <w:jc w:val="center"/>
      </w:pPr>
    </w:p>
    <w:p w14:paraId="3F3385E1" w14:textId="77777777" w:rsidR="00464C5F" w:rsidRDefault="00464C5F" w:rsidP="005C3B7F">
      <w:pPr>
        <w:pStyle w:val="a4"/>
        <w:ind w:leftChars="0" w:left="0"/>
        <w:jc w:val="center"/>
      </w:pPr>
    </w:p>
    <w:p w14:paraId="36A3CBA6" w14:textId="77777777" w:rsidR="00464C5F" w:rsidRDefault="00464C5F" w:rsidP="005C3B7F">
      <w:pPr>
        <w:pStyle w:val="a4"/>
        <w:ind w:leftChars="0" w:left="0"/>
        <w:jc w:val="center"/>
      </w:pPr>
    </w:p>
    <w:p w14:paraId="44C88103" w14:textId="7F69E5D2" w:rsidR="0010738A" w:rsidRDefault="005F7E70" w:rsidP="005C3B7F">
      <w:pPr>
        <w:pStyle w:val="a4"/>
        <w:ind w:leftChars="0" w:left="0"/>
        <w:jc w:val="center"/>
      </w:pPr>
      <w:r>
        <w:rPr>
          <w:rFonts w:hint="eastAsia"/>
        </w:rPr>
        <w:t>第</w:t>
      </w:r>
      <w:r w:rsidR="00035B04">
        <w:rPr>
          <w:rFonts w:hint="eastAsia"/>
        </w:rPr>
        <w:t>7</w:t>
      </w:r>
      <w:r w:rsidR="0004016F">
        <w:t>.</w:t>
      </w:r>
      <w:r w:rsidR="00035B04">
        <w:rPr>
          <w:rFonts w:hint="eastAsia"/>
        </w:rPr>
        <w:t>0</w:t>
      </w:r>
      <w:r>
        <w:rPr>
          <w:rFonts w:hint="eastAsia"/>
        </w:rPr>
        <w:t>版</w:t>
      </w:r>
    </w:p>
    <w:p w14:paraId="5B0A2488" w14:textId="77777777" w:rsidR="005C3B7F" w:rsidRPr="00464C5F" w:rsidRDefault="005C3B7F" w:rsidP="005C3B7F">
      <w:pPr>
        <w:jc w:val="center"/>
      </w:pPr>
    </w:p>
    <w:p w14:paraId="2F286A72" w14:textId="4E34F4FD" w:rsidR="0010738A" w:rsidRDefault="005C3B7F" w:rsidP="005C3B7F">
      <w:pPr>
        <w:jc w:val="center"/>
      </w:pPr>
      <w:r>
        <w:rPr>
          <w:rFonts w:hint="eastAsia"/>
        </w:rPr>
        <w:t>作成日：</w:t>
      </w:r>
      <w:r w:rsidR="002427F6">
        <w:t>20</w:t>
      </w:r>
      <w:r w:rsidR="00035B04">
        <w:rPr>
          <w:rFonts w:hint="eastAsia"/>
        </w:rPr>
        <w:t>26</w:t>
      </w:r>
      <w:r w:rsidR="00C55418">
        <w:rPr>
          <w:rFonts w:hint="eastAsia"/>
        </w:rPr>
        <w:t>年</w:t>
      </w:r>
      <w:r w:rsidR="00035B04">
        <w:rPr>
          <w:rFonts w:hint="eastAsia"/>
        </w:rPr>
        <w:t>10</w:t>
      </w:r>
      <w:r w:rsidR="00C55418">
        <w:rPr>
          <w:rFonts w:hint="eastAsia"/>
        </w:rPr>
        <w:t>月</w:t>
      </w:r>
      <w:r w:rsidR="00BC140A">
        <w:rPr>
          <w:rFonts w:hint="eastAsia"/>
        </w:rPr>
        <w:t>28</w:t>
      </w:r>
      <w:r w:rsidR="00C55418">
        <w:rPr>
          <w:rFonts w:hint="eastAsia"/>
        </w:rPr>
        <w:t>日</w:t>
      </w:r>
    </w:p>
    <w:p w14:paraId="3C88669D" w14:textId="77777777" w:rsidR="00C55418" w:rsidRDefault="00C55418" w:rsidP="005C3B7F">
      <w:pPr>
        <w:jc w:val="center"/>
      </w:pPr>
    </w:p>
    <w:p w14:paraId="57D56EA6" w14:textId="77777777" w:rsidR="00C55418" w:rsidRDefault="00C55418" w:rsidP="005C3B7F">
      <w:pPr>
        <w:jc w:val="center"/>
      </w:pPr>
    </w:p>
    <w:p w14:paraId="3202B970" w14:textId="77777777" w:rsidR="00C55418" w:rsidRDefault="00C55418" w:rsidP="005C3B7F">
      <w:pPr>
        <w:jc w:val="center"/>
      </w:pPr>
    </w:p>
    <w:p w14:paraId="2D90BD14" w14:textId="77777777" w:rsidR="00C55418" w:rsidRDefault="00C55418" w:rsidP="005C3B7F">
      <w:pPr>
        <w:jc w:val="center"/>
      </w:pPr>
    </w:p>
    <w:p w14:paraId="24B2755E" w14:textId="77777777" w:rsidR="00C55418" w:rsidRDefault="00C55418" w:rsidP="005C3B7F">
      <w:pPr>
        <w:jc w:val="center"/>
      </w:pPr>
    </w:p>
    <w:p w14:paraId="6D4D6D77" w14:textId="77777777" w:rsidR="0010738A" w:rsidRDefault="0010738A" w:rsidP="005C3B7F">
      <w:pPr>
        <w:jc w:val="center"/>
      </w:pPr>
    </w:p>
    <w:p w14:paraId="4E6D51A9" w14:textId="77777777" w:rsidR="00C55418" w:rsidRDefault="00C55418" w:rsidP="005C3B7F">
      <w:pPr>
        <w:jc w:val="center"/>
      </w:pPr>
    </w:p>
    <w:p w14:paraId="52E29BBB" w14:textId="77777777" w:rsidR="00C55418" w:rsidRDefault="00C55418" w:rsidP="005C3B7F">
      <w:pPr>
        <w:jc w:val="center"/>
      </w:pPr>
    </w:p>
    <w:p w14:paraId="5A7D3EE2" w14:textId="77777777" w:rsidR="00C55418" w:rsidRDefault="00C55418" w:rsidP="005C3B7F">
      <w:pPr>
        <w:jc w:val="center"/>
      </w:pPr>
    </w:p>
    <w:p w14:paraId="11E237CD" w14:textId="77777777" w:rsidR="00C55418" w:rsidRDefault="00C55418" w:rsidP="005C3B7F">
      <w:pPr>
        <w:jc w:val="center"/>
      </w:pPr>
    </w:p>
    <w:p w14:paraId="2E8362D4" w14:textId="77777777" w:rsidR="0010738A" w:rsidRDefault="0010738A" w:rsidP="005C3B7F">
      <w:pPr>
        <w:jc w:val="center"/>
      </w:pPr>
    </w:p>
    <w:p w14:paraId="01733111" w14:textId="77777777" w:rsidR="008E68E9" w:rsidRDefault="008E68E9" w:rsidP="008E68E9">
      <w:pPr>
        <w:jc w:val="center"/>
        <w:sectPr w:rsidR="008E68E9" w:rsidSect="008D3023">
          <w:headerReference w:type="default" r:id="rId8"/>
          <w:footerReference w:type="default" r:id="rId9"/>
          <w:pgSz w:w="11906" w:h="16838"/>
          <w:pgMar w:top="1985" w:right="1701" w:bottom="1701" w:left="1701" w:header="851" w:footer="992" w:gutter="0"/>
          <w:cols w:space="425"/>
          <w:docGrid w:type="lines" w:linePitch="360"/>
        </w:sectPr>
      </w:pPr>
    </w:p>
    <w:p w14:paraId="3B2E08AE" w14:textId="77777777" w:rsidR="008E68E9" w:rsidRDefault="008E68E9" w:rsidP="008E68E9">
      <w:pPr>
        <w:jc w:val="center"/>
        <w:rPr>
          <w:u w:val="single"/>
        </w:rPr>
      </w:pPr>
      <w:r w:rsidRPr="008E68E9">
        <w:rPr>
          <w:rFonts w:hint="eastAsia"/>
          <w:u w:val="single"/>
        </w:rPr>
        <w:lastRenderedPageBreak/>
        <w:t>変更履歴</w:t>
      </w:r>
    </w:p>
    <w:p w14:paraId="700FDB31" w14:textId="77777777" w:rsidR="008E68E9" w:rsidRDefault="008E68E9" w:rsidP="008E68E9">
      <w:pPr>
        <w:jc w:val="center"/>
        <w:rPr>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4"/>
        <w:gridCol w:w="1431"/>
        <w:gridCol w:w="4867"/>
        <w:gridCol w:w="1032"/>
      </w:tblGrid>
      <w:tr w:rsidR="008E68E9" w:rsidRPr="000F72B2" w14:paraId="027E3408" w14:textId="77777777">
        <w:tc>
          <w:tcPr>
            <w:tcW w:w="1188" w:type="dxa"/>
          </w:tcPr>
          <w:p w14:paraId="2B58E641" w14:textId="77777777" w:rsidR="008E68E9" w:rsidRPr="008E68E9" w:rsidRDefault="008E68E9" w:rsidP="000F72B2">
            <w:pPr>
              <w:jc w:val="center"/>
            </w:pPr>
            <w:r>
              <w:rPr>
                <w:rFonts w:hint="eastAsia"/>
              </w:rPr>
              <w:t>版数</w:t>
            </w:r>
          </w:p>
        </w:tc>
        <w:tc>
          <w:tcPr>
            <w:tcW w:w="1440" w:type="dxa"/>
          </w:tcPr>
          <w:p w14:paraId="0C862468" w14:textId="77777777" w:rsidR="008E68E9" w:rsidRPr="008E68E9" w:rsidRDefault="008E68E9" w:rsidP="000F72B2">
            <w:pPr>
              <w:jc w:val="center"/>
            </w:pPr>
            <w:r>
              <w:rPr>
                <w:rFonts w:hint="eastAsia"/>
              </w:rPr>
              <w:t>日付</w:t>
            </w:r>
          </w:p>
        </w:tc>
        <w:tc>
          <w:tcPr>
            <w:tcW w:w="5040" w:type="dxa"/>
          </w:tcPr>
          <w:p w14:paraId="112F66A0" w14:textId="77777777" w:rsidR="008E68E9" w:rsidRDefault="008E68E9" w:rsidP="000F72B2">
            <w:pPr>
              <w:jc w:val="center"/>
            </w:pPr>
            <w:r>
              <w:rPr>
                <w:rFonts w:hint="eastAsia"/>
              </w:rPr>
              <w:t>変更内容</w:t>
            </w:r>
          </w:p>
        </w:tc>
        <w:tc>
          <w:tcPr>
            <w:tcW w:w="1052" w:type="dxa"/>
          </w:tcPr>
          <w:p w14:paraId="6280CE7B" w14:textId="77777777" w:rsidR="008E68E9" w:rsidRPr="008E68E9" w:rsidRDefault="005C3B7F" w:rsidP="000F72B2">
            <w:pPr>
              <w:jc w:val="center"/>
            </w:pPr>
            <w:r>
              <w:rPr>
                <w:rFonts w:hint="eastAsia"/>
              </w:rPr>
              <w:t>作成</w:t>
            </w:r>
            <w:r w:rsidR="008E68E9">
              <w:rPr>
                <w:rFonts w:hint="eastAsia"/>
              </w:rPr>
              <w:t>者</w:t>
            </w:r>
          </w:p>
        </w:tc>
      </w:tr>
      <w:tr w:rsidR="008E68E9" w:rsidRPr="000F72B2" w14:paraId="78B85D61" w14:textId="77777777">
        <w:tc>
          <w:tcPr>
            <w:tcW w:w="1188" w:type="dxa"/>
          </w:tcPr>
          <w:p w14:paraId="3E9EC73C" w14:textId="77777777" w:rsidR="008E68E9" w:rsidRPr="008E68E9" w:rsidRDefault="008E68E9" w:rsidP="000F72B2">
            <w:pPr>
              <w:jc w:val="center"/>
            </w:pPr>
            <w:r>
              <w:rPr>
                <w:rFonts w:hint="eastAsia"/>
              </w:rPr>
              <w:t>draft</w:t>
            </w:r>
          </w:p>
        </w:tc>
        <w:tc>
          <w:tcPr>
            <w:tcW w:w="1440" w:type="dxa"/>
          </w:tcPr>
          <w:p w14:paraId="6C4E28B4" w14:textId="77777777" w:rsidR="008E68E9" w:rsidRPr="008E68E9" w:rsidRDefault="00A00826" w:rsidP="000F72B2">
            <w:pPr>
              <w:jc w:val="center"/>
            </w:pPr>
            <w:r>
              <w:t>2012</w:t>
            </w:r>
            <w:r w:rsidR="00464C5F">
              <w:t>/</w:t>
            </w:r>
            <w:r w:rsidR="00432C6A">
              <w:rPr>
                <w:rFonts w:hint="eastAsia"/>
              </w:rPr>
              <w:t>0</w:t>
            </w:r>
            <w:r w:rsidR="007A4D11">
              <w:rPr>
                <w:rFonts w:hint="eastAsia"/>
              </w:rPr>
              <w:t>1</w:t>
            </w:r>
            <w:r w:rsidR="008E68E9">
              <w:t>/</w:t>
            </w:r>
            <w:r w:rsidR="007A4D11">
              <w:rPr>
                <w:rFonts w:hint="eastAsia"/>
              </w:rPr>
              <w:t>30</w:t>
            </w:r>
          </w:p>
        </w:tc>
        <w:tc>
          <w:tcPr>
            <w:tcW w:w="5040" w:type="dxa"/>
          </w:tcPr>
          <w:p w14:paraId="0D7C856B" w14:textId="77777777" w:rsidR="008E68E9" w:rsidRPr="008E68E9" w:rsidRDefault="008E68E9" w:rsidP="008E68E9">
            <w:r>
              <w:rPr>
                <w:rFonts w:hint="eastAsia"/>
              </w:rPr>
              <w:t>新規作成</w:t>
            </w:r>
          </w:p>
        </w:tc>
        <w:tc>
          <w:tcPr>
            <w:tcW w:w="1052" w:type="dxa"/>
          </w:tcPr>
          <w:p w14:paraId="7D170F71" w14:textId="77777777" w:rsidR="008E68E9" w:rsidRPr="008E68E9" w:rsidRDefault="00EF19CC" w:rsidP="000F72B2">
            <w:pPr>
              <w:jc w:val="center"/>
            </w:pPr>
            <w:r>
              <w:rPr>
                <w:rFonts w:hint="eastAsia"/>
              </w:rPr>
              <w:t>SRA</w:t>
            </w:r>
          </w:p>
        </w:tc>
      </w:tr>
      <w:tr w:rsidR="008E68E9" w:rsidRPr="000F72B2" w14:paraId="7FFBA933" w14:textId="77777777">
        <w:tc>
          <w:tcPr>
            <w:tcW w:w="1188" w:type="dxa"/>
          </w:tcPr>
          <w:p w14:paraId="53E351D7" w14:textId="77777777" w:rsidR="008E68E9" w:rsidRDefault="000F720D" w:rsidP="000F72B2">
            <w:pPr>
              <w:jc w:val="center"/>
            </w:pPr>
            <w:r>
              <w:rPr>
                <w:rFonts w:hint="eastAsia"/>
              </w:rPr>
              <w:t>0.1</w:t>
            </w:r>
          </w:p>
        </w:tc>
        <w:tc>
          <w:tcPr>
            <w:tcW w:w="1440" w:type="dxa"/>
          </w:tcPr>
          <w:p w14:paraId="52C78BD5" w14:textId="77777777" w:rsidR="008E68E9" w:rsidRDefault="00A00826" w:rsidP="000F72B2">
            <w:pPr>
              <w:jc w:val="center"/>
            </w:pPr>
            <w:r>
              <w:rPr>
                <w:rFonts w:hint="eastAsia"/>
              </w:rPr>
              <w:t>2012</w:t>
            </w:r>
            <w:r w:rsidR="00AD622E">
              <w:rPr>
                <w:rFonts w:hint="eastAsia"/>
              </w:rPr>
              <w:t>/</w:t>
            </w:r>
            <w:r w:rsidR="00432C6A">
              <w:rPr>
                <w:rFonts w:hint="eastAsia"/>
              </w:rPr>
              <w:t>0</w:t>
            </w:r>
            <w:r w:rsidR="00AD622E">
              <w:rPr>
                <w:rFonts w:hint="eastAsia"/>
              </w:rPr>
              <w:t>2/</w:t>
            </w:r>
            <w:r w:rsidR="00432C6A">
              <w:rPr>
                <w:rFonts w:hint="eastAsia"/>
              </w:rPr>
              <w:t>0</w:t>
            </w:r>
            <w:r w:rsidR="00351417">
              <w:rPr>
                <w:rFonts w:hint="eastAsia"/>
              </w:rPr>
              <w:t>9</w:t>
            </w:r>
          </w:p>
        </w:tc>
        <w:tc>
          <w:tcPr>
            <w:tcW w:w="5040" w:type="dxa"/>
          </w:tcPr>
          <w:p w14:paraId="4C4C4557" w14:textId="77777777" w:rsidR="008E68E9" w:rsidRDefault="00022D16" w:rsidP="008E68E9">
            <w:r>
              <w:rPr>
                <w:rFonts w:hint="eastAsia"/>
              </w:rPr>
              <w:t>加筆</w:t>
            </w:r>
            <w:r w:rsidR="00AD622E">
              <w:rPr>
                <w:rFonts w:hint="eastAsia"/>
              </w:rPr>
              <w:t>・修正</w:t>
            </w:r>
            <w:r>
              <w:rPr>
                <w:rFonts w:hint="eastAsia"/>
              </w:rPr>
              <w:t>を実施</w:t>
            </w:r>
          </w:p>
        </w:tc>
        <w:tc>
          <w:tcPr>
            <w:tcW w:w="1052" w:type="dxa"/>
          </w:tcPr>
          <w:p w14:paraId="250D0814" w14:textId="77777777" w:rsidR="008E68E9" w:rsidRPr="008E68E9" w:rsidRDefault="00EF19CC" w:rsidP="000F72B2">
            <w:pPr>
              <w:jc w:val="center"/>
            </w:pPr>
            <w:r>
              <w:rPr>
                <w:rFonts w:hint="eastAsia"/>
              </w:rPr>
              <w:t>SRA</w:t>
            </w:r>
          </w:p>
        </w:tc>
      </w:tr>
      <w:tr w:rsidR="008E68E9" w:rsidRPr="000F72B2" w14:paraId="10BCE9F1" w14:textId="77777777">
        <w:tc>
          <w:tcPr>
            <w:tcW w:w="1188" w:type="dxa"/>
          </w:tcPr>
          <w:p w14:paraId="749703BC" w14:textId="77777777" w:rsidR="008E68E9" w:rsidRDefault="00A00826" w:rsidP="000F72B2">
            <w:pPr>
              <w:jc w:val="center"/>
            </w:pPr>
            <w:r>
              <w:rPr>
                <w:rFonts w:hint="eastAsia"/>
              </w:rPr>
              <w:t>1.0</w:t>
            </w:r>
          </w:p>
        </w:tc>
        <w:tc>
          <w:tcPr>
            <w:tcW w:w="1440" w:type="dxa"/>
          </w:tcPr>
          <w:p w14:paraId="60772706" w14:textId="77777777" w:rsidR="008E68E9" w:rsidRDefault="00A00826" w:rsidP="000F72B2">
            <w:pPr>
              <w:jc w:val="center"/>
            </w:pPr>
            <w:r>
              <w:rPr>
                <w:rFonts w:hint="eastAsia"/>
              </w:rPr>
              <w:t>2012/</w:t>
            </w:r>
            <w:r w:rsidR="00432C6A">
              <w:rPr>
                <w:rFonts w:hint="eastAsia"/>
              </w:rPr>
              <w:t>0</w:t>
            </w:r>
            <w:r>
              <w:rPr>
                <w:rFonts w:hint="eastAsia"/>
              </w:rPr>
              <w:t>3/16</w:t>
            </w:r>
          </w:p>
        </w:tc>
        <w:tc>
          <w:tcPr>
            <w:tcW w:w="5040" w:type="dxa"/>
          </w:tcPr>
          <w:p w14:paraId="56210864" w14:textId="77777777" w:rsidR="00270ADE" w:rsidRDefault="00022D16" w:rsidP="008E68E9">
            <w:r>
              <w:rPr>
                <w:rFonts w:hint="eastAsia"/>
              </w:rPr>
              <w:t>加筆・修正を実施</w:t>
            </w:r>
          </w:p>
        </w:tc>
        <w:tc>
          <w:tcPr>
            <w:tcW w:w="1052" w:type="dxa"/>
          </w:tcPr>
          <w:p w14:paraId="4C4BBDCB" w14:textId="77777777" w:rsidR="008E68E9" w:rsidRPr="00270ADE" w:rsidRDefault="00EF19CC" w:rsidP="000F72B2">
            <w:pPr>
              <w:jc w:val="center"/>
            </w:pPr>
            <w:r>
              <w:rPr>
                <w:rFonts w:hint="eastAsia"/>
              </w:rPr>
              <w:t>SRA</w:t>
            </w:r>
          </w:p>
        </w:tc>
      </w:tr>
      <w:tr w:rsidR="0074666F" w:rsidRPr="000F72B2" w14:paraId="52AAC9AC" w14:textId="77777777">
        <w:tc>
          <w:tcPr>
            <w:tcW w:w="1188" w:type="dxa"/>
          </w:tcPr>
          <w:p w14:paraId="3A678A2F" w14:textId="77777777" w:rsidR="0074666F" w:rsidRDefault="0074666F" w:rsidP="00CC5F77">
            <w:pPr>
              <w:jc w:val="center"/>
            </w:pPr>
            <w:r>
              <w:rPr>
                <w:rFonts w:hint="eastAsia"/>
              </w:rPr>
              <w:t>1.1</w:t>
            </w:r>
          </w:p>
        </w:tc>
        <w:tc>
          <w:tcPr>
            <w:tcW w:w="1440" w:type="dxa"/>
          </w:tcPr>
          <w:p w14:paraId="312CF96D" w14:textId="77777777" w:rsidR="0074666F" w:rsidRDefault="004710DD" w:rsidP="002B0CC6">
            <w:pPr>
              <w:jc w:val="center"/>
            </w:pPr>
            <w:r>
              <w:rPr>
                <w:rFonts w:hint="eastAsia"/>
              </w:rPr>
              <w:t>2013/</w:t>
            </w:r>
            <w:r w:rsidR="00432C6A">
              <w:rPr>
                <w:rFonts w:hint="eastAsia"/>
              </w:rPr>
              <w:t>0</w:t>
            </w:r>
            <w:r w:rsidR="0074666F">
              <w:rPr>
                <w:rFonts w:hint="eastAsia"/>
              </w:rPr>
              <w:t>3/</w:t>
            </w:r>
            <w:r w:rsidR="002B0CC6">
              <w:rPr>
                <w:rFonts w:hint="eastAsia"/>
              </w:rPr>
              <w:t>22</w:t>
            </w:r>
          </w:p>
        </w:tc>
        <w:tc>
          <w:tcPr>
            <w:tcW w:w="5040" w:type="dxa"/>
          </w:tcPr>
          <w:p w14:paraId="2569A7F6" w14:textId="77777777" w:rsidR="0074666F" w:rsidRDefault="0074666F" w:rsidP="00CC5F77">
            <w:r w:rsidRPr="002B2A5C">
              <w:rPr>
                <w:rFonts w:hint="eastAsia"/>
              </w:rPr>
              <w:t>章立て</w:t>
            </w:r>
            <w:r>
              <w:rPr>
                <w:rFonts w:hint="eastAsia"/>
              </w:rPr>
              <w:t>を変更した。</w:t>
            </w:r>
          </w:p>
        </w:tc>
        <w:tc>
          <w:tcPr>
            <w:tcW w:w="1052" w:type="dxa"/>
          </w:tcPr>
          <w:p w14:paraId="615D4848" w14:textId="77777777" w:rsidR="0074666F" w:rsidRPr="008E68E9" w:rsidRDefault="0074666F" w:rsidP="00CC5F77">
            <w:pPr>
              <w:jc w:val="center"/>
            </w:pPr>
            <w:r>
              <w:rPr>
                <w:rFonts w:hint="eastAsia"/>
              </w:rPr>
              <w:t>SRA</w:t>
            </w:r>
          </w:p>
        </w:tc>
      </w:tr>
      <w:tr w:rsidR="0074666F" w:rsidRPr="000F72B2" w14:paraId="51C6CDC2" w14:textId="77777777">
        <w:tc>
          <w:tcPr>
            <w:tcW w:w="1188" w:type="dxa"/>
          </w:tcPr>
          <w:p w14:paraId="7D07AB50" w14:textId="77777777" w:rsidR="0074666F" w:rsidRDefault="00B646DD" w:rsidP="000F72B2">
            <w:pPr>
              <w:jc w:val="center"/>
            </w:pPr>
            <w:r>
              <w:rPr>
                <w:rFonts w:hint="eastAsia"/>
              </w:rPr>
              <w:t>2</w:t>
            </w:r>
            <w:r w:rsidR="00F96C01">
              <w:t>.0</w:t>
            </w:r>
          </w:p>
        </w:tc>
        <w:tc>
          <w:tcPr>
            <w:tcW w:w="1440" w:type="dxa"/>
          </w:tcPr>
          <w:p w14:paraId="2A44287B" w14:textId="77777777" w:rsidR="0074666F" w:rsidRDefault="00B646DD" w:rsidP="000F72B2">
            <w:pPr>
              <w:jc w:val="center"/>
            </w:pPr>
            <w:r>
              <w:rPr>
                <w:rFonts w:hint="eastAsia"/>
              </w:rPr>
              <w:t>2014/08/2</w:t>
            </w:r>
            <w:r w:rsidR="00831F3A">
              <w:rPr>
                <w:rFonts w:hint="eastAsia"/>
              </w:rPr>
              <w:t>7</w:t>
            </w:r>
          </w:p>
        </w:tc>
        <w:tc>
          <w:tcPr>
            <w:tcW w:w="5040" w:type="dxa"/>
          </w:tcPr>
          <w:p w14:paraId="13D1B973" w14:textId="77777777" w:rsidR="0074666F" w:rsidRDefault="00F96C01" w:rsidP="008E68E9">
            <w:r>
              <w:rPr>
                <w:rFonts w:hint="eastAsia"/>
              </w:rPr>
              <w:t xml:space="preserve">gfarm_zabbix </w:t>
            </w:r>
            <w:r w:rsidR="00B646DD">
              <w:rPr>
                <w:rFonts w:hint="eastAsia"/>
              </w:rPr>
              <w:t>2</w:t>
            </w:r>
            <w:r>
              <w:t>.0</w:t>
            </w:r>
            <w:r w:rsidR="00AF0392">
              <w:rPr>
                <w:rFonts w:hint="eastAsia"/>
              </w:rPr>
              <w:t>向けに</w:t>
            </w:r>
            <w:r w:rsidR="002E4D4C">
              <w:t>改訂</w:t>
            </w:r>
            <w:r w:rsidR="00B646DD">
              <w:t>。</w:t>
            </w:r>
          </w:p>
        </w:tc>
        <w:tc>
          <w:tcPr>
            <w:tcW w:w="1052" w:type="dxa"/>
          </w:tcPr>
          <w:p w14:paraId="6FC41E2E" w14:textId="77777777" w:rsidR="0074666F" w:rsidRPr="008E68E9" w:rsidRDefault="00EF19CC" w:rsidP="000F72B2">
            <w:pPr>
              <w:jc w:val="center"/>
            </w:pPr>
            <w:r>
              <w:rPr>
                <w:rFonts w:hint="eastAsia"/>
              </w:rPr>
              <w:t>SRA</w:t>
            </w:r>
          </w:p>
        </w:tc>
      </w:tr>
      <w:tr w:rsidR="0074666F" w:rsidRPr="0004016F" w14:paraId="2A446D74" w14:textId="77777777">
        <w:tc>
          <w:tcPr>
            <w:tcW w:w="1188" w:type="dxa"/>
          </w:tcPr>
          <w:p w14:paraId="52D07FD7" w14:textId="77777777" w:rsidR="0074666F" w:rsidRDefault="0004016F" w:rsidP="000F72B2">
            <w:pPr>
              <w:jc w:val="center"/>
            </w:pPr>
            <w:r>
              <w:rPr>
                <w:rFonts w:hint="eastAsia"/>
              </w:rPr>
              <w:t>2.2</w:t>
            </w:r>
          </w:p>
        </w:tc>
        <w:tc>
          <w:tcPr>
            <w:tcW w:w="1440" w:type="dxa"/>
          </w:tcPr>
          <w:p w14:paraId="23C53851" w14:textId="2627B7F2" w:rsidR="0074666F" w:rsidRDefault="0004016F" w:rsidP="000F72B2">
            <w:pPr>
              <w:jc w:val="center"/>
            </w:pPr>
            <w:r>
              <w:rPr>
                <w:rFonts w:hint="eastAsia"/>
              </w:rPr>
              <w:t>2015/</w:t>
            </w:r>
            <w:r w:rsidR="00B47673">
              <w:rPr>
                <w:rFonts w:hint="eastAsia"/>
              </w:rPr>
              <w:t>0</w:t>
            </w:r>
            <w:r>
              <w:rPr>
                <w:rFonts w:hint="eastAsia"/>
              </w:rPr>
              <w:t>7/</w:t>
            </w:r>
            <w:r>
              <w:t>2</w:t>
            </w:r>
            <w:r w:rsidR="00552B8A">
              <w:t>7</w:t>
            </w:r>
          </w:p>
        </w:tc>
        <w:tc>
          <w:tcPr>
            <w:tcW w:w="5040" w:type="dxa"/>
          </w:tcPr>
          <w:p w14:paraId="600E53C4" w14:textId="77777777" w:rsidR="0074666F" w:rsidRDefault="0004016F" w:rsidP="008E68E9">
            <w:r>
              <w:rPr>
                <w:rFonts w:hint="eastAsia"/>
              </w:rPr>
              <w:t>メール通知</w:t>
            </w:r>
            <w:r>
              <w:t>設定</w:t>
            </w:r>
            <w:r>
              <w:rPr>
                <w:rFonts w:hint="eastAsia"/>
              </w:rPr>
              <w:t>で、アクション</w:t>
            </w:r>
            <w:r>
              <w:t>の設定項目</w:t>
            </w:r>
            <w:r>
              <w:rPr>
                <w:rFonts w:hint="eastAsia"/>
              </w:rPr>
              <w:t>「</w:t>
            </w:r>
            <w:r>
              <w:t>デフォルトメッセージ」</w:t>
            </w:r>
            <w:r>
              <w:rPr>
                <w:rFonts w:hint="eastAsia"/>
              </w:rPr>
              <w:t>を</w:t>
            </w:r>
            <w:r>
              <w:t>デフォルト</w:t>
            </w:r>
            <w:r w:rsidR="00092AC3">
              <w:rPr>
                <w:rFonts w:hint="eastAsia"/>
              </w:rPr>
              <w:t>から変更</w:t>
            </w:r>
            <w:r w:rsidR="00092AC3">
              <w:t>する</w:t>
            </w:r>
            <w:r w:rsidR="00054AF5">
              <w:rPr>
                <w:rFonts w:hint="eastAsia"/>
              </w:rPr>
              <w:t>旨</w:t>
            </w:r>
            <w:r w:rsidR="00092AC3">
              <w:t>を</w:t>
            </w:r>
            <w:r w:rsidR="006529B2">
              <w:rPr>
                <w:rFonts w:hint="eastAsia"/>
              </w:rPr>
              <w:t>記述</w:t>
            </w:r>
            <w:r w:rsidR="00092AC3">
              <w:t>した。</w:t>
            </w:r>
          </w:p>
        </w:tc>
        <w:tc>
          <w:tcPr>
            <w:tcW w:w="1052" w:type="dxa"/>
          </w:tcPr>
          <w:p w14:paraId="20B065F7" w14:textId="77777777" w:rsidR="0074666F" w:rsidRPr="00BC7465" w:rsidRDefault="00BC7465" w:rsidP="000F72B2">
            <w:pPr>
              <w:jc w:val="center"/>
            </w:pPr>
            <w:r>
              <w:t>SRA</w:t>
            </w:r>
          </w:p>
        </w:tc>
      </w:tr>
      <w:tr w:rsidR="0074666F" w:rsidRPr="000F72B2" w14:paraId="50396543" w14:textId="77777777">
        <w:tc>
          <w:tcPr>
            <w:tcW w:w="1188" w:type="dxa"/>
          </w:tcPr>
          <w:p w14:paraId="1E27C1E0" w14:textId="2BE0911F" w:rsidR="0074666F" w:rsidRDefault="00B47673" w:rsidP="000F72B2">
            <w:pPr>
              <w:jc w:val="center"/>
            </w:pPr>
            <w:r>
              <w:rPr>
                <w:rFonts w:hint="eastAsia"/>
              </w:rPr>
              <w:t>7.0</w:t>
            </w:r>
          </w:p>
        </w:tc>
        <w:tc>
          <w:tcPr>
            <w:tcW w:w="1440" w:type="dxa"/>
          </w:tcPr>
          <w:p w14:paraId="764573D5" w14:textId="4C0904FA" w:rsidR="0074666F" w:rsidRDefault="00B47673" w:rsidP="000F72B2">
            <w:pPr>
              <w:jc w:val="center"/>
            </w:pPr>
            <w:r>
              <w:rPr>
                <w:rFonts w:hint="eastAsia"/>
              </w:rPr>
              <w:t>2026/10/</w:t>
            </w:r>
            <w:r w:rsidR="00BC140A">
              <w:rPr>
                <w:rFonts w:hint="eastAsia"/>
              </w:rPr>
              <w:t>28</w:t>
            </w:r>
          </w:p>
        </w:tc>
        <w:tc>
          <w:tcPr>
            <w:tcW w:w="5040" w:type="dxa"/>
          </w:tcPr>
          <w:p w14:paraId="7FB22850" w14:textId="77777777" w:rsidR="00D9252E" w:rsidRDefault="00D9252E" w:rsidP="00D9252E">
            <w:r>
              <w:rPr>
                <w:rFonts w:hint="eastAsia"/>
              </w:rPr>
              <w:t>・</w:t>
            </w:r>
            <w:r>
              <w:rPr>
                <w:rFonts w:hint="eastAsia"/>
              </w:rPr>
              <w:t>Rocky Linux 9</w:t>
            </w:r>
            <w:r>
              <w:rPr>
                <w:rFonts w:hint="eastAsia"/>
              </w:rPr>
              <w:t>向けの記述に変更した。</w:t>
            </w:r>
          </w:p>
          <w:p w14:paraId="70C172D4" w14:textId="77777777" w:rsidR="00D9252E" w:rsidRDefault="00D9252E" w:rsidP="00D9252E">
            <w:r>
              <w:rPr>
                <w:rFonts w:hint="eastAsia"/>
              </w:rPr>
              <w:t>・</w:t>
            </w:r>
            <w:r>
              <w:rPr>
                <w:rFonts w:hint="eastAsia"/>
              </w:rPr>
              <w:t xml:space="preserve">Zabbix 7.0 LTS / Gfarm_zabbix 7.0 </w:t>
            </w:r>
            <w:r>
              <w:rPr>
                <w:rFonts w:hint="eastAsia"/>
              </w:rPr>
              <w:t>用に改訂した。</w:t>
            </w:r>
          </w:p>
          <w:p w14:paraId="485F3344" w14:textId="77777777" w:rsidR="00D9252E" w:rsidRDefault="00D9252E" w:rsidP="00D9252E">
            <w:r>
              <w:rPr>
                <w:rFonts w:hint="eastAsia"/>
              </w:rPr>
              <w:t>・</w:t>
            </w:r>
            <w:r>
              <w:rPr>
                <w:rFonts w:hint="eastAsia"/>
              </w:rPr>
              <w:t>Zabbix Agent 2</w:t>
            </w:r>
            <w:r>
              <w:rPr>
                <w:rFonts w:hint="eastAsia"/>
              </w:rPr>
              <w:t>向けの記述に変更した。</w:t>
            </w:r>
          </w:p>
          <w:p w14:paraId="073E821C" w14:textId="77777777" w:rsidR="00D9252E" w:rsidRDefault="00D9252E" w:rsidP="00D9252E">
            <w:r>
              <w:rPr>
                <w:rFonts w:hint="eastAsia"/>
              </w:rPr>
              <w:t>・</w:t>
            </w:r>
            <w:r>
              <w:rPr>
                <w:rFonts w:hint="eastAsia"/>
              </w:rPr>
              <w:t>Trac</w:t>
            </w:r>
            <w:r>
              <w:rPr>
                <w:rFonts w:hint="eastAsia"/>
              </w:rPr>
              <w:t>連携機能に関する章および関連する記載を削除した。</w:t>
            </w:r>
          </w:p>
          <w:p w14:paraId="04122DD0" w14:textId="77777777" w:rsidR="00D9252E" w:rsidRDefault="00D9252E" w:rsidP="00D9252E">
            <w:r>
              <w:rPr>
                <w:rFonts w:hint="eastAsia"/>
              </w:rPr>
              <w:t>・分散監視構成に関する章および関連する記載を削除した。</w:t>
            </w:r>
          </w:p>
          <w:p w14:paraId="48743C89" w14:textId="77777777" w:rsidR="00D9252E" w:rsidRDefault="00D9252E" w:rsidP="00D9252E">
            <w:r>
              <w:rPr>
                <w:rFonts w:hint="eastAsia"/>
              </w:rPr>
              <w:t>・メール通知設定を現行の</w:t>
            </w:r>
            <w:r>
              <w:rPr>
                <w:rFonts w:hint="eastAsia"/>
              </w:rPr>
              <w:t xml:space="preserve"> Zabbix UI </w:t>
            </w:r>
            <w:r>
              <w:rPr>
                <w:rFonts w:hint="eastAsia"/>
              </w:rPr>
              <w:t>に合わせて改訂した。</w:t>
            </w:r>
          </w:p>
          <w:p w14:paraId="2E43218C" w14:textId="77777777" w:rsidR="00D9252E" w:rsidRDefault="00D9252E" w:rsidP="00D9252E">
            <w:r>
              <w:rPr>
                <w:rFonts w:hint="eastAsia"/>
              </w:rPr>
              <w:t>・障害情報閲覧およびイベント履歴閲覧に関する説明を現行の</w:t>
            </w:r>
            <w:r>
              <w:rPr>
                <w:rFonts w:hint="eastAsia"/>
              </w:rPr>
              <w:t xml:space="preserve"> Zabbix UI </w:t>
            </w:r>
            <w:r>
              <w:rPr>
                <w:rFonts w:hint="eastAsia"/>
              </w:rPr>
              <w:t>に合わせて改訂した。</w:t>
            </w:r>
          </w:p>
          <w:p w14:paraId="61799AD4" w14:textId="606AC02A" w:rsidR="0074666F" w:rsidRDefault="00D9252E" w:rsidP="00D9252E">
            <w:r>
              <w:rPr>
                <w:rFonts w:hint="eastAsia"/>
              </w:rPr>
              <w:t>・パス名および画面例を修正した。</w:t>
            </w:r>
          </w:p>
        </w:tc>
        <w:tc>
          <w:tcPr>
            <w:tcW w:w="1052" w:type="dxa"/>
          </w:tcPr>
          <w:p w14:paraId="113598F3" w14:textId="1DA041AD" w:rsidR="0074666F" w:rsidRPr="008E68E9" w:rsidRDefault="00B47673" w:rsidP="000F72B2">
            <w:pPr>
              <w:jc w:val="center"/>
            </w:pPr>
            <w:r>
              <w:rPr>
                <w:rFonts w:hint="eastAsia"/>
              </w:rPr>
              <w:t>SRA</w:t>
            </w:r>
          </w:p>
        </w:tc>
      </w:tr>
      <w:tr w:rsidR="0074666F" w:rsidRPr="000F72B2" w14:paraId="12482E51" w14:textId="77777777">
        <w:tc>
          <w:tcPr>
            <w:tcW w:w="1188" w:type="dxa"/>
          </w:tcPr>
          <w:p w14:paraId="44EEA404" w14:textId="77777777" w:rsidR="0074666F" w:rsidRDefault="0074666F" w:rsidP="000F72B2">
            <w:pPr>
              <w:jc w:val="center"/>
            </w:pPr>
          </w:p>
        </w:tc>
        <w:tc>
          <w:tcPr>
            <w:tcW w:w="1440" w:type="dxa"/>
          </w:tcPr>
          <w:p w14:paraId="1216FDC8" w14:textId="77777777" w:rsidR="0074666F" w:rsidRDefault="0074666F" w:rsidP="000F72B2">
            <w:pPr>
              <w:jc w:val="center"/>
            </w:pPr>
          </w:p>
        </w:tc>
        <w:tc>
          <w:tcPr>
            <w:tcW w:w="5040" w:type="dxa"/>
          </w:tcPr>
          <w:p w14:paraId="17128A58" w14:textId="77777777" w:rsidR="0074666F" w:rsidRDefault="0074666F" w:rsidP="008E68E9"/>
        </w:tc>
        <w:tc>
          <w:tcPr>
            <w:tcW w:w="1052" w:type="dxa"/>
          </w:tcPr>
          <w:p w14:paraId="3D521DA6" w14:textId="77777777" w:rsidR="0074666F" w:rsidRPr="008E68E9" w:rsidRDefault="0074666F" w:rsidP="000F72B2">
            <w:pPr>
              <w:jc w:val="center"/>
            </w:pPr>
          </w:p>
        </w:tc>
      </w:tr>
      <w:tr w:rsidR="0074666F" w:rsidRPr="000F72B2" w14:paraId="32F10C29" w14:textId="77777777">
        <w:tc>
          <w:tcPr>
            <w:tcW w:w="1188" w:type="dxa"/>
          </w:tcPr>
          <w:p w14:paraId="76259810" w14:textId="77777777" w:rsidR="0074666F" w:rsidRDefault="0074666F" w:rsidP="000F72B2">
            <w:pPr>
              <w:jc w:val="center"/>
            </w:pPr>
          </w:p>
        </w:tc>
        <w:tc>
          <w:tcPr>
            <w:tcW w:w="1440" w:type="dxa"/>
          </w:tcPr>
          <w:p w14:paraId="1B479853" w14:textId="77777777" w:rsidR="0074666F" w:rsidRDefault="0074666F" w:rsidP="000F72B2">
            <w:pPr>
              <w:jc w:val="center"/>
            </w:pPr>
          </w:p>
        </w:tc>
        <w:tc>
          <w:tcPr>
            <w:tcW w:w="5040" w:type="dxa"/>
          </w:tcPr>
          <w:p w14:paraId="24AB5B08" w14:textId="77777777" w:rsidR="0074666F" w:rsidRDefault="0074666F" w:rsidP="008E68E9"/>
        </w:tc>
        <w:tc>
          <w:tcPr>
            <w:tcW w:w="1052" w:type="dxa"/>
          </w:tcPr>
          <w:p w14:paraId="5CD00231" w14:textId="77777777" w:rsidR="0074666F" w:rsidRPr="008E68E9" w:rsidRDefault="0074666F" w:rsidP="000F72B2">
            <w:pPr>
              <w:jc w:val="center"/>
            </w:pPr>
          </w:p>
        </w:tc>
      </w:tr>
      <w:tr w:rsidR="0074666F" w:rsidRPr="000F72B2" w14:paraId="7E47F939" w14:textId="77777777">
        <w:tc>
          <w:tcPr>
            <w:tcW w:w="1188" w:type="dxa"/>
          </w:tcPr>
          <w:p w14:paraId="646C4C1F" w14:textId="77777777" w:rsidR="0074666F" w:rsidRDefault="0074666F" w:rsidP="000F72B2">
            <w:pPr>
              <w:jc w:val="center"/>
            </w:pPr>
          </w:p>
        </w:tc>
        <w:tc>
          <w:tcPr>
            <w:tcW w:w="1440" w:type="dxa"/>
          </w:tcPr>
          <w:p w14:paraId="29B12930" w14:textId="77777777" w:rsidR="0074666F" w:rsidRDefault="0074666F" w:rsidP="000F72B2">
            <w:pPr>
              <w:jc w:val="center"/>
            </w:pPr>
          </w:p>
        </w:tc>
        <w:tc>
          <w:tcPr>
            <w:tcW w:w="5040" w:type="dxa"/>
          </w:tcPr>
          <w:p w14:paraId="0C85EDCF" w14:textId="77777777" w:rsidR="0074666F" w:rsidRDefault="0074666F" w:rsidP="008E68E9"/>
        </w:tc>
        <w:tc>
          <w:tcPr>
            <w:tcW w:w="1052" w:type="dxa"/>
          </w:tcPr>
          <w:p w14:paraId="0900C9BC" w14:textId="77777777" w:rsidR="0074666F" w:rsidRPr="008E68E9" w:rsidRDefault="0074666F" w:rsidP="000F72B2">
            <w:pPr>
              <w:jc w:val="center"/>
            </w:pPr>
          </w:p>
        </w:tc>
      </w:tr>
      <w:tr w:rsidR="0074666F" w:rsidRPr="000F72B2" w14:paraId="0ED9D1F9" w14:textId="77777777">
        <w:tc>
          <w:tcPr>
            <w:tcW w:w="1188" w:type="dxa"/>
          </w:tcPr>
          <w:p w14:paraId="2A310E4C" w14:textId="77777777" w:rsidR="0074666F" w:rsidRDefault="0074666F" w:rsidP="000F72B2">
            <w:pPr>
              <w:jc w:val="center"/>
            </w:pPr>
          </w:p>
        </w:tc>
        <w:tc>
          <w:tcPr>
            <w:tcW w:w="1440" w:type="dxa"/>
          </w:tcPr>
          <w:p w14:paraId="36FE4690" w14:textId="77777777" w:rsidR="0074666F" w:rsidRDefault="0074666F" w:rsidP="000F72B2">
            <w:pPr>
              <w:jc w:val="center"/>
            </w:pPr>
          </w:p>
        </w:tc>
        <w:tc>
          <w:tcPr>
            <w:tcW w:w="5040" w:type="dxa"/>
          </w:tcPr>
          <w:p w14:paraId="53E5CAB1" w14:textId="77777777" w:rsidR="0074666F" w:rsidRDefault="0074666F" w:rsidP="008E68E9"/>
        </w:tc>
        <w:tc>
          <w:tcPr>
            <w:tcW w:w="1052" w:type="dxa"/>
          </w:tcPr>
          <w:p w14:paraId="319DD3F9" w14:textId="77777777" w:rsidR="0074666F" w:rsidRPr="008E68E9" w:rsidRDefault="0074666F" w:rsidP="000F72B2">
            <w:pPr>
              <w:jc w:val="center"/>
            </w:pPr>
          </w:p>
        </w:tc>
      </w:tr>
      <w:tr w:rsidR="0074666F" w:rsidRPr="000F72B2" w14:paraId="2BF6E286" w14:textId="77777777">
        <w:tc>
          <w:tcPr>
            <w:tcW w:w="1188" w:type="dxa"/>
          </w:tcPr>
          <w:p w14:paraId="5559011E" w14:textId="77777777" w:rsidR="0074666F" w:rsidRDefault="0074666F" w:rsidP="000F72B2">
            <w:pPr>
              <w:jc w:val="center"/>
            </w:pPr>
          </w:p>
        </w:tc>
        <w:tc>
          <w:tcPr>
            <w:tcW w:w="1440" w:type="dxa"/>
          </w:tcPr>
          <w:p w14:paraId="528CB690" w14:textId="77777777" w:rsidR="0074666F" w:rsidRDefault="0074666F" w:rsidP="000F72B2">
            <w:pPr>
              <w:jc w:val="center"/>
            </w:pPr>
          </w:p>
        </w:tc>
        <w:tc>
          <w:tcPr>
            <w:tcW w:w="5040" w:type="dxa"/>
          </w:tcPr>
          <w:p w14:paraId="7B4483E8" w14:textId="77777777" w:rsidR="0074666F" w:rsidRDefault="0074666F" w:rsidP="008E68E9"/>
        </w:tc>
        <w:tc>
          <w:tcPr>
            <w:tcW w:w="1052" w:type="dxa"/>
          </w:tcPr>
          <w:p w14:paraId="0E855412" w14:textId="77777777" w:rsidR="0074666F" w:rsidRPr="008E68E9" w:rsidRDefault="0074666F" w:rsidP="000F72B2">
            <w:pPr>
              <w:jc w:val="center"/>
            </w:pPr>
          </w:p>
        </w:tc>
      </w:tr>
      <w:tr w:rsidR="0074666F" w:rsidRPr="000F72B2" w14:paraId="2F936811" w14:textId="77777777">
        <w:tc>
          <w:tcPr>
            <w:tcW w:w="1188" w:type="dxa"/>
          </w:tcPr>
          <w:p w14:paraId="395CFA0F" w14:textId="77777777" w:rsidR="0074666F" w:rsidRDefault="0074666F" w:rsidP="000F72B2">
            <w:pPr>
              <w:jc w:val="center"/>
            </w:pPr>
          </w:p>
        </w:tc>
        <w:tc>
          <w:tcPr>
            <w:tcW w:w="1440" w:type="dxa"/>
          </w:tcPr>
          <w:p w14:paraId="3EF1E0F3" w14:textId="77777777" w:rsidR="0074666F" w:rsidRDefault="0074666F" w:rsidP="000F72B2">
            <w:pPr>
              <w:jc w:val="center"/>
            </w:pPr>
          </w:p>
        </w:tc>
        <w:tc>
          <w:tcPr>
            <w:tcW w:w="5040" w:type="dxa"/>
          </w:tcPr>
          <w:p w14:paraId="604F9966" w14:textId="77777777" w:rsidR="0074666F" w:rsidRDefault="0074666F" w:rsidP="008E68E9"/>
        </w:tc>
        <w:tc>
          <w:tcPr>
            <w:tcW w:w="1052" w:type="dxa"/>
          </w:tcPr>
          <w:p w14:paraId="68BCD710" w14:textId="77777777" w:rsidR="0074666F" w:rsidRPr="008E68E9" w:rsidRDefault="0074666F" w:rsidP="000F72B2">
            <w:pPr>
              <w:jc w:val="center"/>
            </w:pPr>
          </w:p>
        </w:tc>
      </w:tr>
      <w:tr w:rsidR="0074666F" w:rsidRPr="000F72B2" w14:paraId="435F2DBC" w14:textId="77777777">
        <w:tc>
          <w:tcPr>
            <w:tcW w:w="1188" w:type="dxa"/>
          </w:tcPr>
          <w:p w14:paraId="450C1331" w14:textId="77777777" w:rsidR="0074666F" w:rsidRDefault="0074666F" w:rsidP="000F72B2">
            <w:pPr>
              <w:jc w:val="center"/>
            </w:pPr>
          </w:p>
        </w:tc>
        <w:tc>
          <w:tcPr>
            <w:tcW w:w="1440" w:type="dxa"/>
          </w:tcPr>
          <w:p w14:paraId="7B490F6C" w14:textId="77777777" w:rsidR="0074666F" w:rsidRDefault="0074666F" w:rsidP="000F72B2">
            <w:pPr>
              <w:jc w:val="center"/>
            </w:pPr>
          </w:p>
        </w:tc>
        <w:tc>
          <w:tcPr>
            <w:tcW w:w="5040" w:type="dxa"/>
          </w:tcPr>
          <w:p w14:paraId="3CE18D28" w14:textId="77777777" w:rsidR="0074666F" w:rsidRDefault="0074666F" w:rsidP="008E68E9"/>
        </w:tc>
        <w:tc>
          <w:tcPr>
            <w:tcW w:w="1052" w:type="dxa"/>
          </w:tcPr>
          <w:p w14:paraId="33F1192A" w14:textId="77777777" w:rsidR="0074666F" w:rsidRPr="008E68E9" w:rsidRDefault="0074666F" w:rsidP="000F72B2">
            <w:pPr>
              <w:jc w:val="center"/>
            </w:pPr>
          </w:p>
        </w:tc>
      </w:tr>
      <w:tr w:rsidR="0074666F" w:rsidRPr="000F72B2" w14:paraId="5743FABC" w14:textId="77777777">
        <w:tc>
          <w:tcPr>
            <w:tcW w:w="1188" w:type="dxa"/>
          </w:tcPr>
          <w:p w14:paraId="356A5818" w14:textId="77777777" w:rsidR="0074666F" w:rsidRDefault="0074666F" w:rsidP="000F72B2">
            <w:pPr>
              <w:jc w:val="center"/>
            </w:pPr>
          </w:p>
        </w:tc>
        <w:tc>
          <w:tcPr>
            <w:tcW w:w="1440" w:type="dxa"/>
          </w:tcPr>
          <w:p w14:paraId="4BC25F8B" w14:textId="77777777" w:rsidR="0074666F" w:rsidRDefault="0074666F" w:rsidP="000F72B2">
            <w:pPr>
              <w:jc w:val="center"/>
            </w:pPr>
          </w:p>
        </w:tc>
        <w:tc>
          <w:tcPr>
            <w:tcW w:w="5040" w:type="dxa"/>
          </w:tcPr>
          <w:p w14:paraId="7AD834A1" w14:textId="77777777" w:rsidR="0074666F" w:rsidRDefault="0074666F" w:rsidP="008E68E9"/>
        </w:tc>
        <w:tc>
          <w:tcPr>
            <w:tcW w:w="1052" w:type="dxa"/>
          </w:tcPr>
          <w:p w14:paraId="5367FC39" w14:textId="77777777" w:rsidR="0074666F" w:rsidRPr="008E68E9" w:rsidRDefault="0074666F" w:rsidP="000F72B2">
            <w:pPr>
              <w:jc w:val="center"/>
            </w:pPr>
          </w:p>
        </w:tc>
      </w:tr>
      <w:tr w:rsidR="0074666F" w:rsidRPr="000F72B2" w14:paraId="0D6401E5" w14:textId="77777777">
        <w:tc>
          <w:tcPr>
            <w:tcW w:w="1188" w:type="dxa"/>
          </w:tcPr>
          <w:p w14:paraId="65F6EAF1" w14:textId="77777777" w:rsidR="0074666F" w:rsidRDefault="0074666F" w:rsidP="000F72B2">
            <w:pPr>
              <w:jc w:val="center"/>
            </w:pPr>
          </w:p>
        </w:tc>
        <w:tc>
          <w:tcPr>
            <w:tcW w:w="1440" w:type="dxa"/>
          </w:tcPr>
          <w:p w14:paraId="4CA007ED" w14:textId="77777777" w:rsidR="0074666F" w:rsidRDefault="0074666F" w:rsidP="000F72B2">
            <w:pPr>
              <w:jc w:val="center"/>
            </w:pPr>
          </w:p>
        </w:tc>
        <w:tc>
          <w:tcPr>
            <w:tcW w:w="5040" w:type="dxa"/>
          </w:tcPr>
          <w:p w14:paraId="325CE9E9" w14:textId="77777777" w:rsidR="0074666F" w:rsidRDefault="0074666F" w:rsidP="008E68E9"/>
        </w:tc>
        <w:tc>
          <w:tcPr>
            <w:tcW w:w="1052" w:type="dxa"/>
          </w:tcPr>
          <w:p w14:paraId="31866F2E" w14:textId="77777777" w:rsidR="0074666F" w:rsidRPr="008E68E9" w:rsidRDefault="0074666F" w:rsidP="000F72B2">
            <w:pPr>
              <w:jc w:val="center"/>
            </w:pPr>
          </w:p>
        </w:tc>
      </w:tr>
    </w:tbl>
    <w:p w14:paraId="50A95AEC" w14:textId="77777777" w:rsidR="008E68E9" w:rsidRDefault="008E68E9" w:rsidP="008E68E9">
      <w:pPr>
        <w:sectPr w:rsidR="008E68E9" w:rsidSect="008D3023">
          <w:footerReference w:type="default" r:id="rId10"/>
          <w:pgSz w:w="11906" w:h="16838"/>
          <w:pgMar w:top="1985" w:right="1701" w:bottom="1701" w:left="1701" w:header="851" w:footer="992" w:gutter="0"/>
          <w:pgNumType w:fmt="lowerRoman" w:start="1"/>
          <w:cols w:space="425"/>
          <w:docGrid w:type="lines" w:linePitch="360"/>
        </w:sectPr>
      </w:pPr>
    </w:p>
    <w:p w14:paraId="0C11FA70" w14:textId="77777777" w:rsidR="008E68E9" w:rsidRDefault="008E68E9" w:rsidP="008E68E9">
      <w:pPr>
        <w:jc w:val="center"/>
        <w:rPr>
          <w:u w:val="single"/>
        </w:rPr>
      </w:pPr>
      <w:r w:rsidRPr="008E68E9">
        <w:rPr>
          <w:rFonts w:hint="eastAsia"/>
          <w:u w:val="single"/>
        </w:rPr>
        <w:lastRenderedPageBreak/>
        <w:t>目次</w:t>
      </w:r>
    </w:p>
    <w:p w14:paraId="28C140FA" w14:textId="77777777" w:rsidR="00C45D8E" w:rsidRDefault="00C45D8E" w:rsidP="008E68E9">
      <w:pPr>
        <w:jc w:val="center"/>
      </w:pPr>
    </w:p>
    <w:p w14:paraId="2D366F6D" w14:textId="086A9613" w:rsidR="00FA02BF" w:rsidRDefault="00E47814">
      <w:pPr>
        <w:pStyle w:val="10"/>
        <w:tabs>
          <w:tab w:val="left" w:pos="420"/>
          <w:tab w:val="right" w:leader="dot" w:pos="8494"/>
        </w:tabs>
        <w:rPr>
          <w:rFonts w:eastAsiaTheme="minorEastAsia" w:cstheme="minorBidi"/>
          <w:bCs w:val="0"/>
          <w:noProof/>
          <w:szCs w:val="24"/>
          <w14:ligatures w14:val="standardContextual"/>
        </w:rPr>
      </w:pPr>
      <w:r>
        <w:rPr>
          <w:bCs w:val="0"/>
          <w:sz w:val="24"/>
        </w:rPr>
        <w:fldChar w:fldCharType="begin"/>
      </w:r>
      <w:r>
        <w:rPr>
          <w:bCs w:val="0"/>
          <w:sz w:val="24"/>
        </w:rPr>
        <w:instrText xml:space="preserve"> TOC \o "1-3" \h \z \u </w:instrText>
      </w:r>
      <w:r>
        <w:rPr>
          <w:bCs w:val="0"/>
          <w:sz w:val="24"/>
        </w:rPr>
        <w:fldChar w:fldCharType="separate"/>
      </w:r>
      <w:hyperlink w:anchor="_Toc244091345" w:history="1">
        <w:r w:rsidR="00FA02BF" w:rsidRPr="00D3463A">
          <w:rPr>
            <w:rStyle w:val="ab"/>
            <w:noProof/>
          </w:rPr>
          <w:t>1.</w:t>
        </w:r>
        <w:r w:rsidR="00FA02BF">
          <w:rPr>
            <w:rFonts w:eastAsiaTheme="minorEastAsia" w:cstheme="minorBidi"/>
            <w:bCs w:val="0"/>
            <w:noProof/>
            <w:szCs w:val="24"/>
            <w14:ligatures w14:val="standardContextual"/>
          </w:rPr>
          <w:tab/>
        </w:r>
        <w:r w:rsidR="00FA02BF" w:rsidRPr="00D3463A">
          <w:rPr>
            <w:rStyle w:val="ab"/>
            <w:noProof/>
          </w:rPr>
          <w:t>はじめに</w:t>
        </w:r>
        <w:r w:rsidR="00FA02BF">
          <w:rPr>
            <w:noProof/>
            <w:webHidden/>
          </w:rPr>
          <w:tab/>
        </w:r>
        <w:r w:rsidR="00FA02BF">
          <w:rPr>
            <w:noProof/>
            <w:webHidden/>
          </w:rPr>
          <w:fldChar w:fldCharType="begin"/>
        </w:r>
        <w:r w:rsidR="00FA02BF">
          <w:rPr>
            <w:noProof/>
            <w:webHidden/>
          </w:rPr>
          <w:instrText xml:space="preserve"> PAGEREF _Toc244091345 \h </w:instrText>
        </w:r>
        <w:r w:rsidR="00FA02BF">
          <w:rPr>
            <w:noProof/>
            <w:webHidden/>
          </w:rPr>
        </w:r>
        <w:r w:rsidR="00FA02BF">
          <w:rPr>
            <w:noProof/>
            <w:webHidden/>
          </w:rPr>
          <w:fldChar w:fldCharType="separate"/>
        </w:r>
        <w:r w:rsidR="00FA02BF">
          <w:rPr>
            <w:noProof/>
            <w:webHidden/>
          </w:rPr>
          <w:t>1</w:t>
        </w:r>
        <w:r w:rsidR="00FA02BF">
          <w:rPr>
            <w:noProof/>
            <w:webHidden/>
          </w:rPr>
          <w:fldChar w:fldCharType="end"/>
        </w:r>
      </w:hyperlink>
    </w:p>
    <w:p w14:paraId="1C5D6631" w14:textId="775E213B" w:rsidR="00FA02BF" w:rsidRDefault="00FA02BF">
      <w:pPr>
        <w:pStyle w:val="10"/>
        <w:tabs>
          <w:tab w:val="left" w:pos="420"/>
          <w:tab w:val="right" w:leader="dot" w:pos="8494"/>
        </w:tabs>
        <w:rPr>
          <w:rFonts w:eastAsiaTheme="minorEastAsia" w:cstheme="minorBidi"/>
          <w:bCs w:val="0"/>
          <w:noProof/>
          <w:szCs w:val="24"/>
          <w14:ligatures w14:val="standardContextual"/>
        </w:rPr>
      </w:pPr>
      <w:hyperlink w:anchor="_Toc244091346" w:history="1">
        <w:r w:rsidRPr="00D3463A">
          <w:rPr>
            <w:rStyle w:val="ab"/>
            <w:noProof/>
          </w:rPr>
          <w:t>2.</w:t>
        </w:r>
        <w:r>
          <w:rPr>
            <w:rFonts w:eastAsiaTheme="minorEastAsia" w:cstheme="minorBidi"/>
            <w:bCs w:val="0"/>
            <w:noProof/>
            <w:szCs w:val="24"/>
            <w14:ligatures w14:val="standardContextual"/>
          </w:rPr>
          <w:tab/>
        </w:r>
        <w:r w:rsidRPr="00D3463A">
          <w:rPr>
            <w:rStyle w:val="ab"/>
            <w:noProof/>
          </w:rPr>
          <w:t>Gfarm</w:t>
        </w:r>
        <w:r w:rsidRPr="00D3463A">
          <w:rPr>
            <w:rStyle w:val="ab"/>
            <w:noProof/>
          </w:rPr>
          <w:t>監視で使用する</w:t>
        </w:r>
        <w:r w:rsidRPr="00D3463A">
          <w:rPr>
            <w:rStyle w:val="ab"/>
            <w:noProof/>
          </w:rPr>
          <w:t>Zabbix</w:t>
        </w:r>
        <w:r w:rsidRPr="00D3463A">
          <w:rPr>
            <w:rStyle w:val="ab"/>
            <w:noProof/>
          </w:rPr>
          <w:t>用語</w:t>
        </w:r>
        <w:r>
          <w:rPr>
            <w:noProof/>
            <w:webHidden/>
          </w:rPr>
          <w:tab/>
        </w:r>
        <w:r>
          <w:rPr>
            <w:noProof/>
            <w:webHidden/>
          </w:rPr>
          <w:fldChar w:fldCharType="begin"/>
        </w:r>
        <w:r>
          <w:rPr>
            <w:noProof/>
            <w:webHidden/>
          </w:rPr>
          <w:instrText xml:space="preserve"> PAGEREF _Toc244091346 \h </w:instrText>
        </w:r>
        <w:r>
          <w:rPr>
            <w:noProof/>
            <w:webHidden/>
          </w:rPr>
        </w:r>
        <w:r>
          <w:rPr>
            <w:noProof/>
            <w:webHidden/>
          </w:rPr>
          <w:fldChar w:fldCharType="separate"/>
        </w:r>
        <w:r>
          <w:rPr>
            <w:noProof/>
            <w:webHidden/>
          </w:rPr>
          <w:t>2</w:t>
        </w:r>
        <w:r>
          <w:rPr>
            <w:noProof/>
            <w:webHidden/>
          </w:rPr>
          <w:fldChar w:fldCharType="end"/>
        </w:r>
      </w:hyperlink>
    </w:p>
    <w:p w14:paraId="4626251D" w14:textId="064342F7" w:rsidR="00FA02BF" w:rsidRDefault="00FA02BF">
      <w:pPr>
        <w:pStyle w:val="10"/>
        <w:tabs>
          <w:tab w:val="left" w:pos="420"/>
          <w:tab w:val="right" w:leader="dot" w:pos="8494"/>
        </w:tabs>
        <w:rPr>
          <w:rFonts w:eastAsiaTheme="minorEastAsia" w:cstheme="minorBidi"/>
          <w:bCs w:val="0"/>
          <w:noProof/>
          <w:szCs w:val="24"/>
          <w14:ligatures w14:val="standardContextual"/>
        </w:rPr>
      </w:pPr>
      <w:hyperlink w:anchor="_Toc244091347" w:history="1">
        <w:r w:rsidRPr="00D3463A">
          <w:rPr>
            <w:rStyle w:val="ab"/>
            <w:noProof/>
          </w:rPr>
          <w:t>3.</w:t>
        </w:r>
        <w:r>
          <w:rPr>
            <w:rFonts w:eastAsiaTheme="minorEastAsia" w:cstheme="minorBidi"/>
            <w:bCs w:val="0"/>
            <w:noProof/>
            <w:szCs w:val="24"/>
            <w14:ligatures w14:val="standardContextual"/>
          </w:rPr>
          <w:tab/>
        </w:r>
        <w:r w:rsidRPr="00D3463A">
          <w:rPr>
            <w:rStyle w:val="ab"/>
            <w:noProof/>
          </w:rPr>
          <w:t>Gfarm</w:t>
        </w:r>
        <w:r w:rsidRPr="00D3463A">
          <w:rPr>
            <w:rStyle w:val="ab"/>
            <w:noProof/>
          </w:rPr>
          <w:t>監視の概要</w:t>
        </w:r>
        <w:r>
          <w:rPr>
            <w:noProof/>
            <w:webHidden/>
          </w:rPr>
          <w:tab/>
        </w:r>
        <w:r>
          <w:rPr>
            <w:noProof/>
            <w:webHidden/>
          </w:rPr>
          <w:fldChar w:fldCharType="begin"/>
        </w:r>
        <w:r>
          <w:rPr>
            <w:noProof/>
            <w:webHidden/>
          </w:rPr>
          <w:instrText xml:space="preserve"> PAGEREF _Toc244091347 \h </w:instrText>
        </w:r>
        <w:r>
          <w:rPr>
            <w:noProof/>
            <w:webHidden/>
          </w:rPr>
        </w:r>
        <w:r>
          <w:rPr>
            <w:noProof/>
            <w:webHidden/>
          </w:rPr>
          <w:fldChar w:fldCharType="separate"/>
        </w:r>
        <w:r>
          <w:rPr>
            <w:noProof/>
            <w:webHidden/>
          </w:rPr>
          <w:t>3</w:t>
        </w:r>
        <w:r>
          <w:rPr>
            <w:noProof/>
            <w:webHidden/>
          </w:rPr>
          <w:fldChar w:fldCharType="end"/>
        </w:r>
      </w:hyperlink>
    </w:p>
    <w:p w14:paraId="406AB608" w14:textId="2ED4048C"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48" w:history="1">
        <w:r w:rsidRPr="00D3463A">
          <w:rPr>
            <w:rStyle w:val="ab"/>
            <w:noProof/>
          </w:rPr>
          <w:t>3.1.</w:t>
        </w:r>
        <w:r>
          <w:rPr>
            <w:rFonts w:eastAsiaTheme="minorEastAsia" w:cstheme="minorBidi"/>
            <w:noProof/>
            <w:szCs w:val="24"/>
            <w14:ligatures w14:val="standardContextual"/>
          </w:rPr>
          <w:tab/>
        </w:r>
        <w:r w:rsidRPr="00D3463A">
          <w:rPr>
            <w:rStyle w:val="ab"/>
            <w:noProof/>
          </w:rPr>
          <w:t>Zabbix</w:t>
        </w:r>
        <w:r w:rsidRPr="00D3463A">
          <w:rPr>
            <w:rStyle w:val="ab"/>
            <w:noProof/>
          </w:rPr>
          <w:t>からの障害通知</w:t>
        </w:r>
        <w:r>
          <w:rPr>
            <w:noProof/>
            <w:webHidden/>
          </w:rPr>
          <w:tab/>
        </w:r>
        <w:r>
          <w:rPr>
            <w:noProof/>
            <w:webHidden/>
          </w:rPr>
          <w:fldChar w:fldCharType="begin"/>
        </w:r>
        <w:r>
          <w:rPr>
            <w:noProof/>
            <w:webHidden/>
          </w:rPr>
          <w:instrText xml:space="preserve"> PAGEREF _Toc244091348 \h </w:instrText>
        </w:r>
        <w:r>
          <w:rPr>
            <w:noProof/>
            <w:webHidden/>
          </w:rPr>
        </w:r>
        <w:r>
          <w:rPr>
            <w:noProof/>
            <w:webHidden/>
          </w:rPr>
          <w:fldChar w:fldCharType="separate"/>
        </w:r>
        <w:r>
          <w:rPr>
            <w:noProof/>
            <w:webHidden/>
          </w:rPr>
          <w:t>3</w:t>
        </w:r>
        <w:r>
          <w:rPr>
            <w:noProof/>
            <w:webHidden/>
          </w:rPr>
          <w:fldChar w:fldCharType="end"/>
        </w:r>
      </w:hyperlink>
    </w:p>
    <w:p w14:paraId="58D62B58" w14:textId="40A8AB7B"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49" w:history="1">
        <w:r w:rsidRPr="00D3463A">
          <w:rPr>
            <w:rStyle w:val="ab"/>
            <w:noProof/>
          </w:rPr>
          <w:t>3.2.</w:t>
        </w:r>
        <w:r>
          <w:rPr>
            <w:rFonts w:eastAsiaTheme="minorEastAsia" w:cstheme="minorBidi"/>
            <w:noProof/>
            <w:szCs w:val="24"/>
            <w14:ligatures w14:val="standardContextual"/>
          </w:rPr>
          <w:tab/>
        </w:r>
        <w:r w:rsidRPr="00D3463A">
          <w:rPr>
            <w:rStyle w:val="ab"/>
            <w:noProof/>
          </w:rPr>
          <w:t>ダッシュボードの閲覧</w:t>
        </w:r>
        <w:r>
          <w:rPr>
            <w:noProof/>
            <w:webHidden/>
          </w:rPr>
          <w:tab/>
        </w:r>
        <w:r>
          <w:rPr>
            <w:noProof/>
            <w:webHidden/>
          </w:rPr>
          <w:fldChar w:fldCharType="begin"/>
        </w:r>
        <w:r>
          <w:rPr>
            <w:noProof/>
            <w:webHidden/>
          </w:rPr>
          <w:instrText xml:space="preserve"> PAGEREF _Toc244091349 \h </w:instrText>
        </w:r>
        <w:r>
          <w:rPr>
            <w:noProof/>
            <w:webHidden/>
          </w:rPr>
        </w:r>
        <w:r>
          <w:rPr>
            <w:noProof/>
            <w:webHidden/>
          </w:rPr>
          <w:fldChar w:fldCharType="separate"/>
        </w:r>
        <w:r>
          <w:rPr>
            <w:noProof/>
            <w:webHidden/>
          </w:rPr>
          <w:t>3</w:t>
        </w:r>
        <w:r>
          <w:rPr>
            <w:noProof/>
            <w:webHidden/>
          </w:rPr>
          <w:fldChar w:fldCharType="end"/>
        </w:r>
      </w:hyperlink>
    </w:p>
    <w:p w14:paraId="2B49B207" w14:textId="774BEED6"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50" w:history="1">
        <w:r w:rsidRPr="00D3463A">
          <w:rPr>
            <w:rStyle w:val="ab"/>
            <w:noProof/>
          </w:rPr>
          <w:t>3.3.</w:t>
        </w:r>
        <w:r>
          <w:rPr>
            <w:rFonts w:eastAsiaTheme="minorEastAsia" w:cstheme="minorBidi"/>
            <w:noProof/>
            <w:szCs w:val="24"/>
            <w14:ligatures w14:val="standardContextual"/>
          </w:rPr>
          <w:tab/>
        </w:r>
        <w:r w:rsidRPr="00D3463A">
          <w:rPr>
            <w:rStyle w:val="ab"/>
            <w:noProof/>
          </w:rPr>
          <w:t>最新データの閲覧</w:t>
        </w:r>
        <w:r>
          <w:rPr>
            <w:noProof/>
            <w:webHidden/>
          </w:rPr>
          <w:tab/>
        </w:r>
        <w:r>
          <w:rPr>
            <w:noProof/>
            <w:webHidden/>
          </w:rPr>
          <w:fldChar w:fldCharType="begin"/>
        </w:r>
        <w:r>
          <w:rPr>
            <w:noProof/>
            <w:webHidden/>
          </w:rPr>
          <w:instrText xml:space="preserve"> PAGEREF _Toc244091350 \h </w:instrText>
        </w:r>
        <w:r>
          <w:rPr>
            <w:noProof/>
            <w:webHidden/>
          </w:rPr>
        </w:r>
        <w:r>
          <w:rPr>
            <w:noProof/>
            <w:webHidden/>
          </w:rPr>
          <w:fldChar w:fldCharType="separate"/>
        </w:r>
        <w:r>
          <w:rPr>
            <w:noProof/>
            <w:webHidden/>
          </w:rPr>
          <w:t>4</w:t>
        </w:r>
        <w:r>
          <w:rPr>
            <w:noProof/>
            <w:webHidden/>
          </w:rPr>
          <w:fldChar w:fldCharType="end"/>
        </w:r>
      </w:hyperlink>
    </w:p>
    <w:p w14:paraId="453F6EF7" w14:textId="736D830F" w:rsidR="00FA02BF" w:rsidRDefault="00FA02BF">
      <w:pPr>
        <w:pStyle w:val="30"/>
        <w:tabs>
          <w:tab w:val="left" w:pos="1260"/>
          <w:tab w:val="right" w:leader="dot" w:pos="8494"/>
        </w:tabs>
        <w:rPr>
          <w:rFonts w:eastAsiaTheme="minorEastAsia" w:cstheme="minorBidi"/>
          <w:iCs w:val="0"/>
          <w:noProof/>
          <w:szCs w:val="24"/>
          <w14:ligatures w14:val="standardContextual"/>
        </w:rPr>
      </w:pPr>
      <w:hyperlink w:anchor="_Toc244091351" w:history="1">
        <w:r w:rsidRPr="00D3463A">
          <w:rPr>
            <w:rStyle w:val="ab"/>
            <w:noProof/>
          </w:rPr>
          <w:t>3.3.1.</w:t>
        </w:r>
        <w:r>
          <w:rPr>
            <w:rFonts w:eastAsiaTheme="minorEastAsia" w:cstheme="minorBidi"/>
            <w:iCs w:val="0"/>
            <w:noProof/>
            <w:szCs w:val="24"/>
            <w14:ligatures w14:val="standardContextual"/>
          </w:rPr>
          <w:tab/>
        </w:r>
        <w:r w:rsidRPr="00D3463A">
          <w:rPr>
            <w:rStyle w:val="ab"/>
            <w:noProof/>
          </w:rPr>
          <w:t>最新データ一覧画面</w:t>
        </w:r>
        <w:r>
          <w:rPr>
            <w:noProof/>
            <w:webHidden/>
          </w:rPr>
          <w:tab/>
        </w:r>
        <w:r>
          <w:rPr>
            <w:noProof/>
            <w:webHidden/>
          </w:rPr>
          <w:fldChar w:fldCharType="begin"/>
        </w:r>
        <w:r>
          <w:rPr>
            <w:noProof/>
            <w:webHidden/>
          </w:rPr>
          <w:instrText xml:space="preserve"> PAGEREF _Toc244091351 \h </w:instrText>
        </w:r>
        <w:r>
          <w:rPr>
            <w:noProof/>
            <w:webHidden/>
          </w:rPr>
        </w:r>
        <w:r>
          <w:rPr>
            <w:noProof/>
            <w:webHidden/>
          </w:rPr>
          <w:fldChar w:fldCharType="separate"/>
        </w:r>
        <w:r>
          <w:rPr>
            <w:noProof/>
            <w:webHidden/>
          </w:rPr>
          <w:t>4</w:t>
        </w:r>
        <w:r>
          <w:rPr>
            <w:noProof/>
            <w:webHidden/>
          </w:rPr>
          <w:fldChar w:fldCharType="end"/>
        </w:r>
      </w:hyperlink>
    </w:p>
    <w:p w14:paraId="2D90CAF4" w14:textId="69440748" w:rsidR="00FA02BF" w:rsidRDefault="00FA02BF">
      <w:pPr>
        <w:pStyle w:val="30"/>
        <w:tabs>
          <w:tab w:val="left" w:pos="1260"/>
          <w:tab w:val="right" w:leader="dot" w:pos="8494"/>
        </w:tabs>
        <w:rPr>
          <w:rFonts w:eastAsiaTheme="minorEastAsia" w:cstheme="minorBidi"/>
          <w:iCs w:val="0"/>
          <w:noProof/>
          <w:szCs w:val="24"/>
          <w14:ligatures w14:val="standardContextual"/>
        </w:rPr>
      </w:pPr>
      <w:hyperlink w:anchor="_Toc244091352" w:history="1">
        <w:r w:rsidRPr="00D3463A">
          <w:rPr>
            <w:rStyle w:val="ab"/>
            <w:noProof/>
          </w:rPr>
          <w:t>3.3.2.</w:t>
        </w:r>
        <w:r>
          <w:rPr>
            <w:rFonts w:eastAsiaTheme="minorEastAsia" w:cstheme="minorBidi"/>
            <w:iCs w:val="0"/>
            <w:noProof/>
            <w:szCs w:val="24"/>
            <w14:ligatures w14:val="standardContextual"/>
          </w:rPr>
          <w:tab/>
        </w:r>
        <w:r w:rsidRPr="00D3463A">
          <w:rPr>
            <w:rStyle w:val="ab"/>
            <w:noProof/>
          </w:rPr>
          <w:t>ヒストリ画面の表示</w:t>
        </w:r>
        <w:r>
          <w:rPr>
            <w:noProof/>
            <w:webHidden/>
          </w:rPr>
          <w:tab/>
        </w:r>
        <w:r>
          <w:rPr>
            <w:noProof/>
            <w:webHidden/>
          </w:rPr>
          <w:fldChar w:fldCharType="begin"/>
        </w:r>
        <w:r>
          <w:rPr>
            <w:noProof/>
            <w:webHidden/>
          </w:rPr>
          <w:instrText xml:space="preserve"> PAGEREF _Toc244091352 \h </w:instrText>
        </w:r>
        <w:r>
          <w:rPr>
            <w:noProof/>
            <w:webHidden/>
          </w:rPr>
        </w:r>
        <w:r>
          <w:rPr>
            <w:noProof/>
            <w:webHidden/>
          </w:rPr>
          <w:fldChar w:fldCharType="separate"/>
        </w:r>
        <w:r>
          <w:rPr>
            <w:noProof/>
            <w:webHidden/>
          </w:rPr>
          <w:t>6</w:t>
        </w:r>
        <w:r>
          <w:rPr>
            <w:noProof/>
            <w:webHidden/>
          </w:rPr>
          <w:fldChar w:fldCharType="end"/>
        </w:r>
      </w:hyperlink>
    </w:p>
    <w:p w14:paraId="26C6C896" w14:textId="0DE8DA4E"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53" w:history="1">
        <w:r w:rsidRPr="00D3463A">
          <w:rPr>
            <w:rStyle w:val="ab"/>
            <w:noProof/>
          </w:rPr>
          <w:t>3.4.</w:t>
        </w:r>
        <w:r>
          <w:rPr>
            <w:rFonts w:eastAsiaTheme="minorEastAsia" w:cstheme="minorBidi"/>
            <w:noProof/>
            <w:szCs w:val="24"/>
            <w14:ligatures w14:val="standardContextual"/>
          </w:rPr>
          <w:tab/>
        </w:r>
        <w:r w:rsidRPr="00D3463A">
          <w:rPr>
            <w:rStyle w:val="ab"/>
            <w:noProof/>
          </w:rPr>
          <w:t>障害情報の閲覧</w:t>
        </w:r>
        <w:r>
          <w:rPr>
            <w:noProof/>
            <w:webHidden/>
          </w:rPr>
          <w:tab/>
        </w:r>
        <w:r>
          <w:rPr>
            <w:noProof/>
            <w:webHidden/>
          </w:rPr>
          <w:fldChar w:fldCharType="begin"/>
        </w:r>
        <w:r>
          <w:rPr>
            <w:noProof/>
            <w:webHidden/>
          </w:rPr>
          <w:instrText xml:space="preserve"> PAGEREF _Toc244091353 \h </w:instrText>
        </w:r>
        <w:r>
          <w:rPr>
            <w:noProof/>
            <w:webHidden/>
          </w:rPr>
        </w:r>
        <w:r>
          <w:rPr>
            <w:noProof/>
            <w:webHidden/>
          </w:rPr>
          <w:fldChar w:fldCharType="separate"/>
        </w:r>
        <w:r>
          <w:rPr>
            <w:noProof/>
            <w:webHidden/>
          </w:rPr>
          <w:t>7</w:t>
        </w:r>
        <w:r>
          <w:rPr>
            <w:noProof/>
            <w:webHidden/>
          </w:rPr>
          <w:fldChar w:fldCharType="end"/>
        </w:r>
      </w:hyperlink>
    </w:p>
    <w:p w14:paraId="3309E315" w14:textId="0A8AF4BE"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54" w:history="1">
        <w:r w:rsidRPr="00D3463A">
          <w:rPr>
            <w:rStyle w:val="ab"/>
            <w:noProof/>
          </w:rPr>
          <w:t>3.5.</w:t>
        </w:r>
        <w:r>
          <w:rPr>
            <w:rFonts w:eastAsiaTheme="minorEastAsia" w:cstheme="minorBidi"/>
            <w:noProof/>
            <w:szCs w:val="24"/>
            <w14:ligatures w14:val="standardContextual"/>
          </w:rPr>
          <w:tab/>
        </w:r>
        <w:r w:rsidRPr="00D3463A">
          <w:rPr>
            <w:rStyle w:val="ab"/>
            <w:noProof/>
          </w:rPr>
          <w:t>イベント詳細情報の閲覧</w:t>
        </w:r>
        <w:r>
          <w:rPr>
            <w:noProof/>
            <w:webHidden/>
          </w:rPr>
          <w:tab/>
        </w:r>
        <w:r>
          <w:rPr>
            <w:noProof/>
            <w:webHidden/>
          </w:rPr>
          <w:fldChar w:fldCharType="begin"/>
        </w:r>
        <w:r>
          <w:rPr>
            <w:noProof/>
            <w:webHidden/>
          </w:rPr>
          <w:instrText xml:space="preserve"> PAGEREF _Toc244091354 \h </w:instrText>
        </w:r>
        <w:r>
          <w:rPr>
            <w:noProof/>
            <w:webHidden/>
          </w:rPr>
        </w:r>
        <w:r>
          <w:rPr>
            <w:noProof/>
            <w:webHidden/>
          </w:rPr>
          <w:fldChar w:fldCharType="separate"/>
        </w:r>
        <w:r>
          <w:rPr>
            <w:noProof/>
            <w:webHidden/>
          </w:rPr>
          <w:t>10</w:t>
        </w:r>
        <w:r>
          <w:rPr>
            <w:noProof/>
            <w:webHidden/>
          </w:rPr>
          <w:fldChar w:fldCharType="end"/>
        </w:r>
      </w:hyperlink>
    </w:p>
    <w:p w14:paraId="1D596623" w14:textId="7D032561" w:rsidR="00FA02BF" w:rsidRDefault="00FA02BF">
      <w:pPr>
        <w:pStyle w:val="10"/>
        <w:tabs>
          <w:tab w:val="left" w:pos="420"/>
          <w:tab w:val="right" w:leader="dot" w:pos="8494"/>
        </w:tabs>
        <w:rPr>
          <w:rFonts w:eastAsiaTheme="minorEastAsia" w:cstheme="minorBidi"/>
          <w:bCs w:val="0"/>
          <w:noProof/>
          <w:szCs w:val="24"/>
          <w14:ligatures w14:val="standardContextual"/>
        </w:rPr>
      </w:pPr>
      <w:hyperlink w:anchor="_Toc244091355" w:history="1">
        <w:r w:rsidRPr="00D3463A">
          <w:rPr>
            <w:rStyle w:val="ab"/>
            <w:noProof/>
          </w:rPr>
          <w:t>4.</w:t>
        </w:r>
        <w:r>
          <w:rPr>
            <w:rFonts w:eastAsiaTheme="minorEastAsia" w:cstheme="minorBidi"/>
            <w:bCs w:val="0"/>
            <w:noProof/>
            <w:szCs w:val="24"/>
            <w14:ligatures w14:val="standardContextual"/>
          </w:rPr>
          <w:tab/>
        </w:r>
        <w:r w:rsidRPr="00D3463A">
          <w:rPr>
            <w:rStyle w:val="ab"/>
            <w:noProof/>
          </w:rPr>
          <w:t>ユーザ管理</w:t>
        </w:r>
        <w:r>
          <w:rPr>
            <w:noProof/>
            <w:webHidden/>
          </w:rPr>
          <w:tab/>
        </w:r>
        <w:r>
          <w:rPr>
            <w:noProof/>
            <w:webHidden/>
          </w:rPr>
          <w:fldChar w:fldCharType="begin"/>
        </w:r>
        <w:r>
          <w:rPr>
            <w:noProof/>
            <w:webHidden/>
          </w:rPr>
          <w:instrText xml:space="preserve"> PAGEREF _Toc244091355 \h </w:instrText>
        </w:r>
        <w:r>
          <w:rPr>
            <w:noProof/>
            <w:webHidden/>
          </w:rPr>
        </w:r>
        <w:r>
          <w:rPr>
            <w:noProof/>
            <w:webHidden/>
          </w:rPr>
          <w:fldChar w:fldCharType="separate"/>
        </w:r>
        <w:r>
          <w:rPr>
            <w:noProof/>
            <w:webHidden/>
          </w:rPr>
          <w:t>12</w:t>
        </w:r>
        <w:r>
          <w:rPr>
            <w:noProof/>
            <w:webHidden/>
          </w:rPr>
          <w:fldChar w:fldCharType="end"/>
        </w:r>
      </w:hyperlink>
    </w:p>
    <w:p w14:paraId="09B00776" w14:textId="1CF8ECED"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56" w:history="1">
        <w:r w:rsidRPr="00D3463A">
          <w:rPr>
            <w:rStyle w:val="ab"/>
            <w:noProof/>
          </w:rPr>
          <w:t>4.1.</w:t>
        </w:r>
        <w:r>
          <w:rPr>
            <w:rFonts w:eastAsiaTheme="minorEastAsia" w:cstheme="minorBidi"/>
            <w:noProof/>
            <w:szCs w:val="24"/>
            <w14:ligatures w14:val="standardContextual"/>
          </w:rPr>
          <w:tab/>
        </w:r>
        <w:r w:rsidRPr="00D3463A">
          <w:rPr>
            <w:rStyle w:val="ab"/>
            <w:noProof/>
          </w:rPr>
          <w:t>ユーザグループの追加</w:t>
        </w:r>
        <w:r>
          <w:rPr>
            <w:noProof/>
            <w:webHidden/>
          </w:rPr>
          <w:tab/>
        </w:r>
        <w:r>
          <w:rPr>
            <w:noProof/>
            <w:webHidden/>
          </w:rPr>
          <w:fldChar w:fldCharType="begin"/>
        </w:r>
        <w:r>
          <w:rPr>
            <w:noProof/>
            <w:webHidden/>
          </w:rPr>
          <w:instrText xml:space="preserve"> PAGEREF _Toc244091356 \h </w:instrText>
        </w:r>
        <w:r>
          <w:rPr>
            <w:noProof/>
            <w:webHidden/>
          </w:rPr>
        </w:r>
        <w:r>
          <w:rPr>
            <w:noProof/>
            <w:webHidden/>
          </w:rPr>
          <w:fldChar w:fldCharType="separate"/>
        </w:r>
        <w:r>
          <w:rPr>
            <w:noProof/>
            <w:webHidden/>
          </w:rPr>
          <w:t>12</w:t>
        </w:r>
        <w:r>
          <w:rPr>
            <w:noProof/>
            <w:webHidden/>
          </w:rPr>
          <w:fldChar w:fldCharType="end"/>
        </w:r>
      </w:hyperlink>
    </w:p>
    <w:p w14:paraId="411AFCEE" w14:textId="3CC0689C"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57" w:history="1">
        <w:r w:rsidRPr="00D3463A">
          <w:rPr>
            <w:rStyle w:val="ab"/>
            <w:noProof/>
          </w:rPr>
          <w:t>4.2.</w:t>
        </w:r>
        <w:r>
          <w:rPr>
            <w:rFonts w:eastAsiaTheme="minorEastAsia" w:cstheme="minorBidi"/>
            <w:noProof/>
            <w:szCs w:val="24"/>
            <w14:ligatures w14:val="standardContextual"/>
          </w:rPr>
          <w:tab/>
        </w:r>
        <w:r w:rsidRPr="00D3463A">
          <w:rPr>
            <w:rStyle w:val="ab"/>
            <w:noProof/>
          </w:rPr>
          <w:t>ユーザグループの削除</w:t>
        </w:r>
        <w:r>
          <w:rPr>
            <w:noProof/>
            <w:webHidden/>
          </w:rPr>
          <w:tab/>
        </w:r>
        <w:r>
          <w:rPr>
            <w:noProof/>
            <w:webHidden/>
          </w:rPr>
          <w:fldChar w:fldCharType="begin"/>
        </w:r>
        <w:r>
          <w:rPr>
            <w:noProof/>
            <w:webHidden/>
          </w:rPr>
          <w:instrText xml:space="preserve"> PAGEREF _Toc244091357 \h </w:instrText>
        </w:r>
        <w:r>
          <w:rPr>
            <w:noProof/>
            <w:webHidden/>
          </w:rPr>
        </w:r>
        <w:r>
          <w:rPr>
            <w:noProof/>
            <w:webHidden/>
          </w:rPr>
          <w:fldChar w:fldCharType="separate"/>
        </w:r>
        <w:r>
          <w:rPr>
            <w:noProof/>
            <w:webHidden/>
          </w:rPr>
          <w:t>15</w:t>
        </w:r>
        <w:r>
          <w:rPr>
            <w:noProof/>
            <w:webHidden/>
          </w:rPr>
          <w:fldChar w:fldCharType="end"/>
        </w:r>
      </w:hyperlink>
    </w:p>
    <w:p w14:paraId="4365FFBE" w14:textId="30322817"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58" w:history="1">
        <w:r w:rsidRPr="00D3463A">
          <w:rPr>
            <w:rStyle w:val="ab"/>
            <w:noProof/>
          </w:rPr>
          <w:t>4.3.</w:t>
        </w:r>
        <w:r>
          <w:rPr>
            <w:rFonts w:eastAsiaTheme="minorEastAsia" w:cstheme="minorBidi"/>
            <w:noProof/>
            <w:szCs w:val="24"/>
            <w14:ligatures w14:val="standardContextual"/>
          </w:rPr>
          <w:tab/>
        </w:r>
        <w:r w:rsidRPr="00D3463A">
          <w:rPr>
            <w:rStyle w:val="ab"/>
            <w:noProof/>
          </w:rPr>
          <w:t>ユーザの追加</w:t>
        </w:r>
        <w:r>
          <w:rPr>
            <w:noProof/>
            <w:webHidden/>
          </w:rPr>
          <w:tab/>
        </w:r>
        <w:r>
          <w:rPr>
            <w:noProof/>
            <w:webHidden/>
          </w:rPr>
          <w:fldChar w:fldCharType="begin"/>
        </w:r>
        <w:r>
          <w:rPr>
            <w:noProof/>
            <w:webHidden/>
          </w:rPr>
          <w:instrText xml:space="preserve"> PAGEREF _Toc244091358 \h </w:instrText>
        </w:r>
        <w:r>
          <w:rPr>
            <w:noProof/>
            <w:webHidden/>
          </w:rPr>
        </w:r>
        <w:r>
          <w:rPr>
            <w:noProof/>
            <w:webHidden/>
          </w:rPr>
          <w:fldChar w:fldCharType="separate"/>
        </w:r>
        <w:r>
          <w:rPr>
            <w:noProof/>
            <w:webHidden/>
          </w:rPr>
          <w:t>15</w:t>
        </w:r>
        <w:r>
          <w:rPr>
            <w:noProof/>
            <w:webHidden/>
          </w:rPr>
          <w:fldChar w:fldCharType="end"/>
        </w:r>
      </w:hyperlink>
    </w:p>
    <w:p w14:paraId="3B10E83A" w14:textId="106B2846"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59" w:history="1">
        <w:r w:rsidRPr="00D3463A">
          <w:rPr>
            <w:rStyle w:val="ab"/>
            <w:noProof/>
          </w:rPr>
          <w:t>4.4.</w:t>
        </w:r>
        <w:r>
          <w:rPr>
            <w:rFonts w:eastAsiaTheme="minorEastAsia" w:cstheme="minorBidi"/>
            <w:noProof/>
            <w:szCs w:val="24"/>
            <w14:ligatures w14:val="standardContextual"/>
          </w:rPr>
          <w:tab/>
        </w:r>
        <w:r w:rsidRPr="00D3463A">
          <w:rPr>
            <w:rStyle w:val="ab"/>
            <w:noProof/>
          </w:rPr>
          <w:t>ユーザの削除</w:t>
        </w:r>
        <w:r>
          <w:rPr>
            <w:noProof/>
            <w:webHidden/>
          </w:rPr>
          <w:tab/>
        </w:r>
        <w:r>
          <w:rPr>
            <w:noProof/>
            <w:webHidden/>
          </w:rPr>
          <w:fldChar w:fldCharType="begin"/>
        </w:r>
        <w:r>
          <w:rPr>
            <w:noProof/>
            <w:webHidden/>
          </w:rPr>
          <w:instrText xml:space="preserve"> PAGEREF _Toc244091359 \h </w:instrText>
        </w:r>
        <w:r>
          <w:rPr>
            <w:noProof/>
            <w:webHidden/>
          </w:rPr>
        </w:r>
        <w:r>
          <w:rPr>
            <w:noProof/>
            <w:webHidden/>
          </w:rPr>
          <w:fldChar w:fldCharType="separate"/>
        </w:r>
        <w:r>
          <w:rPr>
            <w:noProof/>
            <w:webHidden/>
          </w:rPr>
          <w:t>19</w:t>
        </w:r>
        <w:r>
          <w:rPr>
            <w:noProof/>
            <w:webHidden/>
          </w:rPr>
          <w:fldChar w:fldCharType="end"/>
        </w:r>
      </w:hyperlink>
    </w:p>
    <w:p w14:paraId="12A9C87F" w14:textId="3C2CF08A" w:rsidR="00FA02BF" w:rsidRDefault="00FA02BF">
      <w:pPr>
        <w:pStyle w:val="20"/>
        <w:tabs>
          <w:tab w:val="left" w:pos="840"/>
          <w:tab w:val="right" w:leader="dot" w:pos="8494"/>
        </w:tabs>
        <w:rPr>
          <w:rFonts w:eastAsiaTheme="minorEastAsia" w:cstheme="minorBidi"/>
          <w:noProof/>
          <w:szCs w:val="24"/>
          <w14:ligatures w14:val="standardContextual"/>
        </w:rPr>
      </w:pPr>
      <w:hyperlink w:anchor="_Toc244091360" w:history="1">
        <w:r w:rsidRPr="00D3463A">
          <w:rPr>
            <w:rStyle w:val="ab"/>
            <w:noProof/>
          </w:rPr>
          <w:t>4.5.</w:t>
        </w:r>
        <w:r>
          <w:rPr>
            <w:rFonts w:eastAsiaTheme="minorEastAsia" w:cstheme="minorBidi"/>
            <w:noProof/>
            <w:szCs w:val="24"/>
            <w14:ligatures w14:val="standardContextual"/>
          </w:rPr>
          <w:tab/>
        </w:r>
        <w:r w:rsidRPr="00D3463A">
          <w:rPr>
            <w:rStyle w:val="ab"/>
            <w:noProof/>
          </w:rPr>
          <w:t>パスワードの変更</w:t>
        </w:r>
        <w:r>
          <w:rPr>
            <w:noProof/>
            <w:webHidden/>
          </w:rPr>
          <w:tab/>
        </w:r>
        <w:r>
          <w:rPr>
            <w:noProof/>
            <w:webHidden/>
          </w:rPr>
          <w:fldChar w:fldCharType="begin"/>
        </w:r>
        <w:r>
          <w:rPr>
            <w:noProof/>
            <w:webHidden/>
          </w:rPr>
          <w:instrText xml:space="preserve"> PAGEREF _Toc244091360 \h </w:instrText>
        </w:r>
        <w:r>
          <w:rPr>
            <w:noProof/>
            <w:webHidden/>
          </w:rPr>
        </w:r>
        <w:r>
          <w:rPr>
            <w:noProof/>
            <w:webHidden/>
          </w:rPr>
          <w:fldChar w:fldCharType="separate"/>
        </w:r>
        <w:r>
          <w:rPr>
            <w:noProof/>
            <w:webHidden/>
          </w:rPr>
          <w:t>19</w:t>
        </w:r>
        <w:r>
          <w:rPr>
            <w:noProof/>
            <w:webHidden/>
          </w:rPr>
          <w:fldChar w:fldCharType="end"/>
        </w:r>
      </w:hyperlink>
    </w:p>
    <w:p w14:paraId="167D784C" w14:textId="6DB193D1" w:rsidR="00FA02BF" w:rsidRDefault="00FA02BF">
      <w:pPr>
        <w:pStyle w:val="10"/>
        <w:tabs>
          <w:tab w:val="left" w:pos="420"/>
          <w:tab w:val="right" w:leader="dot" w:pos="8494"/>
        </w:tabs>
        <w:rPr>
          <w:rFonts w:eastAsiaTheme="minorEastAsia" w:cstheme="minorBidi"/>
          <w:bCs w:val="0"/>
          <w:noProof/>
          <w:szCs w:val="24"/>
          <w14:ligatures w14:val="standardContextual"/>
        </w:rPr>
      </w:pPr>
      <w:hyperlink w:anchor="_Toc244091361" w:history="1">
        <w:r w:rsidRPr="00D3463A">
          <w:rPr>
            <w:rStyle w:val="ab"/>
            <w:noProof/>
          </w:rPr>
          <w:t>5.</w:t>
        </w:r>
        <w:r>
          <w:rPr>
            <w:rFonts w:eastAsiaTheme="minorEastAsia" w:cstheme="minorBidi"/>
            <w:bCs w:val="0"/>
            <w:noProof/>
            <w:szCs w:val="24"/>
            <w14:ligatures w14:val="standardContextual"/>
          </w:rPr>
          <w:tab/>
        </w:r>
        <w:r w:rsidRPr="00D3463A">
          <w:rPr>
            <w:rStyle w:val="ab"/>
            <w:noProof/>
          </w:rPr>
          <w:t>メール通知設定</w:t>
        </w:r>
        <w:r>
          <w:rPr>
            <w:noProof/>
            <w:webHidden/>
          </w:rPr>
          <w:tab/>
        </w:r>
        <w:r>
          <w:rPr>
            <w:noProof/>
            <w:webHidden/>
          </w:rPr>
          <w:fldChar w:fldCharType="begin"/>
        </w:r>
        <w:r>
          <w:rPr>
            <w:noProof/>
            <w:webHidden/>
          </w:rPr>
          <w:instrText xml:space="preserve"> PAGEREF _Toc244091361 \h </w:instrText>
        </w:r>
        <w:r>
          <w:rPr>
            <w:noProof/>
            <w:webHidden/>
          </w:rPr>
        </w:r>
        <w:r>
          <w:rPr>
            <w:noProof/>
            <w:webHidden/>
          </w:rPr>
          <w:fldChar w:fldCharType="separate"/>
        </w:r>
        <w:r>
          <w:rPr>
            <w:noProof/>
            <w:webHidden/>
          </w:rPr>
          <w:t>22</w:t>
        </w:r>
        <w:r>
          <w:rPr>
            <w:noProof/>
            <w:webHidden/>
          </w:rPr>
          <w:fldChar w:fldCharType="end"/>
        </w:r>
      </w:hyperlink>
    </w:p>
    <w:p w14:paraId="667CAC03" w14:textId="7100EA23" w:rsidR="00FA02BF" w:rsidRDefault="00FA02BF">
      <w:pPr>
        <w:pStyle w:val="10"/>
        <w:tabs>
          <w:tab w:val="left" w:pos="420"/>
          <w:tab w:val="right" w:leader="dot" w:pos="8494"/>
        </w:tabs>
        <w:rPr>
          <w:rFonts w:eastAsiaTheme="minorEastAsia" w:cstheme="minorBidi"/>
          <w:bCs w:val="0"/>
          <w:noProof/>
          <w:szCs w:val="24"/>
          <w14:ligatures w14:val="standardContextual"/>
        </w:rPr>
      </w:pPr>
      <w:hyperlink w:anchor="_Toc244091362" w:history="1">
        <w:r w:rsidRPr="00D3463A">
          <w:rPr>
            <w:rStyle w:val="ab"/>
            <w:noProof/>
          </w:rPr>
          <w:t>6.</w:t>
        </w:r>
        <w:r>
          <w:rPr>
            <w:rFonts w:eastAsiaTheme="minorEastAsia" w:cstheme="minorBidi"/>
            <w:bCs w:val="0"/>
            <w:noProof/>
            <w:szCs w:val="24"/>
            <w14:ligatures w14:val="standardContextual"/>
          </w:rPr>
          <w:tab/>
        </w:r>
        <w:r w:rsidRPr="00D3463A">
          <w:rPr>
            <w:rStyle w:val="ab"/>
            <w:noProof/>
          </w:rPr>
          <w:t>手動でのフェイルオーバの実行</w:t>
        </w:r>
        <w:r>
          <w:rPr>
            <w:noProof/>
            <w:webHidden/>
          </w:rPr>
          <w:tab/>
        </w:r>
        <w:r>
          <w:rPr>
            <w:noProof/>
            <w:webHidden/>
          </w:rPr>
          <w:fldChar w:fldCharType="begin"/>
        </w:r>
        <w:r>
          <w:rPr>
            <w:noProof/>
            <w:webHidden/>
          </w:rPr>
          <w:instrText xml:space="preserve"> PAGEREF _Toc244091362 \h </w:instrText>
        </w:r>
        <w:r>
          <w:rPr>
            <w:noProof/>
            <w:webHidden/>
          </w:rPr>
        </w:r>
        <w:r>
          <w:rPr>
            <w:noProof/>
            <w:webHidden/>
          </w:rPr>
          <w:fldChar w:fldCharType="separate"/>
        </w:r>
        <w:r>
          <w:rPr>
            <w:noProof/>
            <w:webHidden/>
          </w:rPr>
          <w:t>29</w:t>
        </w:r>
        <w:r>
          <w:rPr>
            <w:noProof/>
            <w:webHidden/>
          </w:rPr>
          <w:fldChar w:fldCharType="end"/>
        </w:r>
      </w:hyperlink>
    </w:p>
    <w:p w14:paraId="1642CE43" w14:textId="57DFD5F7" w:rsidR="008E68E9" w:rsidRDefault="00E47814" w:rsidP="008E68E9">
      <w:pPr>
        <w:jc w:val="center"/>
      </w:pPr>
      <w:r>
        <w:rPr>
          <w:rFonts w:asciiTheme="minorHAnsi" w:hAnsiTheme="minorHAnsi"/>
          <w:bCs/>
          <w:sz w:val="24"/>
          <w:szCs w:val="20"/>
        </w:rPr>
        <w:fldChar w:fldCharType="end"/>
      </w:r>
    </w:p>
    <w:p w14:paraId="1BEF93BE" w14:textId="77777777" w:rsidR="008E68E9" w:rsidRDefault="008E68E9" w:rsidP="008E68E9">
      <w:pPr>
        <w:jc w:val="center"/>
        <w:sectPr w:rsidR="008E68E9" w:rsidSect="008D3023">
          <w:pgSz w:w="11906" w:h="16838"/>
          <w:pgMar w:top="1985" w:right="1701" w:bottom="1701" w:left="1701" w:header="851" w:footer="992" w:gutter="0"/>
          <w:pgNumType w:fmt="lowerRoman"/>
          <w:cols w:space="425"/>
          <w:docGrid w:type="lines" w:linePitch="360"/>
        </w:sectPr>
      </w:pPr>
    </w:p>
    <w:p w14:paraId="5103AABA" w14:textId="77777777" w:rsidR="00E1041C" w:rsidRPr="006F1D4C" w:rsidRDefault="00891D4D" w:rsidP="006F1D4C">
      <w:pPr>
        <w:pStyle w:val="1"/>
      </w:pPr>
      <w:bookmarkStart w:id="0" w:name="_Toc244091345"/>
      <w:r w:rsidRPr="006F1D4C">
        <w:rPr>
          <w:rFonts w:hint="eastAsia"/>
        </w:rPr>
        <w:lastRenderedPageBreak/>
        <w:t>はじめに</w:t>
      </w:r>
      <w:bookmarkEnd w:id="0"/>
    </w:p>
    <w:p w14:paraId="14B97F15" w14:textId="42C25379" w:rsidR="004338F0" w:rsidRDefault="009A42CD" w:rsidP="004338F0">
      <w:pPr>
        <w:pStyle w:val="a4"/>
        <w:ind w:leftChars="0" w:left="0" w:firstLineChars="100" w:firstLine="210"/>
      </w:pPr>
      <w:r>
        <w:rPr>
          <w:rFonts w:hint="eastAsia"/>
        </w:rPr>
        <w:t>本ドキュメントは、</w:t>
      </w:r>
      <w:r>
        <w:rPr>
          <w:rFonts w:hint="eastAsia"/>
        </w:rPr>
        <w:t>Gfarm</w:t>
      </w:r>
      <w:r>
        <w:rPr>
          <w:rFonts w:hint="eastAsia"/>
        </w:rPr>
        <w:t>ファイルシステム</w:t>
      </w:r>
      <w:r w:rsidR="005B340A">
        <w:rPr>
          <w:rFonts w:hint="eastAsia"/>
        </w:rPr>
        <w:t xml:space="preserve"> </w:t>
      </w:r>
      <w:r>
        <w:rPr>
          <w:rFonts w:hint="eastAsia"/>
        </w:rPr>
        <w:t>(</w:t>
      </w:r>
      <w:r>
        <w:rPr>
          <w:rFonts w:hint="eastAsia"/>
        </w:rPr>
        <w:t>以降、</w:t>
      </w:r>
      <w:r>
        <w:rPr>
          <w:rFonts w:hint="eastAsia"/>
        </w:rPr>
        <w:t>Gfarm</w:t>
      </w:r>
      <w:r>
        <w:rPr>
          <w:rFonts w:hint="eastAsia"/>
        </w:rPr>
        <w:t>とする</w:t>
      </w:r>
      <w:r>
        <w:rPr>
          <w:rFonts w:hint="eastAsia"/>
        </w:rPr>
        <w:t>)</w:t>
      </w:r>
      <w:r w:rsidR="005E40E5">
        <w:t xml:space="preserve"> </w:t>
      </w:r>
      <w:r w:rsidR="00D149B7">
        <w:rPr>
          <w:rFonts w:hint="eastAsia"/>
        </w:rPr>
        <w:t>におけるハードウェア及び</w:t>
      </w:r>
      <w:r>
        <w:rPr>
          <w:rFonts w:hint="eastAsia"/>
        </w:rPr>
        <w:t>ソフトウェアの障害を監視するために、統合監視ソフトウェアの</w:t>
      </w:r>
      <w:r>
        <w:rPr>
          <w:rFonts w:hint="eastAsia"/>
        </w:rPr>
        <w:t>1</w:t>
      </w:r>
      <w:r>
        <w:rPr>
          <w:rFonts w:hint="eastAsia"/>
        </w:rPr>
        <w:t>つである</w:t>
      </w:r>
      <w:r>
        <w:rPr>
          <w:rFonts w:hint="eastAsia"/>
        </w:rPr>
        <w:t>Zabbix</w:t>
      </w:r>
      <w:r w:rsidR="00A4318F">
        <w:rPr>
          <w:rFonts w:hint="eastAsia"/>
        </w:rPr>
        <w:t xml:space="preserve"> </w:t>
      </w:r>
      <w:r>
        <w:rPr>
          <w:rFonts w:hint="eastAsia"/>
        </w:rPr>
        <w:t>(</w:t>
      </w:r>
      <w:r w:rsidR="00A4318F" w:rsidRPr="00A4318F">
        <w:rPr>
          <w:rFonts w:hint="eastAsia"/>
        </w:rPr>
        <w:t>http://www.zabbix.com/</w:t>
      </w:r>
      <w:r>
        <w:rPr>
          <w:rFonts w:hint="eastAsia"/>
        </w:rPr>
        <w:t>)</w:t>
      </w:r>
      <w:r w:rsidR="00A4318F">
        <w:t xml:space="preserve"> </w:t>
      </w:r>
      <w:r w:rsidR="00D149B7">
        <w:rPr>
          <w:rFonts w:hint="eastAsia"/>
        </w:rPr>
        <w:t>を導入した環境の</w:t>
      </w:r>
      <w:r w:rsidR="0095186B">
        <w:rPr>
          <w:rFonts w:hint="eastAsia"/>
        </w:rPr>
        <w:t>管理</w:t>
      </w:r>
      <w:r w:rsidR="00702EAE">
        <w:rPr>
          <w:rFonts w:hint="eastAsia"/>
        </w:rPr>
        <w:t>方法</w:t>
      </w:r>
      <w:r w:rsidR="0095186B">
        <w:rPr>
          <w:rFonts w:hint="eastAsia"/>
        </w:rPr>
        <w:t>及び利用</w:t>
      </w:r>
      <w:r>
        <w:rPr>
          <w:rFonts w:hint="eastAsia"/>
        </w:rPr>
        <w:t>方法について記載したものである。</w:t>
      </w:r>
    </w:p>
    <w:p w14:paraId="2B4D167B" w14:textId="77777777" w:rsidR="004338F0" w:rsidRPr="004338F0" w:rsidRDefault="004338F0" w:rsidP="004338F0">
      <w:pPr>
        <w:pStyle w:val="a4"/>
        <w:ind w:leftChars="0" w:left="0" w:firstLineChars="100" w:firstLine="210"/>
      </w:pPr>
    </w:p>
    <w:p w14:paraId="47643BF5" w14:textId="77777777" w:rsidR="004338F0" w:rsidRDefault="001A7BE6" w:rsidP="004338F0">
      <w:pPr>
        <w:pStyle w:val="a4"/>
        <w:ind w:leftChars="0" w:left="0" w:firstLineChars="100" w:firstLine="210"/>
      </w:pPr>
      <w:r>
        <w:rPr>
          <w:rFonts w:hint="eastAsia"/>
        </w:rPr>
        <w:t>本ドキュメントでは、</w:t>
      </w:r>
      <w:r>
        <w:rPr>
          <w:rFonts w:hint="eastAsia"/>
        </w:rPr>
        <w:t>Gfarm</w:t>
      </w:r>
      <w:r>
        <w:rPr>
          <w:rFonts w:hint="eastAsia"/>
        </w:rPr>
        <w:t>における</w:t>
      </w:r>
      <w:r>
        <w:rPr>
          <w:rFonts w:hint="eastAsia"/>
        </w:rPr>
        <w:t>Zabbix</w:t>
      </w:r>
      <w:r>
        <w:rPr>
          <w:rFonts w:hint="eastAsia"/>
        </w:rPr>
        <w:t>による異常監視構成は構築済みであることを前提とし、</w:t>
      </w:r>
      <w:r>
        <w:t>Zabbix</w:t>
      </w:r>
      <w:r>
        <w:rPr>
          <w:rFonts w:hint="eastAsia"/>
        </w:rPr>
        <w:t>による</w:t>
      </w:r>
      <w:r>
        <w:t>Gfarm</w:t>
      </w:r>
      <w:r>
        <w:rPr>
          <w:rFonts w:hint="eastAsia"/>
        </w:rPr>
        <w:t>監視構成構築後の</w:t>
      </w:r>
      <w:r w:rsidR="00F03C0B">
        <w:rPr>
          <w:rFonts w:hint="eastAsia"/>
        </w:rPr>
        <w:t>利用方法、</w:t>
      </w:r>
      <w:r>
        <w:rPr>
          <w:rFonts w:hint="eastAsia"/>
        </w:rPr>
        <w:t>管理方法及び、各種設定変更等を対象とする。</w:t>
      </w:r>
    </w:p>
    <w:p w14:paraId="6B5D0696" w14:textId="77777777" w:rsidR="004338F0" w:rsidRDefault="004338F0" w:rsidP="004338F0">
      <w:pPr>
        <w:pStyle w:val="a4"/>
        <w:ind w:leftChars="0" w:left="0" w:firstLineChars="100" w:firstLine="210"/>
      </w:pPr>
    </w:p>
    <w:p w14:paraId="6AD28780" w14:textId="307DF7C5" w:rsidR="001A7BE6" w:rsidRDefault="001A7BE6" w:rsidP="00F84DCE">
      <w:pPr>
        <w:pStyle w:val="a4"/>
        <w:ind w:leftChars="0" w:left="0" w:firstLineChars="100" w:firstLine="210"/>
      </w:pPr>
      <w:r>
        <w:rPr>
          <w:rFonts w:hint="eastAsia"/>
        </w:rPr>
        <w:t>Zabbix</w:t>
      </w:r>
      <w:r>
        <w:rPr>
          <w:rFonts w:hint="eastAsia"/>
        </w:rPr>
        <w:t>のイン</w:t>
      </w:r>
      <w:r w:rsidR="0058721C">
        <w:rPr>
          <w:rFonts w:hint="eastAsia"/>
        </w:rPr>
        <w:t>ストール及び設定については、</w:t>
      </w:r>
      <w:r w:rsidR="00B41812">
        <w:rPr>
          <w:rFonts w:hint="eastAsia"/>
        </w:rPr>
        <w:t>「</w:t>
      </w:r>
      <w:r w:rsidR="002127D6" w:rsidRPr="002127D6">
        <w:t>Gfarm Zabbix</w:t>
      </w:r>
      <w:r w:rsidR="002127D6">
        <w:rPr>
          <w:rFonts w:hint="eastAsia"/>
        </w:rPr>
        <w:t xml:space="preserve"> </w:t>
      </w:r>
      <w:r w:rsidR="00B41812">
        <w:rPr>
          <w:rFonts w:hint="eastAsia"/>
        </w:rPr>
        <w:t>導入・設定マニュアル」を参照のこと</w:t>
      </w:r>
      <w:r>
        <w:rPr>
          <w:rFonts w:hint="eastAsia"/>
        </w:rPr>
        <w:t>。</w:t>
      </w:r>
    </w:p>
    <w:p w14:paraId="29A51FA1" w14:textId="77777777" w:rsidR="000A6B70" w:rsidRPr="004338F0" w:rsidRDefault="009A42CD" w:rsidP="00F84DCE">
      <w:r>
        <w:br w:type="page"/>
      </w:r>
    </w:p>
    <w:p w14:paraId="3EBB2D25" w14:textId="77777777" w:rsidR="002B35A0" w:rsidRPr="006F1D4C" w:rsidRDefault="009A3735" w:rsidP="00C1525B">
      <w:pPr>
        <w:pStyle w:val="1"/>
      </w:pPr>
      <w:bookmarkStart w:id="1" w:name="_Toc244091346"/>
      <w:r w:rsidRPr="006F1D4C">
        <w:rPr>
          <w:rFonts w:hint="eastAsia"/>
        </w:rPr>
        <w:lastRenderedPageBreak/>
        <w:t>Gfarm</w:t>
      </w:r>
      <w:r w:rsidRPr="006F1D4C">
        <w:rPr>
          <w:rFonts w:hint="eastAsia"/>
        </w:rPr>
        <w:t>監視</w:t>
      </w:r>
      <w:r w:rsidR="00C44927" w:rsidRPr="006F1D4C">
        <w:rPr>
          <w:rFonts w:hint="eastAsia"/>
        </w:rPr>
        <w:t>で使用する</w:t>
      </w:r>
      <w:r w:rsidR="00C44927" w:rsidRPr="006F1D4C">
        <w:rPr>
          <w:rFonts w:hint="eastAsia"/>
        </w:rPr>
        <w:t>Zabbix</w:t>
      </w:r>
      <w:r w:rsidR="00C44927" w:rsidRPr="006F1D4C">
        <w:rPr>
          <w:rFonts w:hint="eastAsia"/>
        </w:rPr>
        <w:t>用語</w:t>
      </w:r>
      <w:bookmarkEnd w:id="1"/>
    </w:p>
    <w:p w14:paraId="2DBFAD20" w14:textId="77777777" w:rsidR="001849E4" w:rsidRDefault="001849E4" w:rsidP="004338F0">
      <w:pPr>
        <w:ind w:firstLineChars="99" w:firstLine="208"/>
      </w:pPr>
      <w:r>
        <w:rPr>
          <w:rFonts w:hint="eastAsia"/>
        </w:rPr>
        <w:t>Gfarm</w:t>
      </w:r>
      <w:r>
        <w:rPr>
          <w:rFonts w:hint="eastAsia"/>
        </w:rPr>
        <w:t>監視を使用する上で必要な</w:t>
      </w:r>
      <w:r>
        <w:rPr>
          <w:rFonts w:hint="eastAsia"/>
        </w:rPr>
        <w:t>Zabbix</w:t>
      </w:r>
      <w:r>
        <w:rPr>
          <w:rFonts w:hint="eastAsia"/>
        </w:rPr>
        <w:t>の用語について</w:t>
      </w:r>
      <w:r w:rsidR="00830D5B">
        <w:rPr>
          <w:rFonts w:hint="eastAsia"/>
        </w:rPr>
        <w:t>、</w:t>
      </w:r>
      <w:r w:rsidR="00E27E48">
        <w:rPr>
          <w:rFonts w:hint="eastAsia"/>
        </w:rPr>
        <w:t>以下で</w:t>
      </w:r>
      <w:r>
        <w:rPr>
          <w:rFonts w:hint="eastAsia"/>
        </w:rPr>
        <w:t>説明する。</w:t>
      </w:r>
    </w:p>
    <w:p w14:paraId="2D615F72" w14:textId="77777777" w:rsidR="001849E4" w:rsidRDefault="001849E4" w:rsidP="002967E4">
      <w:pPr>
        <w:ind w:left="709" w:firstLineChars="99" w:firstLine="208"/>
      </w:pPr>
    </w:p>
    <w:p w14:paraId="0B976272" w14:textId="77777777" w:rsidR="00DC0437" w:rsidRPr="00CE4742" w:rsidRDefault="00DC0437">
      <w:pPr>
        <w:pStyle w:val="af0"/>
        <w:numPr>
          <w:ilvl w:val="0"/>
          <w:numId w:val="9"/>
        </w:numPr>
        <w:ind w:leftChars="0"/>
        <w:rPr>
          <w:b/>
        </w:rPr>
      </w:pPr>
      <w:r w:rsidRPr="00CE4742">
        <w:rPr>
          <w:rFonts w:hint="eastAsia"/>
          <w:b/>
        </w:rPr>
        <w:t>ホスト</w:t>
      </w:r>
    </w:p>
    <w:p w14:paraId="49A87493" w14:textId="77777777" w:rsidR="00DC0437" w:rsidRDefault="00DC0437" w:rsidP="00DC0437">
      <w:pPr>
        <w:pStyle w:val="af0"/>
        <w:ind w:leftChars="0" w:left="420"/>
      </w:pPr>
      <w:r>
        <w:rPr>
          <w:rFonts w:hint="eastAsia"/>
        </w:rPr>
        <w:t>ここでは、</w:t>
      </w:r>
      <w:r>
        <w:rPr>
          <w:rFonts w:hint="eastAsia"/>
        </w:rPr>
        <w:t>Zabbix</w:t>
      </w:r>
      <w:r>
        <w:rPr>
          <w:rFonts w:hint="eastAsia"/>
        </w:rPr>
        <w:t>の</w:t>
      </w:r>
      <w:r>
        <w:t>監視対象</w:t>
      </w:r>
      <w:r>
        <w:rPr>
          <w:rFonts w:hint="eastAsia"/>
        </w:rPr>
        <w:t>となる</w:t>
      </w:r>
      <w:r>
        <w:t>ホストを</w:t>
      </w:r>
      <w:r>
        <w:rPr>
          <w:rFonts w:hint="eastAsia"/>
        </w:rPr>
        <w:t>意味する</w:t>
      </w:r>
      <w:r>
        <w:t>。</w:t>
      </w:r>
      <w:r>
        <w:rPr>
          <w:rFonts w:hint="eastAsia"/>
        </w:rPr>
        <w:t>通常</w:t>
      </w:r>
      <w:r>
        <w:t>、</w:t>
      </w:r>
      <w:r>
        <w:rPr>
          <w:rFonts w:hint="eastAsia"/>
        </w:rPr>
        <w:t>ホスト上</w:t>
      </w:r>
      <w:r>
        <w:t>では</w:t>
      </w:r>
      <w:r>
        <w:rPr>
          <w:rFonts w:hint="eastAsia"/>
        </w:rPr>
        <w:t>Zabbix</w:t>
      </w:r>
      <w:r>
        <w:rPr>
          <w:rFonts w:hint="eastAsia"/>
        </w:rPr>
        <w:t>エージェント</w:t>
      </w:r>
      <w:r>
        <w:t>を</w:t>
      </w:r>
      <w:r>
        <w:rPr>
          <w:rFonts w:hint="eastAsia"/>
        </w:rPr>
        <w:t>動作させ、状態に</w:t>
      </w:r>
      <w:r>
        <w:t>関する情報を</w:t>
      </w:r>
      <w:r>
        <w:rPr>
          <w:rFonts w:hint="eastAsia"/>
        </w:rPr>
        <w:t>収集することになる。</w:t>
      </w:r>
    </w:p>
    <w:p w14:paraId="5E8CF7FA" w14:textId="77777777" w:rsidR="00DC0437" w:rsidRPr="00CE4742" w:rsidRDefault="00DC0437">
      <w:pPr>
        <w:pStyle w:val="af0"/>
        <w:numPr>
          <w:ilvl w:val="0"/>
          <w:numId w:val="9"/>
        </w:numPr>
        <w:ind w:leftChars="0"/>
        <w:rPr>
          <w:b/>
        </w:rPr>
      </w:pPr>
      <w:r w:rsidRPr="00CE4742">
        <w:rPr>
          <w:rFonts w:hint="eastAsia"/>
          <w:b/>
        </w:rPr>
        <w:t>アイテム</w:t>
      </w:r>
    </w:p>
    <w:p w14:paraId="61122416" w14:textId="208A76EC" w:rsidR="00DC0437" w:rsidRDefault="00DC0437" w:rsidP="00DC0437">
      <w:pPr>
        <w:pStyle w:val="af0"/>
        <w:ind w:leftChars="0" w:left="420"/>
      </w:pPr>
      <w:r>
        <w:rPr>
          <w:rFonts w:hint="eastAsia"/>
        </w:rPr>
        <w:t>個々の監視</w:t>
      </w:r>
      <w:r>
        <w:t>項目のことを</w:t>
      </w:r>
      <w:r>
        <w:rPr>
          <w:rFonts w:hint="eastAsia"/>
        </w:rPr>
        <w:t>、</w:t>
      </w:r>
      <w:r>
        <w:t>アイテムと</w:t>
      </w:r>
      <w:r>
        <w:rPr>
          <w:rFonts w:hint="eastAsia"/>
        </w:rPr>
        <w:t>呼ぶ</w:t>
      </w:r>
      <w:r>
        <w:t>。</w:t>
      </w:r>
      <w:r>
        <w:rPr>
          <w:rFonts w:hint="eastAsia"/>
        </w:rPr>
        <w:t>CPU</w:t>
      </w:r>
      <w:r>
        <w:t>の</w:t>
      </w:r>
      <w:r>
        <w:rPr>
          <w:rFonts w:hint="eastAsia"/>
        </w:rPr>
        <w:t>ロードアベレージ</w:t>
      </w:r>
      <w:r>
        <w:t>や</w:t>
      </w:r>
      <w:r>
        <w:rPr>
          <w:rFonts w:hint="eastAsia"/>
        </w:rPr>
        <w:t>ディスク</w:t>
      </w:r>
      <w:r>
        <w:t>の空き容量など、</w:t>
      </w:r>
      <w:r>
        <w:rPr>
          <w:rFonts w:hint="eastAsia"/>
        </w:rPr>
        <w:t>各アイテムは監視</w:t>
      </w:r>
      <w:r>
        <w:t>のための状態確認を行った結果として</w:t>
      </w:r>
      <w:r>
        <w:rPr>
          <w:rFonts w:hint="eastAsia"/>
        </w:rPr>
        <w:t>、</w:t>
      </w:r>
      <w:r>
        <w:t>何らかの値を</w:t>
      </w:r>
      <w:r w:rsidR="00367288">
        <w:rPr>
          <w:rFonts w:hint="eastAsia"/>
        </w:rPr>
        <w:t>表す</w:t>
      </w:r>
      <w:r>
        <w:rPr>
          <w:rFonts w:hint="eastAsia"/>
        </w:rPr>
        <w:t>。アイテムは、</w:t>
      </w:r>
      <w:r>
        <w:t>ホスト</w:t>
      </w:r>
      <w:r>
        <w:rPr>
          <w:rFonts w:hint="eastAsia"/>
        </w:rPr>
        <w:t>毎</w:t>
      </w:r>
      <w:r>
        <w:t>に</w:t>
      </w:r>
      <w:r>
        <w:rPr>
          <w:rFonts w:hint="eastAsia"/>
        </w:rPr>
        <w:t>設定</w:t>
      </w:r>
      <w:r>
        <w:t>できる。</w:t>
      </w:r>
      <w:r>
        <w:rPr>
          <w:rFonts w:hint="eastAsia"/>
        </w:rPr>
        <w:t>各ホスト</w:t>
      </w:r>
      <w:r>
        <w:t>から</w:t>
      </w:r>
      <w:r>
        <w:rPr>
          <w:rFonts w:hint="eastAsia"/>
        </w:rPr>
        <w:t>収集されたアイテムの</w:t>
      </w:r>
      <w:r>
        <w:t>データは、</w:t>
      </w:r>
      <w:r>
        <w:rPr>
          <w:rFonts w:hint="eastAsia"/>
        </w:rPr>
        <w:t>Zabbix</w:t>
      </w:r>
      <w:r>
        <w:t>の</w:t>
      </w:r>
      <w:r>
        <w:rPr>
          <w:rFonts w:hint="eastAsia"/>
        </w:rPr>
        <w:t>Web</w:t>
      </w:r>
      <w:r w:rsidR="00DD35FC">
        <w:rPr>
          <w:rFonts w:hint="eastAsia"/>
        </w:rPr>
        <w:t>インターフェース</w:t>
      </w:r>
      <w:r>
        <w:rPr>
          <w:rFonts w:hint="eastAsia"/>
        </w:rPr>
        <w:t>のメニューから、「</w:t>
      </w:r>
      <w:r w:rsidR="00FD5023">
        <w:rPr>
          <w:rFonts w:hint="eastAsia"/>
        </w:rPr>
        <w:t>監視データ</w:t>
      </w:r>
      <w:r>
        <w:rPr>
          <w:rFonts w:hint="eastAsia"/>
        </w:rPr>
        <w:t>」－「最新データ」で</w:t>
      </w:r>
      <w:r w:rsidR="00FD5023">
        <w:rPr>
          <w:rFonts w:hint="eastAsia"/>
        </w:rPr>
        <w:t>ホスト名を選択することで</w:t>
      </w:r>
      <w:r>
        <w:rPr>
          <w:rFonts w:hint="eastAsia"/>
        </w:rPr>
        <w:t>見ることができる。</w:t>
      </w:r>
    </w:p>
    <w:p w14:paraId="0FFF39E9" w14:textId="77777777" w:rsidR="00DC0437" w:rsidRPr="00CE4742" w:rsidRDefault="00DC0437">
      <w:pPr>
        <w:pStyle w:val="af0"/>
        <w:numPr>
          <w:ilvl w:val="0"/>
          <w:numId w:val="9"/>
        </w:numPr>
        <w:ind w:leftChars="0"/>
        <w:rPr>
          <w:b/>
        </w:rPr>
      </w:pPr>
      <w:r w:rsidRPr="00CE4742">
        <w:rPr>
          <w:rFonts w:hint="eastAsia"/>
          <w:b/>
        </w:rPr>
        <w:t>トリガー</w:t>
      </w:r>
    </w:p>
    <w:p w14:paraId="4D5D51EC" w14:textId="3C32DD17" w:rsidR="00DC0437" w:rsidRDefault="00DC0437" w:rsidP="00DC0437">
      <w:pPr>
        <w:pStyle w:val="af0"/>
        <w:ind w:leftChars="0" w:left="420"/>
      </w:pPr>
      <w:r>
        <w:rPr>
          <w:rFonts w:hint="eastAsia"/>
        </w:rPr>
        <w:t>Zabbix</w:t>
      </w:r>
      <w:r>
        <w:rPr>
          <w:rFonts w:hint="eastAsia"/>
        </w:rPr>
        <w:t>では、アイテムで</w:t>
      </w:r>
      <w:r>
        <w:t>収集したデータ</w:t>
      </w:r>
      <w:r w:rsidR="00FC30B3">
        <w:rPr>
          <w:rFonts w:hint="eastAsia"/>
        </w:rPr>
        <w:t>から</w:t>
      </w:r>
      <w:r>
        <w:rPr>
          <w:rFonts w:hint="eastAsia"/>
        </w:rPr>
        <w:t>障害の判定を</w:t>
      </w:r>
      <w:r>
        <w:t>行う。このときの</w:t>
      </w:r>
      <w:r>
        <w:rPr>
          <w:rFonts w:hint="eastAsia"/>
        </w:rPr>
        <w:t>判定条件や障害の</w:t>
      </w:r>
      <w:r>
        <w:t>深刻度、</w:t>
      </w:r>
      <w:r>
        <w:rPr>
          <w:rFonts w:hint="eastAsia"/>
        </w:rPr>
        <w:t>発生時</w:t>
      </w:r>
      <w:r>
        <w:t>に実行するイベントを定義</w:t>
      </w:r>
      <w:r>
        <w:rPr>
          <w:rFonts w:hint="eastAsia"/>
        </w:rPr>
        <w:t>したものが</w:t>
      </w:r>
      <w:r>
        <w:t>トリガーである。</w:t>
      </w:r>
      <w:r w:rsidR="00CA19EF" w:rsidRPr="00CA19EF">
        <w:rPr>
          <w:rFonts w:hint="eastAsia"/>
        </w:rPr>
        <w:t>現在発生中の障害は「監視データ」－「障害」画面で確認でき、過去に発生した障害および復旧した障害は同画面のヒストリ表示で確認できる</w:t>
      </w:r>
      <w:r>
        <w:rPr>
          <w:rFonts w:hint="eastAsia"/>
        </w:rPr>
        <w:t>。</w:t>
      </w:r>
    </w:p>
    <w:p w14:paraId="101CA002" w14:textId="77777777" w:rsidR="00DC0437" w:rsidRPr="00CE4742" w:rsidRDefault="00DC0437">
      <w:pPr>
        <w:pStyle w:val="af0"/>
        <w:numPr>
          <w:ilvl w:val="0"/>
          <w:numId w:val="9"/>
        </w:numPr>
        <w:ind w:leftChars="0"/>
        <w:rPr>
          <w:b/>
        </w:rPr>
      </w:pPr>
      <w:r w:rsidRPr="00CE4742">
        <w:rPr>
          <w:rFonts w:hint="eastAsia"/>
          <w:b/>
        </w:rPr>
        <w:t>テンプレート</w:t>
      </w:r>
    </w:p>
    <w:p w14:paraId="353314F7" w14:textId="77777777" w:rsidR="00E25815" w:rsidRDefault="00DC0437" w:rsidP="000319A7">
      <w:pPr>
        <w:pStyle w:val="af0"/>
        <w:ind w:leftChars="0" w:left="420"/>
      </w:pPr>
      <w:r>
        <w:rPr>
          <w:rFonts w:hint="eastAsia"/>
        </w:rPr>
        <w:t>アイテム</w:t>
      </w:r>
      <w:r>
        <w:t>とトリガー</w:t>
      </w:r>
      <w:r w:rsidR="000319A7">
        <w:rPr>
          <w:rFonts w:hint="eastAsia"/>
        </w:rPr>
        <w:t>を</w:t>
      </w:r>
      <w:r>
        <w:t>定義</w:t>
      </w:r>
      <w:r w:rsidR="000319A7">
        <w:rPr>
          <w:rFonts w:hint="eastAsia"/>
        </w:rPr>
        <w:t>したもの</w:t>
      </w:r>
      <w:r>
        <w:rPr>
          <w:rFonts w:hint="eastAsia"/>
        </w:rPr>
        <w:t>。</w:t>
      </w:r>
      <w:r>
        <w:rPr>
          <w:rFonts w:hint="eastAsia"/>
        </w:rPr>
        <w:t>Zabbix</w:t>
      </w:r>
      <w:r>
        <w:rPr>
          <w:rFonts w:hint="eastAsia"/>
        </w:rPr>
        <w:t>では、各種</w:t>
      </w:r>
      <w:r>
        <w:rPr>
          <w:rFonts w:hint="eastAsia"/>
        </w:rPr>
        <w:t>O</w:t>
      </w:r>
      <w:r>
        <w:t>S</w:t>
      </w:r>
      <w:r>
        <w:rPr>
          <w:rFonts w:hint="eastAsia"/>
        </w:rPr>
        <w:t>や</w:t>
      </w:r>
      <w:r>
        <w:t>ミドルウェア</w:t>
      </w:r>
      <w:r>
        <w:rPr>
          <w:rFonts w:hint="eastAsia"/>
        </w:rPr>
        <w:t>用</w:t>
      </w:r>
      <w:r>
        <w:t>に</w:t>
      </w:r>
      <w:r>
        <w:rPr>
          <w:rFonts w:hint="eastAsia"/>
        </w:rPr>
        <w:t>それぞれ</w:t>
      </w:r>
      <w:r>
        <w:t>テンプレートが</w:t>
      </w:r>
      <w:r>
        <w:rPr>
          <w:rFonts w:hint="eastAsia"/>
        </w:rPr>
        <w:t>用意されている。ホスト</w:t>
      </w:r>
      <w:r w:rsidR="00CF2C80">
        <w:t>に対して</w:t>
      </w:r>
      <w:r w:rsidR="00CF2C80">
        <w:rPr>
          <w:rFonts w:hint="eastAsia"/>
        </w:rPr>
        <w:t>、</w:t>
      </w:r>
      <w:r>
        <w:t>テンプレート</w:t>
      </w:r>
      <w:r w:rsidR="00CF2C80">
        <w:rPr>
          <w:rFonts w:hint="eastAsia"/>
        </w:rPr>
        <w:t>への</w:t>
      </w:r>
      <w:r w:rsidR="00CF2C80">
        <w:t>リンク</w:t>
      </w:r>
      <w:r w:rsidR="002E0EFF">
        <w:t>を設定すると、</w:t>
      </w:r>
      <w:r>
        <w:t>テンプレートで定義しているアイテムに</w:t>
      </w:r>
      <w:r>
        <w:rPr>
          <w:rFonts w:hint="eastAsia"/>
        </w:rPr>
        <w:t>沿って</w:t>
      </w:r>
      <w:r w:rsidR="005A6AC2">
        <w:rPr>
          <w:rFonts w:hint="eastAsia"/>
        </w:rPr>
        <w:t>、その</w:t>
      </w:r>
      <w:r w:rsidR="005A6AC2">
        <w:t>ホストの</w:t>
      </w:r>
      <w:r>
        <w:rPr>
          <w:rFonts w:hint="eastAsia"/>
        </w:rPr>
        <w:t>監視</w:t>
      </w:r>
      <w:r>
        <w:t>が行われる。</w:t>
      </w:r>
    </w:p>
    <w:p w14:paraId="30DBF04F" w14:textId="77777777" w:rsidR="00BC140A" w:rsidRPr="00BC140A" w:rsidRDefault="008D3300" w:rsidP="00BC140A">
      <w:pPr>
        <w:pStyle w:val="af0"/>
        <w:numPr>
          <w:ilvl w:val="0"/>
          <w:numId w:val="9"/>
        </w:numPr>
        <w:ind w:leftChars="0"/>
      </w:pPr>
      <w:r w:rsidRPr="00CE4742">
        <w:rPr>
          <w:rFonts w:hint="eastAsia"/>
          <w:b/>
        </w:rPr>
        <w:t>アクション</w:t>
      </w:r>
    </w:p>
    <w:p w14:paraId="03B80FF7" w14:textId="731CBF18" w:rsidR="008D3300" w:rsidRDefault="00BF5CDA" w:rsidP="00BC140A">
      <w:pPr>
        <w:pStyle w:val="af0"/>
        <w:ind w:leftChars="0" w:left="420"/>
      </w:pPr>
      <w:r>
        <w:rPr>
          <w:rFonts w:hint="eastAsia"/>
        </w:rPr>
        <w:t>トリガーが上がった</w:t>
      </w:r>
      <w:r>
        <w:t>とき</w:t>
      </w:r>
      <w:r>
        <w:rPr>
          <w:rFonts w:hint="eastAsia"/>
        </w:rPr>
        <w:t>に実行する</w:t>
      </w:r>
      <w:r w:rsidR="00E25815">
        <w:rPr>
          <w:rFonts w:hint="eastAsia"/>
        </w:rPr>
        <w:t>処理</w:t>
      </w:r>
      <w:r w:rsidR="00E25815">
        <w:t>の定義。</w:t>
      </w:r>
      <w:r w:rsidR="00E25815">
        <w:rPr>
          <w:rFonts w:hint="eastAsia"/>
        </w:rPr>
        <w:t>たとえば、</w:t>
      </w:r>
      <w:r w:rsidR="00DE74BF">
        <w:rPr>
          <w:rFonts w:hint="eastAsia"/>
        </w:rPr>
        <w:t>ユーザへの障害</w:t>
      </w:r>
      <w:r w:rsidR="002F6BF1">
        <w:rPr>
          <w:rFonts w:hint="eastAsia"/>
        </w:rPr>
        <w:t>通知</w:t>
      </w:r>
      <w:r w:rsidR="00E25815">
        <w:rPr>
          <w:rFonts w:hint="eastAsia"/>
        </w:rPr>
        <w:t>やスクリプト実行といった</w:t>
      </w:r>
      <w:r w:rsidR="00E25815">
        <w:t>処理を定義する。</w:t>
      </w:r>
    </w:p>
    <w:p w14:paraId="61B878BC" w14:textId="02AF6EBD" w:rsidR="00E423AF" w:rsidRPr="00E423AF" w:rsidRDefault="00E423AF">
      <w:pPr>
        <w:pStyle w:val="af0"/>
        <w:numPr>
          <w:ilvl w:val="0"/>
          <w:numId w:val="9"/>
        </w:numPr>
        <w:ind w:leftChars="0"/>
      </w:pPr>
      <w:r>
        <w:rPr>
          <w:rFonts w:hint="eastAsia"/>
          <w:b/>
        </w:rPr>
        <w:t>スクリプト</w:t>
      </w:r>
    </w:p>
    <w:p w14:paraId="440F8286" w14:textId="2CAAFEB9" w:rsidR="00E423AF" w:rsidRPr="003834F3" w:rsidRDefault="00E423AF" w:rsidP="00E423AF">
      <w:pPr>
        <w:pStyle w:val="af0"/>
        <w:widowControl/>
        <w:spacing w:line="300" w:lineRule="atLeast"/>
        <w:ind w:leftChars="0" w:left="420"/>
        <w:jc w:val="left"/>
        <w:rPr>
          <w:rFonts w:asciiTheme="minorEastAsia" w:eastAsiaTheme="minorEastAsia" w:hAnsiTheme="minorEastAsia" w:cs="Segoe UI"/>
          <w:kern w:val="0"/>
          <w:szCs w:val="21"/>
        </w:rPr>
      </w:pPr>
      <w:r w:rsidRPr="003834F3">
        <w:rPr>
          <w:rFonts w:asciiTheme="minorEastAsia" w:eastAsiaTheme="minorEastAsia" w:hAnsiTheme="minorEastAsia" w:cs="Segoe UI"/>
          <w:kern w:val="0"/>
          <w:szCs w:val="21"/>
        </w:rPr>
        <w:t>Zabbix から実行するコマンドやプログラムの定義。アクションと組み合わせることで、障害発生時に任意の処理を自動実行することができる。</w:t>
      </w:r>
    </w:p>
    <w:p w14:paraId="5B98F7C8" w14:textId="77777777" w:rsidR="00BC140A" w:rsidRPr="00BC140A" w:rsidRDefault="00DE74BF">
      <w:pPr>
        <w:pStyle w:val="af0"/>
        <w:numPr>
          <w:ilvl w:val="0"/>
          <w:numId w:val="9"/>
        </w:numPr>
        <w:ind w:leftChars="0"/>
      </w:pPr>
      <w:r w:rsidRPr="00CE4742">
        <w:rPr>
          <w:rFonts w:hint="eastAsia"/>
          <w:b/>
        </w:rPr>
        <w:t>グラフ</w:t>
      </w:r>
    </w:p>
    <w:p w14:paraId="47492E1A" w14:textId="67FC781E" w:rsidR="00504A2F" w:rsidRDefault="00830D5B" w:rsidP="00BC140A">
      <w:pPr>
        <w:pStyle w:val="af0"/>
        <w:ind w:leftChars="0" w:left="420"/>
      </w:pPr>
      <w:r>
        <w:rPr>
          <w:rFonts w:hint="eastAsia"/>
        </w:rPr>
        <w:t>アイテムとして収集したデータを基に、グラフ表示の設定を行う</w:t>
      </w:r>
      <w:r w:rsidR="00DE74BF">
        <w:rPr>
          <w:rFonts w:hint="eastAsia"/>
        </w:rPr>
        <w:t>。</w:t>
      </w:r>
    </w:p>
    <w:p w14:paraId="5D7A7E33" w14:textId="77777777" w:rsidR="00FB1A9F" w:rsidRPr="002B35A0" w:rsidRDefault="00504A2F" w:rsidP="00504A2F">
      <w:pPr>
        <w:widowControl/>
        <w:jc w:val="left"/>
      </w:pPr>
      <w:r>
        <w:br w:type="page"/>
      </w:r>
    </w:p>
    <w:p w14:paraId="3F4853CD" w14:textId="77777777" w:rsidR="00C1525B" w:rsidRPr="006F1D4C" w:rsidRDefault="00C1525B" w:rsidP="00C1525B">
      <w:pPr>
        <w:pStyle w:val="1"/>
      </w:pPr>
      <w:bookmarkStart w:id="2" w:name="_Toc244091347"/>
      <w:r w:rsidRPr="006F1D4C">
        <w:rPr>
          <w:rFonts w:hint="eastAsia"/>
        </w:rPr>
        <w:lastRenderedPageBreak/>
        <w:t>Gfarm</w:t>
      </w:r>
      <w:r w:rsidRPr="006F1D4C">
        <w:rPr>
          <w:rFonts w:hint="eastAsia"/>
        </w:rPr>
        <w:t>監視の概要</w:t>
      </w:r>
      <w:bookmarkEnd w:id="2"/>
    </w:p>
    <w:p w14:paraId="54C3C12E" w14:textId="77777777" w:rsidR="00013B37" w:rsidRDefault="00013B37" w:rsidP="00986D90">
      <w:pPr>
        <w:ind w:firstLineChars="99" w:firstLine="208"/>
      </w:pPr>
      <w:r>
        <w:rPr>
          <w:rFonts w:hint="eastAsia"/>
        </w:rPr>
        <w:t>Gfarm</w:t>
      </w:r>
      <w:r>
        <w:rPr>
          <w:rFonts w:hint="eastAsia"/>
        </w:rPr>
        <w:t>の</w:t>
      </w:r>
      <w:r>
        <w:t>障害が発生すると、</w:t>
      </w:r>
      <w:r>
        <w:rPr>
          <w:rFonts w:hint="eastAsia"/>
        </w:rPr>
        <w:t>Zabbix</w:t>
      </w:r>
      <w:r>
        <w:rPr>
          <w:rFonts w:hint="eastAsia"/>
        </w:rPr>
        <w:t>から通知</w:t>
      </w:r>
      <w:r>
        <w:t>が来る。その通知を受け</w:t>
      </w:r>
      <w:r w:rsidR="0060765C">
        <w:rPr>
          <w:rFonts w:hint="eastAsia"/>
        </w:rPr>
        <w:t>とった</w:t>
      </w:r>
      <w:r w:rsidR="0060765C">
        <w:t>ユーザは</w:t>
      </w:r>
      <w:r>
        <w:rPr>
          <w:rFonts w:hint="eastAsia"/>
        </w:rPr>
        <w:t>、まず</w:t>
      </w:r>
      <w:r>
        <w:rPr>
          <w:rFonts w:hint="eastAsia"/>
        </w:rPr>
        <w:t>Web</w:t>
      </w:r>
      <w:r>
        <w:rPr>
          <w:rFonts w:hint="eastAsia"/>
        </w:rPr>
        <w:t>インターフェース</w:t>
      </w:r>
      <w:r>
        <w:t>にログインして</w:t>
      </w:r>
      <w:r>
        <w:rPr>
          <w:rFonts w:hint="eastAsia"/>
        </w:rPr>
        <w:t>、</w:t>
      </w:r>
      <w:r>
        <w:t>状況の</w:t>
      </w:r>
      <w:r>
        <w:rPr>
          <w:rFonts w:hint="eastAsia"/>
        </w:rPr>
        <w:t>確認</w:t>
      </w:r>
      <w:r>
        <w:t>を行うことになる。</w:t>
      </w:r>
      <w:r>
        <w:rPr>
          <w:rFonts w:hint="eastAsia"/>
        </w:rPr>
        <w:t>その後</w:t>
      </w:r>
      <w:r>
        <w:t>、</w:t>
      </w:r>
      <w:r>
        <w:rPr>
          <w:rFonts w:hint="eastAsia"/>
        </w:rPr>
        <w:t>発生した</w:t>
      </w:r>
      <w:r>
        <w:t>障害</w:t>
      </w:r>
      <w:r>
        <w:rPr>
          <w:rFonts w:hint="eastAsia"/>
        </w:rPr>
        <w:t>の</w:t>
      </w:r>
      <w:r>
        <w:t>原因を確かめ</w:t>
      </w:r>
      <w:r w:rsidR="00BA3B3A">
        <w:rPr>
          <w:rFonts w:hint="eastAsia"/>
        </w:rPr>
        <w:t>、</w:t>
      </w:r>
      <w:r w:rsidR="00BA3B3A">
        <w:t>対策を</w:t>
      </w:r>
      <w:r w:rsidR="00BA3B3A">
        <w:rPr>
          <w:rFonts w:hint="eastAsia"/>
        </w:rPr>
        <w:t>講じる</w:t>
      </w:r>
      <w:r w:rsidR="00BA3B3A">
        <w:t>。</w:t>
      </w:r>
    </w:p>
    <w:p w14:paraId="74D6D627" w14:textId="77777777" w:rsidR="00382549" w:rsidRDefault="00382549" w:rsidP="00986D90">
      <w:pPr>
        <w:ind w:firstLineChars="99" w:firstLine="208"/>
      </w:pPr>
    </w:p>
    <w:p w14:paraId="70E28B34" w14:textId="77777777" w:rsidR="00382549" w:rsidRDefault="00382549" w:rsidP="00986D90">
      <w:pPr>
        <w:ind w:firstLineChars="99" w:firstLine="208"/>
      </w:pPr>
      <w:r>
        <w:rPr>
          <w:rFonts w:hint="eastAsia"/>
        </w:rPr>
        <w:t>本章</w:t>
      </w:r>
      <w:r>
        <w:t>では</w:t>
      </w:r>
      <w:r>
        <w:rPr>
          <w:rFonts w:hint="eastAsia"/>
        </w:rPr>
        <w:t>Zabbix</w:t>
      </w:r>
      <w:r>
        <w:rPr>
          <w:rFonts w:hint="eastAsia"/>
        </w:rPr>
        <w:t>からの</w:t>
      </w:r>
      <w:r>
        <w:t>障害通知</w:t>
      </w:r>
      <w:r w:rsidR="00021FE4">
        <w:rPr>
          <w:rFonts w:hint="eastAsia"/>
        </w:rPr>
        <w:t>から、</w:t>
      </w:r>
      <w:r w:rsidR="006C176F">
        <w:rPr>
          <w:rFonts w:hint="eastAsia"/>
        </w:rPr>
        <w:t>Web</w:t>
      </w:r>
      <w:r w:rsidR="006C176F">
        <w:rPr>
          <w:rFonts w:hint="eastAsia"/>
        </w:rPr>
        <w:t>インターフェース</w:t>
      </w:r>
      <w:r w:rsidR="006C176F">
        <w:t>にログインして</w:t>
      </w:r>
      <w:r w:rsidR="006C176F">
        <w:rPr>
          <w:rFonts w:hint="eastAsia"/>
        </w:rPr>
        <w:t>、</w:t>
      </w:r>
      <w:r w:rsidR="006C176F">
        <w:t>状況の</w:t>
      </w:r>
      <w:r w:rsidR="006C176F">
        <w:rPr>
          <w:rFonts w:hint="eastAsia"/>
        </w:rPr>
        <w:t>確認</w:t>
      </w:r>
      <w:r w:rsidR="006C176F">
        <w:t>を行う</w:t>
      </w:r>
      <w:r w:rsidR="00021FE4">
        <w:rPr>
          <w:rFonts w:hint="eastAsia"/>
        </w:rPr>
        <w:t>までの</w:t>
      </w:r>
      <w:r w:rsidR="00021FE4">
        <w:t>流れを説明する。</w:t>
      </w:r>
    </w:p>
    <w:p w14:paraId="3E033F9A" w14:textId="77777777" w:rsidR="00F74967" w:rsidRPr="0060765C" w:rsidRDefault="00F74967" w:rsidP="00F74967"/>
    <w:p w14:paraId="4F735287" w14:textId="3A4F0996" w:rsidR="00683142" w:rsidRDefault="00F74967" w:rsidP="00683142">
      <w:pPr>
        <w:pStyle w:val="2"/>
      </w:pPr>
      <w:bookmarkStart w:id="3" w:name="_Toc244091348"/>
      <w:r w:rsidRPr="006C3FC6">
        <w:rPr>
          <w:rFonts w:hint="eastAsia"/>
        </w:rPr>
        <w:t>Zabbix</w:t>
      </w:r>
      <w:r w:rsidRPr="006C3FC6">
        <w:rPr>
          <w:rFonts w:hint="eastAsia"/>
        </w:rPr>
        <w:t>からの障害通知</w:t>
      </w:r>
      <w:bookmarkEnd w:id="3"/>
    </w:p>
    <w:p w14:paraId="7DDDF1DE" w14:textId="6C49282E" w:rsidR="005F4651" w:rsidRDefault="00683142" w:rsidP="00683142">
      <w:pPr>
        <w:ind w:firstLineChars="100" w:firstLine="210"/>
      </w:pPr>
      <w:r>
        <w:rPr>
          <w:rFonts w:hint="eastAsia"/>
        </w:rPr>
        <w:t>Gfarm</w:t>
      </w:r>
      <w:r>
        <w:rPr>
          <w:rFonts w:hint="eastAsia"/>
        </w:rPr>
        <w:t>の監視では、障害発生時に</w:t>
      </w:r>
      <w:r>
        <w:rPr>
          <w:rFonts w:hint="eastAsia"/>
        </w:rPr>
        <w:t>Zabbix</w:t>
      </w:r>
      <w:r>
        <w:rPr>
          <w:rFonts w:hint="eastAsia"/>
        </w:rPr>
        <w:t>からメールによる通知を受けることができる。</w:t>
      </w:r>
      <w:r w:rsidRPr="00683142">
        <w:t>通知メールには障害の発生・復旧および対象ホストや障害内容が記載される。</w:t>
      </w:r>
      <w:r>
        <w:rPr>
          <w:rFonts w:hint="eastAsia"/>
        </w:rPr>
        <w:t>メール通知の設定方法については、「</w:t>
      </w:r>
      <w:r>
        <w:rPr>
          <w:rFonts w:hint="eastAsia"/>
        </w:rPr>
        <w:t xml:space="preserve">5 </w:t>
      </w:r>
      <w:r>
        <w:rPr>
          <w:rFonts w:hint="eastAsia"/>
        </w:rPr>
        <w:t>メール通知設定」で説明する。</w:t>
      </w:r>
    </w:p>
    <w:p w14:paraId="00A10F89" w14:textId="77777777" w:rsidR="00683142" w:rsidRPr="00683142" w:rsidRDefault="00683142" w:rsidP="00683142">
      <w:pPr>
        <w:ind w:firstLineChars="100" w:firstLine="210"/>
      </w:pPr>
    </w:p>
    <w:p w14:paraId="4694D84B" w14:textId="77777777" w:rsidR="00504662" w:rsidRDefault="00E81B8C" w:rsidP="00EA5DA4">
      <w:pPr>
        <w:pStyle w:val="2"/>
      </w:pPr>
      <w:bookmarkStart w:id="4" w:name="_Toc244091349"/>
      <w:r>
        <w:rPr>
          <w:rFonts w:hint="eastAsia"/>
        </w:rPr>
        <w:t>ダッシュボード</w:t>
      </w:r>
      <w:r>
        <w:t>の閲覧</w:t>
      </w:r>
      <w:bookmarkEnd w:id="4"/>
    </w:p>
    <w:p w14:paraId="573A9ED2" w14:textId="69B369A3" w:rsidR="00F74967" w:rsidRPr="00842E90" w:rsidRDefault="00F74967" w:rsidP="005F4651">
      <w:pPr>
        <w:pStyle w:val="af0"/>
        <w:ind w:leftChars="0" w:left="0" w:firstLineChars="100" w:firstLine="210"/>
      </w:pPr>
      <w:r>
        <w:rPr>
          <w:rFonts w:hint="eastAsia"/>
        </w:rPr>
        <w:t>Web</w:t>
      </w:r>
      <w:r>
        <w:rPr>
          <w:rFonts w:hint="eastAsia"/>
        </w:rPr>
        <w:t>ブラウザで</w:t>
      </w:r>
      <w:r>
        <w:rPr>
          <w:rFonts w:hint="eastAsia"/>
        </w:rPr>
        <w:t>Zabbix</w:t>
      </w:r>
      <w:r>
        <w:rPr>
          <w:rFonts w:hint="eastAsia"/>
        </w:rPr>
        <w:t>監視サーバの</w:t>
      </w:r>
      <w:r>
        <w:rPr>
          <w:rFonts w:hint="eastAsia"/>
        </w:rPr>
        <w:t>Web</w:t>
      </w:r>
      <w:r w:rsidR="00DD35FC">
        <w:rPr>
          <w:rFonts w:hint="eastAsia"/>
        </w:rPr>
        <w:t>インターフェース</w:t>
      </w:r>
      <w:r w:rsidR="00B97FEF">
        <w:rPr>
          <w:rFonts w:hint="eastAsia"/>
        </w:rPr>
        <w:t>にログインすると</w:t>
      </w:r>
      <w:r>
        <w:rPr>
          <w:rFonts w:hint="eastAsia"/>
        </w:rPr>
        <w:t>、</w:t>
      </w:r>
      <w:r w:rsidR="0000040C">
        <w:rPr>
          <w:rFonts w:hint="eastAsia"/>
        </w:rPr>
        <w:t>発生している</w:t>
      </w:r>
      <w:r w:rsidR="00AC1232">
        <w:rPr>
          <w:rFonts w:hint="eastAsia"/>
        </w:rPr>
        <w:t>障害</w:t>
      </w:r>
      <w:r w:rsidR="00AC1232">
        <w:t>の</w:t>
      </w:r>
      <w:r>
        <w:rPr>
          <w:rFonts w:hint="eastAsia"/>
        </w:rPr>
        <w:t>状況を</w:t>
      </w:r>
      <w:r w:rsidR="0000040C">
        <w:rPr>
          <w:rFonts w:hint="eastAsia"/>
        </w:rPr>
        <w:t>画面で</w:t>
      </w:r>
      <w:r>
        <w:rPr>
          <w:rFonts w:hint="eastAsia"/>
        </w:rPr>
        <w:t>確認できる。ログインした後、メニューの「ダッシュボード」からダッシュボード画面を表示する。ダッシュボード画面は</w:t>
      </w:r>
      <w:r>
        <w:rPr>
          <w:rFonts w:hint="eastAsia"/>
        </w:rPr>
        <w:t>Zabbix Web</w:t>
      </w:r>
      <w:r w:rsidR="00DD35FC">
        <w:rPr>
          <w:rFonts w:hint="eastAsia"/>
        </w:rPr>
        <w:t>インターフェース</w:t>
      </w:r>
      <w:r>
        <w:rPr>
          <w:rFonts w:hint="eastAsia"/>
        </w:rPr>
        <w:t>の様々な情報を</w:t>
      </w:r>
      <w:r>
        <w:rPr>
          <w:rFonts w:hint="eastAsia"/>
        </w:rPr>
        <w:t>1</w:t>
      </w:r>
      <w:r>
        <w:rPr>
          <w:rFonts w:hint="eastAsia"/>
        </w:rPr>
        <w:t>つの画面にまとめて表示する。</w:t>
      </w:r>
    </w:p>
    <w:p w14:paraId="7EEBB581" w14:textId="77777777" w:rsidR="00F74967" w:rsidRDefault="004309AD" w:rsidP="00B00EC4">
      <w:pPr>
        <w:keepNext/>
        <w:jc w:val="center"/>
      </w:pPr>
      <w:r>
        <w:rPr>
          <w:rFonts w:hint="eastAsia"/>
          <w:noProof/>
        </w:rPr>
        <w:drawing>
          <wp:inline distT="0" distB="0" distL="0" distR="0" wp14:anchorId="2007A317" wp14:editId="68152AD6">
            <wp:extent cx="5394960" cy="2631876"/>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94960" cy="2631876"/>
                    </a:xfrm>
                    <a:prstGeom prst="rect">
                      <a:avLst/>
                    </a:prstGeom>
                    <a:noFill/>
                    <a:ln>
                      <a:noFill/>
                    </a:ln>
                  </pic:spPr>
                </pic:pic>
              </a:graphicData>
            </a:graphic>
          </wp:inline>
        </w:drawing>
      </w:r>
    </w:p>
    <w:p w14:paraId="339F0030" w14:textId="63D1941E" w:rsidR="00F74967" w:rsidRDefault="00F74967" w:rsidP="00F74967">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3</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1</w:t>
      </w:r>
      <w:r w:rsidR="00DE31F4">
        <w:fldChar w:fldCharType="end"/>
      </w:r>
      <w:r>
        <w:rPr>
          <w:rFonts w:hint="eastAsia"/>
        </w:rPr>
        <w:t xml:space="preserve"> </w:t>
      </w:r>
      <w:r>
        <w:rPr>
          <w:rFonts w:hint="eastAsia"/>
        </w:rPr>
        <w:t>ダッシュボード画面</w:t>
      </w:r>
    </w:p>
    <w:p w14:paraId="75D701AF" w14:textId="21244303" w:rsidR="00F74967" w:rsidRDefault="00F74967" w:rsidP="002F12F0">
      <w:pPr>
        <w:ind w:firstLineChars="100" w:firstLine="210"/>
      </w:pPr>
      <w:r>
        <w:rPr>
          <w:rFonts w:hint="eastAsia"/>
        </w:rPr>
        <w:t>ダッシュボード画面で表示される各項目について以下に説明する。</w:t>
      </w:r>
      <w:r w:rsidR="002F12F0">
        <w:rPr>
          <w:rFonts w:hint="eastAsia"/>
        </w:rPr>
        <w:t>これら以外は</w:t>
      </w:r>
      <w:r w:rsidR="002F12F0" w:rsidRPr="002F12F0">
        <w:t>ダッシュボードの補助的なウィジェット</w:t>
      </w:r>
      <w:r w:rsidR="002F12F0">
        <w:rPr>
          <w:rFonts w:hint="eastAsia"/>
        </w:rPr>
        <w:t>であるので説明を割愛する。</w:t>
      </w:r>
    </w:p>
    <w:p w14:paraId="54688505" w14:textId="77777777" w:rsidR="00D411B0" w:rsidRPr="00D411B0" w:rsidRDefault="00D411B0" w:rsidP="00D411B0">
      <w:pPr>
        <w:ind w:firstLineChars="100" w:firstLine="210"/>
      </w:pPr>
    </w:p>
    <w:p w14:paraId="48C3E0C4" w14:textId="2AD85AA8" w:rsidR="00964682" w:rsidRPr="00CE4742" w:rsidRDefault="00BE775E">
      <w:pPr>
        <w:numPr>
          <w:ilvl w:val="0"/>
          <w:numId w:val="6"/>
        </w:numPr>
        <w:rPr>
          <w:b/>
        </w:rPr>
      </w:pPr>
      <w:r w:rsidRPr="00BE775E">
        <w:rPr>
          <w:rFonts w:hint="eastAsia"/>
          <w:b/>
        </w:rPr>
        <w:t>システム情報</w:t>
      </w:r>
    </w:p>
    <w:p w14:paraId="0FB695C0" w14:textId="7F359EAF" w:rsidR="00CF6BEE" w:rsidRPr="00CF6BEE" w:rsidRDefault="00CF6BEE" w:rsidP="00CF6BEE">
      <w:pPr>
        <w:ind w:left="360"/>
      </w:pPr>
      <w:r w:rsidRPr="00CF6BEE">
        <w:lastRenderedPageBreak/>
        <w:t xml:space="preserve">Zabbix </w:t>
      </w:r>
      <w:r w:rsidRPr="00CF6BEE">
        <w:t>サーバの動作状況の概要を表示する。監視対象のうち利用可能・利用不可・不明な状態の件数も表示される。</w:t>
      </w:r>
    </w:p>
    <w:p w14:paraId="1AEF3937" w14:textId="74074482" w:rsidR="00964682" w:rsidRPr="00CF6BEE" w:rsidRDefault="00CF6BEE">
      <w:pPr>
        <w:numPr>
          <w:ilvl w:val="0"/>
          <w:numId w:val="6"/>
        </w:numPr>
        <w:rPr>
          <w:b/>
        </w:rPr>
      </w:pPr>
      <w:r w:rsidRPr="00CF6BEE">
        <w:rPr>
          <w:b/>
        </w:rPr>
        <w:t>ホスト稼働状況</w:t>
      </w:r>
    </w:p>
    <w:p w14:paraId="6672B61D" w14:textId="4715A22D" w:rsidR="00F74967" w:rsidRDefault="00CF6BEE" w:rsidP="00CF6BEE">
      <w:pPr>
        <w:ind w:left="360"/>
      </w:pPr>
      <w:r w:rsidRPr="00CF6BEE">
        <w:t>監視対象ホストの稼働状況を集計して表示する。以下の状態ごとのホスト数を確認できる。監視対象ホスト全体の稼働状況を把握するために利用する。</w:t>
      </w:r>
    </w:p>
    <w:p w14:paraId="5F2E2B88" w14:textId="0B2A3199" w:rsidR="00741190" w:rsidRDefault="00741190" w:rsidP="00CF6BEE">
      <w:pPr>
        <w:ind w:left="360"/>
      </w:pPr>
      <w:r>
        <w:rPr>
          <w:rFonts w:hint="eastAsia"/>
        </w:rPr>
        <w:t xml:space="preserve">　・利用可能</w:t>
      </w:r>
    </w:p>
    <w:p w14:paraId="38DB16A4" w14:textId="5E7B6853" w:rsidR="00741190" w:rsidRDefault="00741190" w:rsidP="00CF6BEE">
      <w:pPr>
        <w:ind w:left="360"/>
      </w:pPr>
      <w:r>
        <w:rPr>
          <w:rFonts w:hint="eastAsia"/>
        </w:rPr>
        <w:t xml:space="preserve">　・利用不可</w:t>
      </w:r>
    </w:p>
    <w:p w14:paraId="19BF2E19" w14:textId="3C9C161D" w:rsidR="00741190" w:rsidRDefault="00741190" w:rsidP="00CF6BEE">
      <w:pPr>
        <w:ind w:left="360"/>
      </w:pPr>
      <w:r>
        <w:rPr>
          <w:rFonts w:hint="eastAsia"/>
        </w:rPr>
        <w:t xml:space="preserve">　・混在</w:t>
      </w:r>
    </w:p>
    <w:p w14:paraId="36F12E52" w14:textId="6083A371" w:rsidR="00741190" w:rsidRPr="00964682" w:rsidRDefault="00741190" w:rsidP="00CF6BEE">
      <w:pPr>
        <w:ind w:left="360"/>
      </w:pPr>
      <w:r>
        <w:rPr>
          <w:rFonts w:hint="eastAsia"/>
        </w:rPr>
        <w:t xml:space="preserve">　・不明</w:t>
      </w:r>
    </w:p>
    <w:p w14:paraId="59C16D25" w14:textId="33381D7A" w:rsidR="00964682" w:rsidRPr="00CF6BEE" w:rsidRDefault="00CF6BEE">
      <w:pPr>
        <w:numPr>
          <w:ilvl w:val="0"/>
          <w:numId w:val="6"/>
        </w:numPr>
        <w:rPr>
          <w:b/>
        </w:rPr>
      </w:pPr>
      <w:r w:rsidRPr="00CF6BEE">
        <w:rPr>
          <w:b/>
        </w:rPr>
        <w:t>深刻度ごとの障害数</w:t>
      </w:r>
    </w:p>
    <w:p w14:paraId="45A0A53B" w14:textId="77777777" w:rsidR="00CF6BEE" w:rsidRPr="00CF6BEE" w:rsidRDefault="00CF6BEE" w:rsidP="00CF6BEE">
      <w:pPr>
        <w:ind w:left="360"/>
      </w:pPr>
      <w:r w:rsidRPr="00CF6BEE">
        <w:t>現在発生している障害を深刻度ごとに集計して表示する。障害の発生状況を一覧で把握するために利用する。</w:t>
      </w:r>
    </w:p>
    <w:p w14:paraId="622D35CE" w14:textId="2B67C675" w:rsidR="00CF6BEE" w:rsidRPr="00CF6BEE" w:rsidRDefault="00CF6BEE">
      <w:pPr>
        <w:numPr>
          <w:ilvl w:val="0"/>
          <w:numId w:val="6"/>
        </w:numPr>
        <w:rPr>
          <w:b/>
        </w:rPr>
      </w:pPr>
      <w:r w:rsidRPr="00CF6BEE">
        <w:rPr>
          <w:b/>
        </w:rPr>
        <w:t>Current problems</w:t>
      </w:r>
    </w:p>
    <w:p w14:paraId="00F6BCAC" w14:textId="5DC9ED15" w:rsidR="00CF6BEE" w:rsidRDefault="00CF6BEE" w:rsidP="00300924">
      <w:pPr>
        <w:ind w:firstLineChars="100" w:firstLine="210"/>
      </w:pPr>
      <w:r w:rsidRPr="00CF6BEE">
        <w:t>現在発生中の障害一覧を表示する。障害ごとに以下の情報を確認できる。</w:t>
      </w:r>
      <w:r w:rsidR="00300924" w:rsidRPr="00300924">
        <w:rPr>
          <w:rFonts w:hint="eastAsia"/>
        </w:rPr>
        <w:t>復旧済みの障害は表示されない。発生した障害および復旧履歴の確認は、「監視データ」―「障害」から行う。</w:t>
      </w:r>
    </w:p>
    <w:p w14:paraId="1F7FB7A2" w14:textId="77777777" w:rsidR="00CF6BEE" w:rsidRDefault="00CF6BEE" w:rsidP="00CF6BEE">
      <w:pPr>
        <w:ind w:left="360" w:firstLineChars="100" w:firstLine="210"/>
      </w:pPr>
      <w:r>
        <w:rPr>
          <w:rFonts w:hint="eastAsia"/>
        </w:rPr>
        <w:t>・</w:t>
      </w:r>
      <w:r w:rsidRPr="00CF6BEE">
        <w:t>発生時刻</w:t>
      </w:r>
    </w:p>
    <w:p w14:paraId="732417CA" w14:textId="77777777" w:rsidR="00CF6BEE" w:rsidRDefault="00CF6BEE" w:rsidP="00CF6BEE">
      <w:pPr>
        <w:ind w:left="360" w:firstLineChars="100" w:firstLine="210"/>
      </w:pPr>
      <w:r>
        <w:rPr>
          <w:rFonts w:hint="eastAsia"/>
        </w:rPr>
        <w:t>・</w:t>
      </w:r>
      <w:r w:rsidRPr="00CF6BEE">
        <w:t>障害名</w:t>
      </w:r>
    </w:p>
    <w:p w14:paraId="4E7923E8" w14:textId="77777777" w:rsidR="00CF6BEE" w:rsidRDefault="00CF6BEE" w:rsidP="00CF6BEE">
      <w:pPr>
        <w:ind w:left="360" w:firstLineChars="100" w:firstLine="210"/>
      </w:pPr>
      <w:r>
        <w:rPr>
          <w:rFonts w:hint="eastAsia"/>
        </w:rPr>
        <w:t>・</w:t>
      </w:r>
      <w:r w:rsidRPr="00CF6BEE">
        <w:t>ホスト</w:t>
      </w:r>
    </w:p>
    <w:p w14:paraId="397CBB92" w14:textId="77777777" w:rsidR="00CF6BEE" w:rsidRDefault="00CF6BEE" w:rsidP="00CF6BEE">
      <w:pPr>
        <w:ind w:left="360" w:firstLineChars="100" w:firstLine="210"/>
      </w:pPr>
      <w:r>
        <w:rPr>
          <w:rFonts w:hint="eastAsia"/>
        </w:rPr>
        <w:t>・</w:t>
      </w:r>
      <w:r w:rsidRPr="00CF6BEE">
        <w:t>経過時間</w:t>
      </w:r>
    </w:p>
    <w:p w14:paraId="0DEAC74A" w14:textId="77777777" w:rsidR="00CF6BEE" w:rsidRDefault="00CF6BEE" w:rsidP="00CF6BEE">
      <w:pPr>
        <w:ind w:left="360" w:firstLineChars="100" w:firstLine="210"/>
      </w:pPr>
      <w:r>
        <w:rPr>
          <w:rFonts w:hint="eastAsia"/>
        </w:rPr>
        <w:t>・</w:t>
      </w:r>
      <w:r w:rsidRPr="00CF6BEE">
        <w:t>更新操作</w:t>
      </w:r>
    </w:p>
    <w:p w14:paraId="1A6DC259" w14:textId="3BE61149" w:rsidR="002F12F0" w:rsidRDefault="00CF6BEE" w:rsidP="00300924">
      <w:pPr>
        <w:ind w:left="360" w:firstLineChars="100" w:firstLine="210"/>
      </w:pPr>
      <w:r>
        <w:rPr>
          <w:rFonts w:hint="eastAsia"/>
        </w:rPr>
        <w:t>・</w:t>
      </w:r>
      <w:r w:rsidRPr="00CF6BEE">
        <w:t>タグ</w:t>
      </w:r>
    </w:p>
    <w:p w14:paraId="0B477D78" w14:textId="77777777" w:rsidR="00300924" w:rsidRPr="008A1D22" w:rsidRDefault="00300924" w:rsidP="00300924"/>
    <w:p w14:paraId="4F571B69" w14:textId="41DE452D" w:rsidR="008F5D92" w:rsidRDefault="00F74967" w:rsidP="00D4179B">
      <w:pPr>
        <w:ind w:firstLineChars="100" w:firstLine="210"/>
      </w:pPr>
      <w:r>
        <w:rPr>
          <w:rFonts w:hint="eastAsia"/>
        </w:rPr>
        <w:t>ダッシュボード画面で確認できる以上の詳細に関しては、「監視</w:t>
      </w:r>
      <w:r w:rsidR="002F12F0">
        <w:rPr>
          <w:rFonts w:hint="eastAsia"/>
        </w:rPr>
        <w:t>データ</w:t>
      </w:r>
      <w:r>
        <w:rPr>
          <w:rFonts w:hint="eastAsia"/>
        </w:rPr>
        <w:t>」</w:t>
      </w:r>
      <w:r w:rsidR="00E53CF8">
        <w:rPr>
          <w:rFonts w:hint="eastAsia"/>
        </w:rPr>
        <w:t>―</w:t>
      </w:r>
      <w:r w:rsidR="0009502C">
        <w:rPr>
          <w:rFonts w:hint="eastAsia"/>
        </w:rPr>
        <w:t>「最新データ」</w:t>
      </w:r>
      <w:r>
        <w:rPr>
          <w:rFonts w:hint="eastAsia"/>
        </w:rPr>
        <w:t>の各監視画面で確認することができる。各監視画面の</w:t>
      </w:r>
      <w:r w:rsidR="00072533">
        <w:rPr>
          <w:rFonts w:hint="eastAsia"/>
        </w:rPr>
        <w:t>閲覧方法</w:t>
      </w:r>
      <w:r>
        <w:rPr>
          <w:rFonts w:hint="eastAsia"/>
        </w:rPr>
        <w:t>は</w:t>
      </w:r>
      <w:r w:rsidR="00962042">
        <w:rPr>
          <w:rFonts w:hint="eastAsia"/>
        </w:rPr>
        <w:t>、</w:t>
      </w:r>
      <w:r w:rsidR="00962042">
        <w:t>次節より</w:t>
      </w:r>
      <w:r w:rsidR="00962042">
        <w:rPr>
          <w:rFonts w:hint="eastAsia"/>
        </w:rPr>
        <w:t>順次</w:t>
      </w:r>
      <w:r>
        <w:rPr>
          <w:rFonts w:hint="eastAsia"/>
        </w:rPr>
        <w:t>説明する。</w:t>
      </w:r>
    </w:p>
    <w:p w14:paraId="5BC37AA3" w14:textId="77777777" w:rsidR="00D4179B" w:rsidRPr="00D4179B" w:rsidRDefault="00D4179B" w:rsidP="00D4179B">
      <w:pPr>
        <w:ind w:firstLineChars="100" w:firstLine="210"/>
      </w:pPr>
    </w:p>
    <w:p w14:paraId="7544A3D7" w14:textId="77777777" w:rsidR="00D41E0A" w:rsidRPr="006F1D4C" w:rsidRDefault="00D41E0A" w:rsidP="00EA5DA4">
      <w:pPr>
        <w:pStyle w:val="2"/>
      </w:pPr>
      <w:bookmarkStart w:id="5" w:name="_Toc288747699"/>
      <w:bookmarkStart w:id="6" w:name="OLE_LINK12"/>
      <w:bookmarkStart w:id="7" w:name="OLE_LINK2"/>
      <w:bookmarkStart w:id="8" w:name="_Toc244091350"/>
      <w:r w:rsidRPr="006F1D4C">
        <w:rPr>
          <w:rFonts w:hint="eastAsia"/>
        </w:rPr>
        <w:t>最新データの閲覧</w:t>
      </w:r>
      <w:bookmarkEnd w:id="5"/>
      <w:bookmarkEnd w:id="8"/>
    </w:p>
    <w:p w14:paraId="654E6D22" w14:textId="7A2DC0E6" w:rsidR="004270C3" w:rsidRDefault="00D41E0A" w:rsidP="002B495A">
      <w:pPr>
        <w:ind w:firstLineChars="100" w:firstLine="210"/>
      </w:pPr>
      <w:r>
        <w:rPr>
          <w:rFonts w:hint="eastAsia"/>
        </w:rPr>
        <w:t>監視データの最新情報</w:t>
      </w:r>
      <w:r w:rsidR="005020E4">
        <w:rPr>
          <w:rFonts w:hint="eastAsia"/>
        </w:rPr>
        <w:t>を</w:t>
      </w:r>
      <w:r>
        <w:rPr>
          <w:rFonts w:hint="eastAsia"/>
        </w:rPr>
        <w:t>閲覧</w:t>
      </w:r>
      <w:r w:rsidR="005020E4">
        <w:rPr>
          <w:rFonts w:hint="eastAsia"/>
        </w:rPr>
        <w:t>する</w:t>
      </w:r>
      <w:r>
        <w:rPr>
          <w:rFonts w:hint="eastAsia"/>
        </w:rPr>
        <w:t>方法について説明する。最新データ</w:t>
      </w:r>
      <w:r w:rsidR="00007429">
        <w:rPr>
          <w:rFonts w:hint="eastAsia"/>
        </w:rPr>
        <w:t>および障害</w:t>
      </w:r>
      <w:r>
        <w:rPr>
          <w:rFonts w:hint="eastAsia"/>
        </w:rPr>
        <w:t>の閲覧では、各監視項目に対する収集データと履歴を確認することが可能である。以下に確認方法を示す。</w:t>
      </w:r>
    </w:p>
    <w:p w14:paraId="0CBD9F46" w14:textId="77777777" w:rsidR="002B495A" w:rsidRDefault="002B495A" w:rsidP="002B495A">
      <w:pPr>
        <w:ind w:firstLineChars="100" w:firstLine="210"/>
      </w:pPr>
    </w:p>
    <w:p w14:paraId="619405D0" w14:textId="77777777" w:rsidR="002B495A" w:rsidRDefault="004270C3" w:rsidP="0086670D">
      <w:pPr>
        <w:pStyle w:val="3"/>
      </w:pPr>
      <w:bookmarkStart w:id="9" w:name="_Toc244091351"/>
      <w:r>
        <w:rPr>
          <w:rFonts w:hint="eastAsia"/>
        </w:rPr>
        <w:t>最新データ一覧画面</w:t>
      </w:r>
      <w:bookmarkEnd w:id="9"/>
    </w:p>
    <w:p w14:paraId="06AFDE0C" w14:textId="77777777" w:rsidR="00D41E0A" w:rsidRDefault="00D41E0A" w:rsidP="0086670D">
      <w:pPr>
        <w:ind w:firstLineChars="100" w:firstLine="210"/>
      </w:pPr>
      <w:r>
        <w:rPr>
          <w:rFonts w:hint="eastAsia"/>
        </w:rPr>
        <w:t>メニューの「監視データ」－「最新データ」から最新データ一覧画面を表示する。</w:t>
      </w:r>
    </w:p>
    <w:p w14:paraId="23E631E7" w14:textId="77777777" w:rsidR="00D41E0A" w:rsidRDefault="004309AD" w:rsidP="00B00EC4">
      <w:pPr>
        <w:keepNext/>
        <w:jc w:val="center"/>
      </w:pPr>
      <w:r>
        <w:rPr>
          <w:rFonts w:hint="eastAsia"/>
          <w:noProof/>
        </w:rPr>
        <w:lastRenderedPageBreak/>
        <w:drawing>
          <wp:inline distT="0" distB="0" distL="0" distR="0" wp14:anchorId="3B8ACCCD" wp14:editId="14FDCFAF">
            <wp:extent cx="4709160" cy="2445512"/>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709160" cy="2445512"/>
                    </a:xfrm>
                    <a:prstGeom prst="rect">
                      <a:avLst/>
                    </a:prstGeom>
                    <a:noFill/>
                    <a:ln>
                      <a:noFill/>
                    </a:ln>
                  </pic:spPr>
                </pic:pic>
              </a:graphicData>
            </a:graphic>
          </wp:inline>
        </w:drawing>
      </w:r>
    </w:p>
    <w:p w14:paraId="51151F98" w14:textId="500EFAB6" w:rsidR="00D41E0A" w:rsidRDefault="00D41E0A" w:rsidP="00887977">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3</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2</w:t>
      </w:r>
      <w:r w:rsidR="00DE31F4">
        <w:fldChar w:fldCharType="end"/>
      </w:r>
      <w:r w:rsidR="00506C6C">
        <w:rPr>
          <w:rFonts w:hint="eastAsia"/>
        </w:rPr>
        <w:t xml:space="preserve"> </w:t>
      </w:r>
      <w:r>
        <w:rPr>
          <w:rFonts w:hint="eastAsia"/>
        </w:rPr>
        <w:t>最新データ一覧画面</w:t>
      </w:r>
    </w:p>
    <w:p w14:paraId="3269D84C" w14:textId="16E1B77D" w:rsidR="00D41E0A" w:rsidRDefault="005A67BA" w:rsidP="005A67BA">
      <w:pPr>
        <w:ind w:firstLineChars="100" w:firstLine="210"/>
      </w:pPr>
      <w:r>
        <w:rPr>
          <w:rFonts w:hint="eastAsia"/>
        </w:rPr>
        <w:t>画面上部のフィルターで表示対象を絞り込むことができる。ホスト検索欄に表示したいホスト名を入力して「適用」を押下すると、指定したホストの監視項目のみが表示される。さらに、名前検索欄に「</w:t>
      </w:r>
      <w:r>
        <w:rPr>
          <w:rFonts w:hint="eastAsia"/>
        </w:rPr>
        <w:t>CPU</w:t>
      </w:r>
      <w:r>
        <w:rPr>
          <w:rFonts w:hint="eastAsia"/>
        </w:rPr>
        <w:t>」などの監視項目名を入力することで、表示する監視データを絞り込むことができる。例えば、ホスト検索欄に「代表クライアント」、名前検索欄に「</w:t>
      </w:r>
      <w:r>
        <w:rPr>
          <w:rFonts w:hint="eastAsia"/>
        </w:rPr>
        <w:t>CPU</w:t>
      </w:r>
      <w:r>
        <w:rPr>
          <w:rFonts w:hint="eastAsia"/>
        </w:rPr>
        <w:t>」を入力して「適用」を押下すると、</w:t>
      </w:r>
      <w:r>
        <w:rPr>
          <w:rFonts w:hint="eastAsia"/>
        </w:rPr>
        <w:t xml:space="preserve">CPU </w:t>
      </w:r>
      <w:r>
        <w:rPr>
          <w:rFonts w:hint="eastAsia"/>
        </w:rPr>
        <w:t>に関する監視データのみが表示される</w:t>
      </w:r>
      <w:r w:rsidR="00D41E0A">
        <w:rPr>
          <w:rFonts w:hint="eastAsia"/>
        </w:rPr>
        <w:t>。</w:t>
      </w:r>
    </w:p>
    <w:p w14:paraId="219B996D" w14:textId="77777777" w:rsidR="00D41E0A" w:rsidRDefault="004309AD" w:rsidP="00B00EC4">
      <w:pPr>
        <w:keepNext/>
        <w:ind w:firstLineChars="100" w:firstLine="210"/>
      </w:pPr>
      <w:r>
        <w:rPr>
          <w:rFonts w:hint="eastAsia"/>
          <w:noProof/>
        </w:rPr>
        <w:drawing>
          <wp:inline distT="0" distB="0" distL="0" distR="0" wp14:anchorId="5EC75DE1" wp14:editId="3F3FFDF1">
            <wp:extent cx="4823460" cy="1897227"/>
            <wp:effectExtent l="0" t="0" r="0" b="825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23460" cy="1897227"/>
                    </a:xfrm>
                    <a:prstGeom prst="rect">
                      <a:avLst/>
                    </a:prstGeom>
                    <a:noFill/>
                    <a:ln>
                      <a:noFill/>
                    </a:ln>
                  </pic:spPr>
                </pic:pic>
              </a:graphicData>
            </a:graphic>
          </wp:inline>
        </w:drawing>
      </w:r>
    </w:p>
    <w:p w14:paraId="6959BED1" w14:textId="69CAD4BA" w:rsidR="00D41E0A" w:rsidRDefault="00D41E0A" w:rsidP="0086670D">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3</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3</w:t>
      </w:r>
      <w:r w:rsidR="00DE31F4">
        <w:fldChar w:fldCharType="end"/>
      </w:r>
      <w:r w:rsidR="00506C6C">
        <w:rPr>
          <w:rFonts w:hint="eastAsia"/>
        </w:rPr>
        <w:t xml:space="preserve"> </w:t>
      </w:r>
      <w:r>
        <w:rPr>
          <w:rFonts w:hint="eastAsia"/>
        </w:rPr>
        <w:t>最新データ一覧画面</w:t>
      </w:r>
      <w:r w:rsidR="0086670D">
        <w:rPr>
          <w:rFonts w:hint="eastAsia"/>
        </w:rPr>
        <w:t xml:space="preserve"> </w:t>
      </w:r>
      <w:r>
        <w:rPr>
          <w:rFonts w:hint="eastAsia"/>
        </w:rPr>
        <w:t>(</w:t>
      </w:r>
      <w:r>
        <w:rPr>
          <w:rFonts w:hint="eastAsia"/>
        </w:rPr>
        <w:t>詳細</w:t>
      </w:r>
      <w:r>
        <w:rPr>
          <w:rFonts w:hint="eastAsia"/>
        </w:rPr>
        <w:t>)</w:t>
      </w:r>
    </w:p>
    <w:p w14:paraId="32FA380F" w14:textId="77777777" w:rsidR="00D41E0A" w:rsidRDefault="00D41E0A" w:rsidP="0086670D">
      <w:pPr>
        <w:ind w:firstLineChars="100" w:firstLine="210"/>
      </w:pPr>
      <w:r>
        <w:rPr>
          <w:rFonts w:hint="eastAsia"/>
        </w:rPr>
        <w:t>一覧に表示される各項目について以下に説明する。</w:t>
      </w:r>
    </w:p>
    <w:p w14:paraId="44457303" w14:textId="77777777" w:rsidR="0086670D" w:rsidRPr="0086670D" w:rsidRDefault="0086670D" w:rsidP="0086670D">
      <w:pPr>
        <w:ind w:firstLineChars="100" w:firstLine="210"/>
      </w:pPr>
    </w:p>
    <w:p w14:paraId="375A1295" w14:textId="25EB04D8" w:rsidR="0086670D" w:rsidRPr="00ED59E2" w:rsidRDefault="00C94FA9">
      <w:pPr>
        <w:numPr>
          <w:ilvl w:val="0"/>
          <w:numId w:val="6"/>
        </w:numPr>
        <w:ind w:left="840" w:hanging="840"/>
        <w:rPr>
          <w:b/>
        </w:rPr>
      </w:pPr>
      <w:r>
        <w:rPr>
          <w:rFonts w:hint="eastAsia"/>
          <w:b/>
        </w:rPr>
        <w:t>ホスト</w:t>
      </w:r>
    </w:p>
    <w:p w14:paraId="1587A577" w14:textId="0383173A" w:rsidR="00D41E0A" w:rsidRDefault="00C94FA9" w:rsidP="0086670D">
      <w:pPr>
        <w:ind w:left="360"/>
      </w:pPr>
      <w:r w:rsidRPr="00C94FA9">
        <w:rPr>
          <w:rFonts w:hint="eastAsia"/>
        </w:rPr>
        <w:t>監視項目が所属するホスト名を表示する。ホスト名をクリックすると、ホストに関する操作メニューを表示できる</w:t>
      </w:r>
      <w:r w:rsidR="00D41E0A">
        <w:rPr>
          <w:rFonts w:hint="eastAsia"/>
        </w:rPr>
        <w:t>。</w:t>
      </w:r>
    </w:p>
    <w:p w14:paraId="0FE376B6" w14:textId="04D2CBF0" w:rsidR="0086670D" w:rsidRPr="00ED59E2" w:rsidRDefault="00C94FA9">
      <w:pPr>
        <w:numPr>
          <w:ilvl w:val="0"/>
          <w:numId w:val="6"/>
        </w:numPr>
        <w:rPr>
          <w:b/>
        </w:rPr>
      </w:pPr>
      <w:r>
        <w:rPr>
          <w:rFonts w:hint="eastAsia"/>
          <w:b/>
        </w:rPr>
        <w:t>名前</w:t>
      </w:r>
    </w:p>
    <w:p w14:paraId="244DEB9A" w14:textId="5BD258FF" w:rsidR="00D41E0A" w:rsidRPr="0086670D" w:rsidRDefault="00C94FA9" w:rsidP="0086670D">
      <w:pPr>
        <w:ind w:left="360"/>
      </w:pPr>
      <w:r w:rsidRPr="00C94FA9">
        <w:rPr>
          <w:rFonts w:hint="eastAsia"/>
        </w:rPr>
        <w:t>監視項目（アイテム）の名称を表示する。アイテムに説明が設定されている場合は、名</w:t>
      </w:r>
      <w:r w:rsidRPr="00C94FA9">
        <w:rPr>
          <w:rFonts w:hint="eastAsia"/>
        </w:rPr>
        <w:lastRenderedPageBreak/>
        <w:t>称の横に説明アイコンが表示される</w:t>
      </w:r>
      <w:r w:rsidR="00D41E0A">
        <w:rPr>
          <w:rFonts w:hint="eastAsia"/>
        </w:rPr>
        <w:t>。</w:t>
      </w:r>
    </w:p>
    <w:p w14:paraId="5C54315C" w14:textId="29CAC13A" w:rsidR="0086670D" w:rsidRPr="00ED59E2" w:rsidRDefault="00D41E0A">
      <w:pPr>
        <w:numPr>
          <w:ilvl w:val="0"/>
          <w:numId w:val="6"/>
        </w:numPr>
        <w:rPr>
          <w:b/>
        </w:rPr>
      </w:pPr>
      <w:r w:rsidRPr="00ED59E2">
        <w:rPr>
          <w:rFonts w:hint="eastAsia"/>
          <w:b/>
        </w:rPr>
        <w:t>最新のチェック</w:t>
      </w:r>
      <w:r w:rsidR="00C94FA9">
        <w:rPr>
          <w:rFonts w:hint="eastAsia"/>
          <w:b/>
        </w:rPr>
        <w:t>時刻</w:t>
      </w:r>
    </w:p>
    <w:p w14:paraId="24F67C07" w14:textId="5B683110" w:rsidR="00D41E0A" w:rsidRPr="0086670D" w:rsidRDefault="00C94FA9" w:rsidP="0086670D">
      <w:pPr>
        <w:ind w:left="360"/>
      </w:pPr>
      <w:r w:rsidRPr="00C94FA9">
        <w:rPr>
          <w:rFonts w:hint="eastAsia"/>
        </w:rPr>
        <w:t>監視項目の値を最後に取得してからの経過時間を表示する</w:t>
      </w:r>
      <w:r w:rsidR="00D41E0A">
        <w:rPr>
          <w:rFonts w:hint="eastAsia"/>
        </w:rPr>
        <w:t>。</w:t>
      </w:r>
    </w:p>
    <w:p w14:paraId="1F00D7B6" w14:textId="77777777" w:rsidR="0086670D" w:rsidRPr="00ED59E2" w:rsidRDefault="00D41E0A">
      <w:pPr>
        <w:numPr>
          <w:ilvl w:val="0"/>
          <w:numId w:val="6"/>
        </w:numPr>
        <w:rPr>
          <w:b/>
        </w:rPr>
      </w:pPr>
      <w:r w:rsidRPr="00ED59E2">
        <w:rPr>
          <w:rFonts w:hint="eastAsia"/>
          <w:b/>
        </w:rPr>
        <w:t>最新の値</w:t>
      </w:r>
    </w:p>
    <w:p w14:paraId="7E60194F" w14:textId="5A6A7DEE" w:rsidR="00D41E0A" w:rsidRPr="0086670D" w:rsidRDefault="00C94FA9" w:rsidP="0086670D">
      <w:pPr>
        <w:ind w:left="360"/>
      </w:pPr>
      <w:r w:rsidRPr="00C94FA9">
        <w:rPr>
          <w:rFonts w:hint="eastAsia"/>
        </w:rPr>
        <w:t>監視項目の最新の取得値を表示する</w:t>
      </w:r>
      <w:r w:rsidR="00D41E0A">
        <w:rPr>
          <w:rFonts w:hint="eastAsia"/>
        </w:rPr>
        <w:t>。</w:t>
      </w:r>
    </w:p>
    <w:p w14:paraId="47B7F4BE" w14:textId="30DF910A" w:rsidR="0086670D" w:rsidRPr="00ED59E2" w:rsidRDefault="002E49ED">
      <w:pPr>
        <w:numPr>
          <w:ilvl w:val="0"/>
          <w:numId w:val="6"/>
        </w:numPr>
        <w:rPr>
          <w:b/>
        </w:rPr>
      </w:pPr>
      <w:r>
        <w:rPr>
          <w:rFonts w:hint="eastAsia"/>
          <w:b/>
        </w:rPr>
        <w:t>変化</w:t>
      </w:r>
    </w:p>
    <w:p w14:paraId="7734FF67" w14:textId="060353AC" w:rsidR="00D41E0A" w:rsidRDefault="00C94FA9" w:rsidP="0086670D">
      <w:pPr>
        <w:ind w:left="360"/>
      </w:pPr>
      <w:r w:rsidRPr="00C94FA9">
        <w:rPr>
          <w:rFonts w:hint="eastAsia"/>
        </w:rPr>
        <w:t>直前に取得した値と最新の値との差分を表示する。監視対象の状態がどの程度変化したかを確認できる</w:t>
      </w:r>
      <w:r w:rsidR="00D41E0A">
        <w:rPr>
          <w:rFonts w:hint="eastAsia"/>
        </w:rPr>
        <w:t>。</w:t>
      </w:r>
    </w:p>
    <w:p w14:paraId="54B9D032" w14:textId="1B505C7A" w:rsidR="002E49ED" w:rsidRDefault="002E49ED">
      <w:pPr>
        <w:numPr>
          <w:ilvl w:val="0"/>
          <w:numId w:val="6"/>
        </w:numPr>
        <w:rPr>
          <w:b/>
        </w:rPr>
      </w:pPr>
      <w:r>
        <w:rPr>
          <w:rFonts w:hint="eastAsia"/>
          <w:b/>
        </w:rPr>
        <w:t>タグ</w:t>
      </w:r>
    </w:p>
    <w:p w14:paraId="78FAAB8C" w14:textId="7EEB3CEE" w:rsidR="002E49ED" w:rsidRPr="002E49ED" w:rsidRDefault="002E49ED" w:rsidP="002E49ED">
      <w:pPr>
        <w:ind w:left="360"/>
        <w:rPr>
          <w:bCs/>
        </w:rPr>
      </w:pPr>
      <w:r w:rsidRPr="002E49ED">
        <w:rPr>
          <w:rFonts w:hint="eastAsia"/>
          <w:bCs/>
        </w:rPr>
        <w:t>監視項目に設定されたタグを表示する。タグを利用することで、関連する監視項目を識別しやすくなる。</w:t>
      </w:r>
    </w:p>
    <w:p w14:paraId="455D944C" w14:textId="392389BA" w:rsidR="002E49ED" w:rsidRPr="00ED59E2" w:rsidRDefault="002E49ED">
      <w:pPr>
        <w:numPr>
          <w:ilvl w:val="0"/>
          <w:numId w:val="6"/>
        </w:numPr>
        <w:rPr>
          <w:b/>
        </w:rPr>
      </w:pPr>
      <w:r>
        <w:rPr>
          <w:rFonts w:hint="eastAsia"/>
          <w:b/>
        </w:rPr>
        <w:t>グラフ</w:t>
      </w:r>
    </w:p>
    <w:p w14:paraId="23E9B0EE" w14:textId="3B01F469" w:rsidR="00D41E0A" w:rsidRDefault="002E49ED" w:rsidP="0086670D">
      <w:pPr>
        <w:ind w:left="360"/>
      </w:pPr>
      <w:r w:rsidRPr="002E49ED">
        <w:rPr>
          <w:rFonts w:hint="eastAsia"/>
        </w:rPr>
        <w:t>監視項目に関する追加情報を表示する。監視項目でエラーが発生している場合や、サポート対象外となっている場合には情報アイコンが表示され、詳細を確認できる</w:t>
      </w:r>
      <w:r w:rsidR="00D41E0A">
        <w:rPr>
          <w:rFonts w:hint="eastAsia"/>
        </w:rPr>
        <w:t>。</w:t>
      </w:r>
    </w:p>
    <w:p w14:paraId="1D5540BC" w14:textId="77777777" w:rsidR="002E49ED" w:rsidRDefault="002E49ED" w:rsidP="002E49ED"/>
    <w:p w14:paraId="57356D08" w14:textId="77777777" w:rsidR="0086670D" w:rsidRPr="0086670D" w:rsidRDefault="0086670D" w:rsidP="0086670D"/>
    <w:p w14:paraId="37A4AC31" w14:textId="77777777" w:rsidR="00D41E0A" w:rsidRDefault="00D41E0A" w:rsidP="0086670D">
      <w:pPr>
        <w:pStyle w:val="3"/>
      </w:pPr>
      <w:bookmarkStart w:id="10" w:name="_Toc244091352"/>
      <w:r>
        <w:rPr>
          <w:rFonts w:hint="eastAsia"/>
        </w:rPr>
        <w:t>ヒストリ画面の表示</w:t>
      </w:r>
      <w:bookmarkEnd w:id="10"/>
    </w:p>
    <w:p w14:paraId="44AF686B" w14:textId="075FFB59" w:rsidR="00C359C5" w:rsidRPr="00C359C5" w:rsidRDefault="008A35FA" w:rsidP="00C359C5">
      <w:pPr>
        <w:ind w:firstLineChars="100" w:firstLine="210"/>
      </w:pPr>
      <w:r w:rsidRPr="008A35FA">
        <w:rPr>
          <w:rFonts w:hint="eastAsia"/>
        </w:rPr>
        <w:t>最新データ一覧画面の「情報」欄に表示される「グラフ」リンクを選択すると、監視項目の履歴をグラフ形式で確認できる。グラフ画面では、監視項目の値の推移を時系列で確認できる。</w:t>
      </w:r>
      <w:r w:rsidR="00C359C5" w:rsidRPr="00C359C5">
        <w:t>グラフ中の日本語が正しく表示されない場合がある。その場合は、</w:t>
      </w:r>
      <w:r w:rsidR="00C359C5" w:rsidRPr="00C359C5">
        <w:t>Zabbix</w:t>
      </w:r>
      <w:r w:rsidR="00C359C5" w:rsidRPr="00C359C5">
        <w:t>サーバのフォント設定を確認すること。</w:t>
      </w:r>
    </w:p>
    <w:p w14:paraId="04A14571" w14:textId="77777777" w:rsidR="00D41E0A" w:rsidRDefault="004309AD" w:rsidP="00B00EC4">
      <w:pPr>
        <w:keepNext/>
        <w:jc w:val="center"/>
      </w:pPr>
      <w:r>
        <w:rPr>
          <w:rFonts w:hint="eastAsia"/>
          <w:noProof/>
        </w:rPr>
        <w:drawing>
          <wp:inline distT="0" distB="0" distL="0" distR="0" wp14:anchorId="6376BDE8" wp14:editId="1D4B7E45">
            <wp:extent cx="5209156" cy="152400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222623" cy="1527940"/>
                    </a:xfrm>
                    <a:prstGeom prst="rect">
                      <a:avLst/>
                    </a:prstGeom>
                    <a:noFill/>
                    <a:ln>
                      <a:noFill/>
                    </a:ln>
                  </pic:spPr>
                </pic:pic>
              </a:graphicData>
            </a:graphic>
          </wp:inline>
        </w:drawing>
      </w:r>
    </w:p>
    <w:p w14:paraId="1EE8D7E8" w14:textId="2821C5A1" w:rsidR="00C359C5" w:rsidRPr="00C359C5" w:rsidRDefault="00D41E0A" w:rsidP="008A35FA">
      <w:pPr>
        <w:pStyle w:val="ac"/>
        <w:ind w:firstLine="100"/>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3</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4</w:t>
      </w:r>
      <w:r w:rsidR="00DE31F4">
        <w:fldChar w:fldCharType="end"/>
      </w:r>
      <w:r w:rsidR="00506C6C">
        <w:rPr>
          <w:rFonts w:hint="eastAsia"/>
        </w:rPr>
        <w:t xml:space="preserve"> </w:t>
      </w:r>
      <w:r>
        <w:rPr>
          <w:rFonts w:hint="eastAsia"/>
        </w:rPr>
        <w:t>ヒストリ</w:t>
      </w:r>
      <w:r w:rsidR="00A14746">
        <w:rPr>
          <w:rFonts w:hint="eastAsia"/>
        </w:rPr>
        <w:t xml:space="preserve"> </w:t>
      </w:r>
      <w:r>
        <w:rPr>
          <w:rFonts w:hint="eastAsia"/>
        </w:rPr>
        <w:t>(</w:t>
      </w:r>
      <w:r>
        <w:rPr>
          <w:rFonts w:hint="eastAsia"/>
        </w:rPr>
        <w:t>グラフ</w:t>
      </w:r>
      <w:r>
        <w:rPr>
          <w:rFonts w:hint="eastAsia"/>
        </w:rPr>
        <w:t>)</w:t>
      </w:r>
      <w:r w:rsidR="00A14746">
        <w:t xml:space="preserve"> </w:t>
      </w:r>
      <w:r>
        <w:rPr>
          <w:rFonts w:hint="eastAsia"/>
        </w:rPr>
        <w:t>画面</w:t>
      </w:r>
    </w:p>
    <w:p w14:paraId="05D7D25E" w14:textId="3085D37E" w:rsidR="00D41E0A" w:rsidRDefault="008A35FA" w:rsidP="00561354">
      <w:pPr>
        <w:ind w:firstLineChars="100" w:firstLine="210"/>
      </w:pPr>
      <w:r w:rsidRPr="008A35FA">
        <w:rPr>
          <w:rFonts w:hint="eastAsia"/>
        </w:rPr>
        <w:t>画面上部の期間選択機能により、開始日時と終了日時を指定するほか、「最新の</w:t>
      </w:r>
      <w:r w:rsidRPr="008A35FA">
        <w:rPr>
          <w:rFonts w:hint="eastAsia"/>
        </w:rPr>
        <w:t>1</w:t>
      </w:r>
      <w:r w:rsidRPr="008A35FA">
        <w:rPr>
          <w:rFonts w:hint="eastAsia"/>
        </w:rPr>
        <w:t>時間」「今日」「先週」などのリンクを利用して表示期間を変更できる。また、画面右上の「表示形式」プルダウンから、「グラフ」「値」「最新</w:t>
      </w:r>
      <w:r w:rsidRPr="008A35FA">
        <w:rPr>
          <w:rFonts w:hint="eastAsia"/>
        </w:rPr>
        <w:t>500</w:t>
      </w:r>
      <w:r w:rsidRPr="008A35FA">
        <w:rPr>
          <w:rFonts w:hint="eastAsia"/>
        </w:rPr>
        <w:t>個の値」を選択して表示形式を切り替えることができる</w:t>
      </w:r>
      <w:r w:rsidR="00D41E0A">
        <w:rPr>
          <w:rFonts w:hint="eastAsia"/>
        </w:rPr>
        <w:t>。</w:t>
      </w:r>
    </w:p>
    <w:p w14:paraId="43AE24C8" w14:textId="77777777" w:rsidR="00D41E0A" w:rsidRDefault="00D41E0A" w:rsidP="00D41E0A">
      <w:pPr>
        <w:ind w:left="1448"/>
      </w:pPr>
    </w:p>
    <w:p w14:paraId="0AC5F52F" w14:textId="51C95A05" w:rsidR="00D41E0A" w:rsidRDefault="00D41E0A" w:rsidP="00561354">
      <w:pPr>
        <w:ind w:firstLineChars="100" w:firstLine="210"/>
      </w:pPr>
      <w:r>
        <w:rPr>
          <w:rFonts w:hint="eastAsia"/>
        </w:rPr>
        <w:t>プルダウン</w:t>
      </w:r>
      <w:r w:rsidR="008A35FA">
        <w:rPr>
          <w:rFonts w:hint="eastAsia"/>
        </w:rPr>
        <w:t>から</w:t>
      </w:r>
      <w:r>
        <w:rPr>
          <w:rFonts w:hint="eastAsia"/>
        </w:rPr>
        <w:t>「値」を選択し</w:t>
      </w:r>
      <w:r w:rsidR="008A35FA">
        <w:rPr>
          <w:rFonts w:hint="eastAsia"/>
        </w:rPr>
        <w:t>、表示期間を「最新の</w:t>
      </w:r>
      <w:r w:rsidR="008A35FA">
        <w:rPr>
          <w:rFonts w:hint="eastAsia"/>
        </w:rPr>
        <w:t>5</w:t>
      </w:r>
      <w:r w:rsidR="008A35FA">
        <w:rPr>
          <w:rFonts w:hint="eastAsia"/>
        </w:rPr>
        <w:t>分」にした</w:t>
      </w:r>
      <w:r>
        <w:rPr>
          <w:rFonts w:hint="eastAsia"/>
        </w:rPr>
        <w:t>場合は、下図のように</w:t>
      </w:r>
      <w:r>
        <w:rPr>
          <w:rFonts w:hint="eastAsia"/>
        </w:rPr>
        <w:lastRenderedPageBreak/>
        <w:t>表示される。</w:t>
      </w:r>
    </w:p>
    <w:p w14:paraId="675BCE75" w14:textId="77777777" w:rsidR="00D41E0A" w:rsidRDefault="004309AD" w:rsidP="00B00EC4">
      <w:pPr>
        <w:keepNext/>
        <w:jc w:val="center"/>
      </w:pPr>
      <w:r>
        <w:rPr>
          <w:rFonts w:hint="eastAsia"/>
          <w:noProof/>
        </w:rPr>
        <w:drawing>
          <wp:inline distT="0" distB="0" distL="0" distR="0" wp14:anchorId="55FEEF1C" wp14:editId="4B48B476">
            <wp:extent cx="4709160" cy="2269660"/>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709160" cy="2269660"/>
                    </a:xfrm>
                    <a:prstGeom prst="rect">
                      <a:avLst/>
                    </a:prstGeom>
                    <a:noFill/>
                    <a:ln>
                      <a:noFill/>
                    </a:ln>
                  </pic:spPr>
                </pic:pic>
              </a:graphicData>
            </a:graphic>
          </wp:inline>
        </w:drawing>
      </w:r>
    </w:p>
    <w:p w14:paraId="480C5C29" w14:textId="79F2F676" w:rsidR="00D41E0A" w:rsidRPr="00494864" w:rsidRDefault="00D41E0A" w:rsidP="00561354">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3</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5</w:t>
      </w:r>
      <w:r w:rsidR="00DE31F4">
        <w:fldChar w:fldCharType="end"/>
      </w:r>
      <w:r w:rsidR="00506C6C">
        <w:rPr>
          <w:rFonts w:hint="eastAsia"/>
        </w:rPr>
        <w:t xml:space="preserve"> </w:t>
      </w:r>
      <w:r>
        <w:rPr>
          <w:rFonts w:hint="eastAsia"/>
        </w:rPr>
        <w:t>ヒストリ</w:t>
      </w:r>
      <w:r w:rsidR="00EA5DA4">
        <w:rPr>
          <w:rFonts w:hint="eastAsia"/>
        </w:rPr>
        <w:t xml:space="preserve"> </w:t>
      </w:r>
      <w:r>
        <w:t>(</w:t>
      </w:r>
      <w:r>
        <w:rPr>
          <w:rFonts w:hint="eastAsia"/>
        </w:rPr>
        <w:t>値</w:t>
      </w:r>
      <w:r>
        <w:t>)</w:t>
      </w:r>
      <w:r w:rsidR="00561354">
        <w:rPr>
          <w:rFonts w:hint="eastAsia"/>
        </w:rPr>
        <w:t xml:space="preserve"> </w:t>
      </w:r>
      <w:r>
        <w:rPr>
          <w:rFonts w:hint="eastAsia"/>
        </w:rPr>
        <w:t>画面</w:t>
      </w:r>
    </w:p>
    <w:p w14:paraId="1D385BD3" w14:textId="3327F921" w:rsidR="00D41E0A" w:rsidRPr="000B515D" w:rsidRDefault="00940408" w:rsidP="00EA5DA4">
      <w:pPr>
        <w:pStyle w:val="2"/>
      </w:pPr>
      <w:bookmarkStart w:id="11" w:name="_Toc288747700"/>
      <w:bookmarkStart w:id="12" w:name="_Toc244091353"/>
      <w:bookmarkEnd w:id="6"/>
      <w:r>
        <w:rPr>
          <w:rFonts w:hint="eastAsia"/>
        </w:rPr>
        <w:t>障害</w:t>
      </w:r>
      <w:r w:rsidRPr="000B515D">
        <w:rPr>
          <w:rFonts w:hint="eastAsia"/>
        </w:rPr>
        <w:t>情報の閲覧</w:t>
      </w:r>
      <w:bookmarkEnd w:id="11"/>
      <w:bookmarkEnd w:id="12"/>
    </w:p>
    <w:p w14:paraId="162779B5" w14:textId="0355D766" w:rsidR="00D41E0A" w:rsidRDefault="00940408" w:rsidP="00975855">
      <w:r>
        <w:rPr>
          <w:rFonts w:hint="eastAsia"/>
        </w:rPr>
        <w:t>障害</w:t>
      </w:r>
      <w:r w:rsidR="00D41E0A">
        <w:rPr>
          <w:rFonts w:hint="eastAsia"/>
        </w:rPr>
        <w:t>情報の閲覧方法について説明する。</w:t>
      </w:r>
      <w:r w:rsidRPr="00940408">
        <w:rPr>
          <w:rFonts w:hint="eastAsia"/>
        </w:rPr>
        <w:t>障害一覧画面では、現在発生している障害や過去に発生した障害の情報を確認で</w:t>
      </w:r>
      <w:r w:rsidR="00D41E0A">
        <w:rPr>
          <w:rFonts w:hint="eastAsia"/>
        </w:rPr>
        <w:t>きる。</w:t>
      </w:r>
      <w:r w:rsidR="00975855">
        <w:rPr>
          <w:rFonts w:hint="eastAsia"/>
        </w:rPr>
        <w:t>また、</w:t>
      </w:r>
      <w:r w:rsidR="00975855" w:rsidRPr="00940408">
        <w:rPr>
          <w:rFonts w:hint="eastAsia"/>
        </w:rPr>
        <w:t>フィルターを利用することで、ホストやトリガー名、深刻度などの条件で障害を絞り込むことができる。</w:t>
      </w:r>
      <w:r w:rsidR="00D41E0A">
        <w:rPr>
          <w:rFonts w:hint="eastAsia"/>
        </w:rPr>
        <w:t>以下に確認方法を示す。</w:t>
      </w:r>
    </w:p>
    <w:p w14:paraId="0374D63F" w14:textId="77777777" w:rsidR="008B18E0" w:rsidRPr="008B18E0" w:rsidRDefault="008B18E0" w:rsidP="008B18E0">
      <w:pPr>
        <w:ind w:firstLineChars="100" w:firstLine="210"/>
      </w:pPr>
    </w:p>
    <w:p w14:paraId="344BD8EC" w14:textId="17EB94F7" w:rsidR="002564DB" w:rsidRDefault="00940408">
      <w:pPr>
        <w:numPr>
          <w:ilvl w:val="0"/>
          <w:numId w:val="7"/>
        </w:numPr>
      </w:pPr>
      <w:r>
        <w:rPr>
          <w:rFonts w:hint="eastAsia"/>
        </w:rPr>
        <w:t>障害</w:t>
      </w:r>
      <w:r w:rsidR="00D41E0A">
        <w:rPr>
          <w:rFonts w:hint="eastAsia"/>
        </w:rPr>
        <w:t>情報一覧画面の表示</w:t>
      </w:r>
    </w:p>
    <w:p w14:paraId="5CCDABC0" w14:textId="16106DF7" w:rsidR="00D41E0A" w:rsidRDefault="00D41E0A" w:rsidP="002564DB">
      <w:pPr>
        <w:ind w:left="360"/>
      </w:pPr>
      <w:r>
        <w:rPr>
          <w:rFonts w:hint="eastAsia"/>
        </w:rPr>
        <w:t>メニューの「監視データ」－「</w:t>
      </w:r>
      <w:r w:rsidR="00940408">
        <w:rPr>
          <w:rFonts w:hint="eastAsia"/>
        </w:rPr>
        <w:t>障害</w:t>
      </w:r>
      <w:r>
        <w:rPr>
          <w:rFonts w:hint="eastAsia"/>
        </w:rPr>
        <w:t>」から</w:t>
      </w:r>
      <w:r w:rsidR="00940408">
        <w:rPr>
          <w:rFonts w:hint="eastAsia"/>
        </w:rPr>
        <w:t>障害</w:t>
      </w:r>
      <w:r>
        <w:rPr>
          <w:rFonts w:hint="eastAsia"/>
        </w:rPr>
        <w:t>情報一覧画面を表示する。</w:t>
      </w:r>
    </w:p>
    <w:p w14:paraId="5942D2AB" w14:textId="77777777" w:rsidR="00D41E0A" w:rsidRDefault="004309AD" w:rsidP="00B00EC4">
      <w:pPr>
        <w:keepNext/>
        <w:jc w:val="center"/>
      </w:pPr>
      <w:r>
        <w:rPr>
          <w:rFonts w:hint="eastAsia"/>
          <w:noProof/>
        </w:rPr>
        <w:drawing>
          <wp:inline distT="0" distB="0" distL="0" distR="0" wp14:anchorId="0352F6E6" wp14:editId="2EBB3696">
            <wp:extent cx="5596588" cy="1289050"/>
            <wp:effectExtent l="0" t="0" r="4445" b="635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600148" cy="1289870"/>
                    </a:xfrm>
                    <a:prstGeom prst="rect">
                      <a:avLst/>
                    </a:prstGeom>
                    <a:noFill/>
                    <a:ln>
                      <a:noFill/>
                    </a:ln>
                  </pic:spPr>
                </pic:pic>
              </a:graphicData>
            </a:graphic>
          </wp:inline>
        </w:drawing>
      </w:r>
    </w:p>
    <w:p w14:paraId="7398D5DD" w14:textId="4BD84E09" w:rsidR="00D41E0A" w:rsidRDefault="00D41E0A" w:rsidP="002564DB">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3</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6</w:t>
      </w:r>
      <w:r w:rsidR="00DE31F4">
        <w:fldChar w:fldCharType="end"/>
      </w:r>
      <w:r w:rsidR="00506C6C">
        <w:rPr>
          <w:rFonts w:hint="eastAsia"/>
        </w:rPr>
        <w:t xml:space="preserve"> </w:t>
      </w:r>
      <w:r w:rsidR="00940408">
        <w:rPr>
          <w:rFonts w:hint="eastAsia"/>
        </w:rPr>
        <w:t>障害</w:t>
      </w:r>
      <w:r>
        <w:rPr>
          <w:rFonts w:hint="eastAsia"/>
        </w:rPr>
        <w:t>情報一覧画面</w:t>
      </w:r>
    </w:p>
    <w:p w14:paraId="49518721" w14:textId="7A5DB2D9" w:rsidR="00D41E0A" w:rsidRDefault="00C3464A" w:rsidP="002564DB">
      <w:pPr>
        <w:ind w:firstLineChars="100" w:firstLine="210"/>
      </w:pPr>
      <w:r>
        <w:rPr>
          <w:rFonts w:hint="eastAsia"/>
        </w:rPr>
        <w:t>障害情報</w:t>
      </w:r>
      <w:r w:rsidR="00D41E0A">
        <w:rPr>
          <w:rFonts w:hint="eastAsia"/>
        </w:rPr>
        <w:t>一覧画面では、障害が発生して</w:t>
      </w:r>
      <w:r w:rsidR="005B3034">
        <w:rPr>
          <w:rFonts w:hint="eastAsia"/>
        </w:rPr>
        <w:t>い</w:t>
      </w:r>
      <w:r w:rsidR="00D41E0A">
        <w:rPr>
          <w:rFonts w:hint="eastAsia"/>
        </w:rPr>
        <w:t>るホストの特定や、障害発生時の対応コメントの入力等を行うことができる。一覧に表示される各項目について以下に説明する。</w:t>
      </w:r>
    </w:p>
    <w:p w14:paraId="57B9E2F7" w14:textId="77777777" w:rsidR="00D41E0A" w:rsidRPr="00596972" w:rsidRDefault="00D41E0A" w:rsidP="00D41E0A">
      <w:pPr>
        <w:ind w:left="919"/>
      </w:pPr>
    </w:p>
    <w:p w14:paraId="1787CE5C" w14:textId="554515C8" w:rsidR="00C3464A" w:rsidRDefault="00C3464A">
      <w:pPr>
        <w:numPr>
          <w:ilvl w:val="0"/>
          <w:numId w:val="6"/>
        </w:numPr>
        <w:rPr>
          <w:b/>
        </w:rPr>
      </w:pPr>
      <w:r>
        <w:rPr>
          <w:rFonts w:hint="eastAsia"/>
          <w:b/>
        </w:rPr>
        <w:t>時間</w:t>
      </w:r>
    </w:p>
    <w:p w14:paraId="729BAC30" w14:textId="48149A17" w:rsidR="00C3464A" w:rsidRDefault="00C3464A" w:rsidP="00C3464A">
      <w:pPr>
        <w:ind w:left="360"/>
        <w:rPr>
          <w:b/>
        </w:rPr>
      </w:pPr>
      <w:r>
        <w:rPr>
          <w:rFonts w:hint="eastAsia"/>
        </w:rPr>
        <w:t>障害が発生した日時を表示する。</w:t>
      </w:r>
    </w:p>
    <w:p w14:paraId="1144FFBD" w14:textId="47C97B30" w:rsidR="006F6982" w:rsidRPr="00ED59E2" w:rsidRDefault="00D41E0A">
      <w:pPr>
        <w:numPr>
          <w:ilvl w:val="0"/>
          <w:numId w:val="6"/>
        </w:numPr>
        <w:rPr>
          <w:b/>
        </w:rPr>
      </w:pPr>
      <w:r w:rsidRPr="00ED59E2">
        <w:rPr>
          <w:rFonts w:hint="eastAsia"/>
          <w:b/>
        </w:rPr>
        <w:t>深刻度</w:t>
      </w:r>
    </w:p>
    <w:p w14:paraId="6C683454" w14:textId="74AC5B8B" w:rsidR="000D618C" w:rsidRPr="000D618C" w:rsidRDefault="00C3464A" w:rsidP="000D618C">
      <w:pPr>
        <w:ind w:left="360"/>
      </w:pPr>
      <w:r w:rsidRPr="00C3464A">
        <w:rPr>
          <w:rFonts w:hint="eastAsia"/>
        </w:rPr>
        <w:t>障害の重要度を表示する。深刻度は「未分類」「情報」「警告」「軽度の障害」「重度の障害」「致命的な障害」のいずれかで表示される</w:t>
      </w:r>
      <w:r w:rsidR="00D41E0A" w:rsidRPr="006F6982">
        <w:rPr>
          <w:rFonts w:hint="eastAsia"/>
        </w:rPr>
        <w:t>。</w:t>
      </w:r>
    </w:p>
    <w:p w14:paraId="65B94781" w14:textId="72CC6DEE" w:rsidR="000D618C" w:rsidRDefault="000D618C">
      <w:pPr>
        <w:numPr>
          <w:ilvl w:val="0"/>
          <w:numId w:val="6"/>
        </w:numPr>
        <w:rPr>
          <w:b/>
        </w:rPr>
      </w:pPr>
      <w:r>
        <w:rPr>
          <w:rFonts w:hint="eastAsia"/>
          <w:b/>
        </w:rPr>
        <w:lastRenderedPageBreak/>
        <w:t>復旧時刻</w:t>
      </w:r>
    </w:p>
    <w:p w14:paraId="1287167F" w14:textId="550DE7B9" w:rsidR="000D618C" w:rsidRDefault="000D618C" w:rsidP="000D618C">
      <w:pPr>
        <w:ind w:left="360"/>
        <w:rPr>
          <w:b/>
        </w:rPr>
      </w:pPr>
      <w:r w:rsidRPr="000D618C">
        <w:rPr>
          <w:rFonts w:hint="eastAsia"/>
        </w:rPr>
        <w:t>障害が復旧した日時を表示する。障害が継続中の場合は表示されない。</w:t>
      </w:r>
    </w:p>
    <w:p w14:paraId="3CB98CC6" w14:textId="3400FFC1" w:rsidR="000D618C" w:rsidRPr="000D618C" w:rsidRDefault="00D41E0A">
      <w:pPr>
        <w:numPr>
          <w:ilvl w:val="0"/>
          <w:numId w:val="6"/>
        </w:numPr>
        <w:rPr>
          <w:b/>
        </w:rPr>
      </w:pPr>
      <w:r w:rsidRPr="00ED59E2">
        <w:rPr>
          <w:rFonts w:hint="eastAsia"/>
          <w:b/>
        </w:rPr>
        <w:t>ステータス</w:t>
      </w:r>
    </w:p>
    <w:p w14:paraId="5AC4478D" w14:textId="25DA2907" w:rsidR="00D41E0A" w:rsidRPr="006F6982" w:rsidRDefault="000D618C" w:rsidP="006F6982">
      <w:pPr>
        <w:ind w:left="360"/>
      </w:pPr>
      <w:r w:rsidRPr="000D618C">
        <w:rPr>
          <w:rFonts w:hint="eastAsia"/>
        </w:rPr>
        <w:t>障害の状態を表示する。障害発生中の場合は「障害」、復旧済みの場合は「</w:t>
      </w:r>
      <w:r w:rsidR="00856791">
        <w:rPr>
          <w:rFonts w:hint="eastAsia"/>
        </w:rPr>
        <w:t>解決済</w:t>
      </w:r>
      <w:r w:rsidRPr="000D618C">
        <w:rPr>
          <w:rFonts w:hint="eastAsia"/>
        </w:rPr>
        <w:t>」と表示される。</w:t>
      </w:r>
    </w:p>
    <w:p w14:paraId="745C5516" w14:textId="77777777" w:rsidR="000D618C" w:rsidRPr="00ED59E2" w:rsidRDefault="000D618C">
      <w:pPr>
        <w:numPr>
          <w:ilvl w:val="0"/>
          <w:numId w:val="6"/>
        </w:numPr>
        <w:rPr>
          <w:b/>
        </w:rPr>
      </w:pPr>
      <w:bookmarkStart w:id="13" w:name="OLE_LINK28"/>
      <w:r>
        <w:rPr>
          <w:rFonts w:hint="eastAsia"/>
          <w:b/>
        </w:rPr>
        <w:t>情報</w:t>
      </w:r>
    </w:p>
    <w:bookmarkEnd w:id="13"/>
    <w:p w14:paraId="27343109" w14:textId="5D658F1B" w:rsidR="00D41E0A" w:rsidRPr="006F6982" w:rsidRDefault="000D618C" w:rsidP="000D618C">
      <w:pPr>
        <w:ind w:left="360"/>
      </w:pPr>
      <w:r w:rsidRPr="000D618C">
        <w:rPr>
          <w:rFonts w:hint="eastAsia"/>
        </w:rPr>
        <w:t>障害に関する追加情報を表示する。</w:t>
      </w:r>
    </w:p>
    <w:p w14:paraId="1849F9AB" w14:textId="77777777" w:rsidR="006F6982" w:rsidRPr="00ED59E2" w:rsidRDefault="00D41E0A">
      <w:pPr>
        <w:numPr>
          <w:ilvl w:val="0"/>
          <w:numId w:val="6"/>
        </w:numPr>
        <w:rPr>
          <w:b/>
        </w:rPr>
      </w:pPr>
      <w:r w:rsidRPr="00ED59E2">
        <w:rPr>
          <w:rFonts w:hint="eastAsia"/>
          <w:b/>
        </w:rPr>
        <w:t>ホスト</w:t>
      </w:r>
    </w:p>
    <w:p w14:paraId="68FBCEF7" w14:textId="7B161287" w:rsidR="00D41E0A" w:rsidRPr="006F6982" w:rsidRDefault="00D41E0A" w:rsidP="006F6982">
      <w:pPr>
        <w:ind w:left="360"/>
      </w:pPr>
      <w:r w:rsidRPr="006F6982">
        <w:rPr>
          <w:rFonts w:hint="eastAsia"/>
        </w:rPr>
        <w:t>障害が発生し</w:t>
      </w:r>
      <w:r w:rsidR="000D618C">
        <w:rPr>
          <w:rFonts w:hint="eastAsia"/>
        </w:rPr>
        <w:t>た</w:t>
      </w:r>
      <w:r w:rsidRPr="006F6982">
        <w:rPr>
          <w:rFonts w:hint="eastAsia"/>
        </w:rPr>
        <w:t>ホスト</w:t>
      </w:r>
      <w:r w:rsidR="000D618C">
        <w:rPr>
          <w:rFonts w:hint="eastAsia"/>
        </w:rPr>
        <w:t>名を表示する</w:t>
      </w:r>
      <w:r w:rsidRPr="006F6982">
        <w:rPr>
          <w:rFonts w:hint="eastAsia"/>
        </w:rPr>
        <w:t>。</w:t>
      </w:r>
    </w:p>
    <w:p w14:paraId="1F3FBC43" w14:textId="0027CA2D" w:rsidR="006F6982" w:rsidRPr="00ED59E2" w:rsidRDefault="000D618C">
      <w:pPr>
        <w:numPr>
          <w:ilvl w:val="0"/>
          <w:numId w:val="6"/>
        </w:numPr>
        <w:rPr>
          <w:b/>
        </w:rPr>
      </w:pPr>
      <w:r>
        <w:rPr>
          <w:rFonts w:hint="eastAsia"/>
          <w:b/>
        </w:rPr>
        <w:t>障害</w:t>
      </w:r>
    </w:p>
    <w:p w14:paraId="6B262AB5" w14:textId="18E41C09" w:rsidR="00D41E0A" w:rsidRPr="006F6982" w:rsidRDefault="000D618C" w:rsidP="006F6982">
      <w:pPr>
        <w:ind w:left="360"/>
      </w:pPr>
      <w:r w:rsidRPr="000D618C">
        <w:rPr>
          <w:rFonts w:hint="eastAsia"/>
        </w:rPr>
        <w:t>発生した障害の内容を表すトリガー名を表示する。</w:t>
      </w:r>
    </w:p>
    <w:p w14:paraId="32414FD3" w14:textId="006FAA82" w:rsidR="006F6982" w:rsidRPr="00C95078" w:rsidRDefault="00C95078">
      <w:pPr>
        <w:pStyle w:val="af0"/>
        <w:widowControl/>
        <w:numPr>
          <w:ilvl w:val="0"/>
          <w:numId w:val="6"/>
        </w:numPr>
        <w:spacing w:line="300" w:lineRule="atLeast"/>
        <w:ind w:leftChars="0"/>
        <w:jc w:val="left"/>
        <w:rPr>
          <w:rFonts w:ascii="Segoe UI" w:eastAsia="ＭＳ Ｐゴシック" w:hAnsi="Segoe UI" w:cs="Segoe UI"/>
          <w:kern w:val="0"/>
          <w:szCs w:val="21"/>
        </w:rPr>
      </w:pPr>
      <w:r w:rsidRPr="00C95078">
        <w:rPr>
          <w:rFonts w:ascii="Segoe UI" w:eastAsia="ＭＳ Ｐゴシック" w:hAnsi="Segoe UI" w:cs="Segoe UI"/>
          <w:kern w:val="0"/>
          <w:szCs w:val="21"/>
        </w:rPr>
        <w:t>継続期間</w:t>
      </w:r>
    </w:p>
    <w:p w14:paraId="1ED36BC8" w14:textId="7C4DC3DE" w:rsidR="00C95078" w:rsidRPr="00C95078" w:rsidRDefault="00C95078" w:rsidP="00C95078">
      <w:pPr>
        <w:ind w:left="360"/>
      </w:pPr>
      <w:r w:rsidRPr="00C95078">
        <w:t>障害が発生してからの経過時間、または障害が継続した時間を表示する。</w:t>
      </w:r>
    </w:p>
    <w:p w14:paraId="1AD19486" w14:textId="79789FBE" w:rsidR="00C95078" w:rsidRDefault="00C95078">
      <w:pPr>
        <w:numPr>
          <w:ilvl w:val="0"/>
          <w:numId w:val="6"/>
        </w:numPr>
        <w:rPr>
          <w:b/>
        </w:rPr>
      </w:pPr>
      <w:r>
        <w:rPr>
          <w:rFonts w:hint="eastAsia"/>
          <w:b/>
        </w:rPr>
        <w:t>更新</w:t>
      </w:r>
    </w:p>
    <w:p w14:paraId="753B9C56" w14:textId="0006DC5C" w:rsidR="00C95078" w:rsidRPr="00C95078" w:rsidRDefault="00C95078" w:rsidP="00C95078">
      <w:pPr>
        <w:ind w:left="360"/>
      </w:pPr>
      <w:r w:rsidRPr="00C95078">
        <w:t>障害に対するコメントの追加や状態変更などの更新履歴を表示する。</w:t>
      </w:r>
    </w:p>
    <w:p w14:paraId="0F13DFB2" w14:textId="3EB69253" w:rsidR="00C95078" w:rsidRDefault="00C95078">
      <w:pPr>
        <w:numPr>
          <w:ilvl w:val="0"/>
          <w:numId w:val="6"/>
        </w:numPr>
        <w:rPr>
          <w:b/>
        </w:rPr>
      </w:pPr>
      <w:r>
        <w:rPr>
          <w:rFonts w:hint="eastAsia"/>
          <w:b/>
        </w:rPr>
        <w:t>アクション</w:t>
      </w:r>
    </w:p>
    <w:p w14:paraId="0879585B" w14:textId="529301A6" w:rsidR="00C95078" w:rsidRPr="00C95078" w:rsidRDefault="00C95078" w:rsidP="00C95078">
      <w:pPr>
        <w:ind w:left="360"/>
      </w:pPr>
      <w:r w:rsidRPr="00C95078">
        <w:t>障害発生時または復旧時に実行された通知やコマンド実行などのアクション情報を表示する。</w:t>
      </w:r>
    </w:p>
    <w:p w14:paraId="045A5C87" w14:textId="765D32B1" w:rsidR="00C95078" w:rsidRPr="00ED59E2" w:rsidRDefault="00C95078">
      <w:pPr>
        <w:numPr>
          <w:ilvl w:val="0"/>
          <w:numId w:val="6"/>
        </w:numPr>
        <w:rPr>
          <w:b/>
        </w:rPr>
      </w:pPr>
      <w:r>
        <w:rPr>
          <w:rFonts w:hint="eastAsia"/>
          <w:b/>
        </w:rPr>
        <w:t>タグ</w:t>
      </w:r>
    </w:p>
    <w:p w14:paraId="0EA0250D" w14:textId="5EC25A7A" w:rsidR="00D41E0A" w:rsidRDefault="00C95078" w:rsidP="006F6982">
      <w:pPr>
        <w:ind w:left="360"/>
      </w:pPr>
      <w:r w:rsidRPr="00C95078">
        <w:rPr>
          <w:rFonts w:hint="eastAsia"/>
        </w:rPr>
        <w:t>障害に関連付けられたタグを表示する。タグを利用することで障害の分類や検索を行うことができる。</w:t>
      </w:r>
    </w:p>
    <w:p w14:paraId="32269DC7" w14:textId="77777777" w:rsidR="003067F8" w:rsidRDefault="003067F8" w:rsidP="006F6982">
      <w:pPr>
        <w:ind w:left="360"/>
      </w:pPr>
    </w:p>
    <w:p w14:paraId="520A4568" w14:textId="37080A8E" w:rsidR="003067F8" w:rsidRDefault="003067F8" w:rsidP="003067F8">
      <w:pPr>
        <w:ind w:firstLineChars="100" w:firstLine="210"/>
      </w:pPr>
      <w:r>
        <w:rPr>
          <w:rFonts w:hint="eastAsia"/>
        </w:rPr>
        <w:t>障害一覧画面の「更新」リンクを選択すると、障害更新ダイアログを表示できる。障害更新ダイアログでは、障害に対する対応状況や調査結果をメッセージとして記録することができる。また、障害確認や深刻度変更などの操作を実施することも可能である。</w:t>
      </w:r>
    </w:p>
    <w:p w14:paraId="30BA1D92" w14:textId="77777777" w:rsidR="00D41E0A" w:rsidRDefault="004309AD" w:rsidP="00B00EC4">
      <w:pPr>
        <w:keepNext/>
        <w:jc w:val="center"/>
      </w:pPr>
      <w:r>
        <w:rPr>
          <w:rFonts w:hint="eastAsia"/>
          <w:noProof/>
        </w:rPr>
        <w:lastRenderedPageBreak/>
        <w:drawing>
          <wp:inline distT="0" distB="0" distL="0" distR="0" wp14:anchorId="5EC746F0" wp14:editId="18242C7D">
            <wp:extent cx="3244001" cy="2735580"/>
            <wp:effectExtent l="0" t="0" r="0" b="762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244001" cy="2735580"/>
                    </a:xfrm>
                    <a:prstGeom prst="rect">
                      <a:avLst/>
                    </a:prstGeom>
                    <a:noFill/>
                    <a:ln>
                      <a:noFill/>
                    </a:ln>
                  </pic:spPr>
                </pic:pic>
              </a:graphicData>
            </a:graphic>
          </wp:inline>
        </w:drawing>
      </w:r>
    </w:p>
    <w:p w14:paraId="6F0D2634" w14:textId="5F046953" w:rsidR="00D41E0A" w:rsidRDefault="00D41E0A" w:rsidP="006F6982">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3</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7</w:t>
      </w:r>
      <w:r w:rsidR="00DE31F4">
        <w:fldChar w:fldCharType="end"/>
      </w:r>
      <w:r w:rsidR="00EA5DA4">
        <w:t xml:space="preserve"> </w:t>
      </w:r>
      <w:r w:rsidR="003067F8">
        <w:rPr>
          <w:rFonts w:hint="eastAsia"/>
        </w:rPr>
        <w:t>障害更新ダイアログ</w:t>
      </w:r>
    </w:p>
    <w:p w14:paraId="667F939F" w14:textId="77777777" w:rsidR="00D41E0A" w:rsidRDefault="00D41E0A" w:rsidP="00D41E0A"/>
    <w:p w14:paraId="474F28FB" w14:textId="77777777" w:rsidR="00C75AC9" w:rsidRDefault="00131E76" w:rsidP="00C75AC9">
      <w:pPr>
        <w:ind w:leftChars="38" w:left="80" w:firstLineChars="100" w:firstLine="210"/>
      </w:pPr>
      <w:r>
        <w:rPr>
          <w:rFonts w:hint="eastAsia"/>
        </w:rPr>
        <w:t>syslog</w:t>
      </w:r>
      <w:r>
        <w:rPr>
          <w:rFonts w:hint="eastAsia"/>
        </w:rPr>
        <w:t>関連の監視は過去</w:t>
      </w:r>
      <w:r w:rsidR="006F6982">
        <w:rPr>
          <w:rFonts w:hint="eastAsia"/>
        </w:rPr>
        <w:t>3</w:t>
      </w:r>
      <w:r>
        <w:rPr>
          <w:rFonts w:hint="eastAsia"/>
        </w:rPr>
        <w:t>時間以内</w:t>
      </w:r>
      <w:r w:rsidR="006F6982">
        <w:rPr>
          <w:rFonts w:hint="eastAsia"/>
        </w:rPr>
        <w:t xml:space="preserve"> (</w:t>
      </w:r>
      <w:r w:rsidR="00E31A17">
        <w:rPr>
          <w:rFonts w:hint="eastAsia"/>
        </w:rPr>
        <w:t>この</w:t>
      </w:r>
      <w:r w:rsidR="00E31A17">
        <w:t>時間は、</w:t>
      </w:r>
      <w:r w:rsidR="006F6982">
        <w:rPr>
          <w:rFonts w:hint="eastAsia"/>
        </w:rPr>
        <w:t>マクロの</w:t>
      </w:r>
      <w:r w:rsidR="006F6982">
        <w:t>設定により変更可</w:t>
      </w:r>
      <w:r w:rsidR="006F6982">
        <w:rPr>
          <w:rFonts w:hint="eastAsia"/>
        </w:rPr>
        <w:t xml:space="preserve">) </w:t>
      </w:r>
      <w:r>
        <w:rPr>
          <w:rFonts w:hint="eastAsia"/>
        </w:rPr>
        <w:t>の障害のみ監視対象となっている。そのため障害が発生してから障害対応されず</w:t>
      </w:r>
      <w:r w:rsidR="005227A2">
        <w:rPr>
          <w:rFonts w:hint="eastAsia"/>
        </w:rPr>
        <w:t>3</w:t>
      </w:r>
      <w:r>
        <w:rPr>
          <w:rFonts w:hint="eastAsia"/>
        </w:rPr>
        <w:t>時間以上の時間が経過した場合、</w:t>
      </w:r>
      <w:r>
        <w:rPr>
          <w:rFonts w:hint="eastAsia"/>
        </w:rPr>
        <w:t>Zabbix</w:t>
      </w:r>
      <w:r>
        <w:rPr>
          <w:rFonts w:hint="eastAsia"/>
        </w:rPr>
        <w:t>のステータスが正常</w:t>
      </w:r>
      <w:r w:rsidR="002B1527">
        <w:rPr>
          <w:rFonts w:hint="eastAsia"/>
        </w:rPr>
        <w:t>になってしまう</w:t>
      </w:r>
      <w:r>
        <w:rPr>
          <w:rFonts w:hint="eastAsia"/>
        </w:rPr>
        <w:t>。</w:t>
      </w:r>
    </w:p>
    <w:p w14:paraId="42E40671" w14:textId="77777777" w:rsidR="00C75AC9" w:rsidRDefault="00C75AC9" w:rsidP="00C75AC9">
      <w:pPr>
        <w:ind w:leftChars="38" w:left="80" w:firstLineChars="100" w:firstLine="210"/>
      </w:pPr>
    </w:p>
    <w:p w14:paraId="40D7EE0C" w14:textId="77777777" w:rsidR="00131E76" w:rsidRDefault="00131E76" w:rsidP="00C75AC9">
      <w:pPr>
        <w:ind w:leftChars="38" w:left="80" w:firstLineChars="100" w:firstLine="210"/>
      </w:pPr>
      <w:r>
        <w:rPr>
          <w:rFonts w:hint="eastAsia"/>
        </w:rPr>
        <w:t>syslog</w:t>
      </w:r>
      <w:r>
        <w:rPr>
          <w:rFonts w:hint="eastAsia"/>
        </w:rPr>
        <w:t>関連の監視は下記の手順で</w:t>
      </w:r>
      <w:r w:rsidR="006F6982">
        <w:rPr>
          <w:rFonts w:hint="eastAsia"/>
        </w:rPr>
        <w:t>、</w:t>
      </w:r>
      <w:r w:rsidR="002C16F7">
        <w:rPr>
          <w:rFonts w:hint="eastAsia"/>
        </w:rPr>
        <w:t>未対応の</w:t>
      </w:r>
      <w:r>
        <w:rPr>
          <w:rFonts w:hint="eastAsia"/>
        </w:rPr>
        <w:t>障害</w:t>
      </w:r>
      <w:r w:rsidR="002C16F7">
        <w:rPr>
          <w:rFonts w:hint="eastAsia"/>
        </w:rPr>
        <w:t>が存在しないことを</w:t>
      </w:r>
      <w:r>
        <w:rPr>
          <w:rFonts w:hint="eastAsia"/>
        </w:rPr>
        <w:t>確認する必要がある。</w:t>
      </w:r>
    </w:p>
    <w:p w14:paraId="0452EACC" w14:textId="3302A9CD" w:rsidR="00C75AC9" w:rsidRDefault="00975855">
      <w:pPr>
        <w:pStyle w:val="af0"/>
        <w:numPr>
          <w:ilvl w:val="0"/>
          <w:numId w:val="10"/>
        </w:numPr>
        <w:ind w:leftChars="0"/>
      </w:pPr>
      <w:r>
        <w:rPr>
          <w:rFonts w:hint="eastAsia"/>
        </w:rPr>
        <w:t>障害情報一覧画面の上部にあるフィルター画面を表示する</w:t>
      </w:r>
      <w:r w:rsidR="00C75AC9">
        <w:rPr>
          <w:rFonts w:hint="eastAsia"/>
        </w:rPr>
        <w:t>。</w:t>
      </w:r>
    </w:p>
    <w:p w14:paraId="7C063620" w14:textId="77777777" w:rsidR="00C75AC9" w:rsidRDefault="00C75AC9" w:rsidP="00E81B8C">
      <w:pPr>
        <w:pStyle w:val="af0"/>
        <w:keepNext/>
        <w:ind w:leftChars="0" w:left="0"/>
        <w:jc w:val="center"/>
      </w:pPr>
      <w:r>
        <w:rPr>
          <w:rFonts w:hint="eastAsia"/>
          <w:noProof/>
        </w:rPr>
        <w:drawing>
          <wp:inline distT="0" distB="0" distL="0" distR="0" wp14:anchorId="7DCB8306" wp14:editId="679AE667">
            <wp:extent cx="5324610" cy="1866900"/>
            <wp:effectExtent l="0" t="0" r="9525"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329727" cy="1868694"/>
                    </a:xfrm>
                    <a:prstGeom prst="rect">
                      <a:avLst/>
                    </a:prstGeom>
                    <a:noFill/>
                    <a:ln>
                      <a:noFill/>
                    </a:ln>
                  </pic:spPr>
                </pic:pic>
              </a:graphicData>
            </a:graphic>
          </wp:inline>
        </w:drawing>
      </w:r>
    </w:p>
    <w:p w14:paraId="1557554D" w14:textId="7E581D6C" w:rsidR="00B95ACB" w:rsidRDefault="00B00EC4" w:rsidP="00B00EC4">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3</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8</w:t>
      </w:r>
      <w:r w:rsidR="00DE31F4">
        <w:fldChar w:fldCharType="end"/>
      </w:r>
      <w:r w:rsidR="00EA5DA4">
        <w:t xml:space="preserve"> </w:t>
      </w:r>
      <w:r w:rsidR="00975855">
        <w:rPr>
          <w:rFonts w:hint="eastAsia"/>
        </w:rPr>
        <w:t>障害</w:t>
      </w:r>
      <w:r w:rsidR="00C75AC9">
        <w:rPr>
          <w:rFonts w:hint="eastAsia"/>
        </w:rPr>
        <w:t>フィルター</w:t>
      </w:r>
      <w:r w:rsidR="0038714E">
        <w:rPr>
          <w:rFonts w:hint="eastAsia"/>
        </w:rPr>
        <w:t>設定</w:t>
      </w:r>
      <w:r w:rsidR="00C75AC9">
        <w:rPr>
          <w:rFonts w:hint="eastAsia"/>
        </w:rPr>
        <w:t>画面</w:t>
      </w:r>
    </w:p>
    <w:p w14:paraId="52701F32" w14:textId="26107D74" w:rsidR="00B95ACB" w:rsidRDefault="00B00EC4">
      <w:pPr>
        <w:pStyle w:val="af0"/>
        <w:numPr>
          <w:ilvl w:val="0"/>
          <w:numId w:val="10"/>
        </w:numPr>
        <w:ind w:leftChars="0"/>
      </w:pPr>
      <w:r>
        <w:rPr>
          <w:rFonts w:hint="eastAsia"/>
        </w:rPr>
        <w:t>下記の設定値を入力し、</w:t>
      </w:r>
      <w:r w:rsidR="0038714E">
        <w:rPr>
          <w:rFonts w:hint="eastAsia"/>
        </w:rPr>
        <w:t>「</w:t>
      </w:r>
      <w:r w:rsidR="00975855">
        <w:rPr>
          <w:rFonts w:hint="eastAsia"/>
        </w:rPr>
        <w:t>適用</w:t>
      </w:r>
      <w:r w:rsidR="0038714E">
        <w:rPr>
          <w:rFonts w:hint="eastAsia"/>
        </w:rPr>
        <w:t>」</w:t>
      </w:r>
      <w:r>
        <w:rPr>
          <w:rFonts w:hint="eastAsia"/>
        </w:rPr>
        <w:t>ボタンを押下する。</w:t>
      </w:r>
      <w:r w:rsidR="00ED1037">
        <w:rPr>
          <w:rFonts w:hint="eastAsia"/>
        </w:rPr>
        <w:t>なお、下記以外の設定値はデフォルト値（上記の設定画面の通り）とする</w:t>
      </w:r>
      <w:r w:rsidR="00D27AAC">
        <w:rPr>
          <w:rFonts w:hint="eastAsia"/>
        </w:rPr>
        <w:t>。</w:t>
      </w:r>
    </w:p>
    <w:p w14:paraId="3269B228" w14:textId="4C03F24F" w:rsidR="0038714E" w:rsidRDefault="0038714E" w:rsidP="0038714E">
      <w:pPr>
        <w:pStyle w:val="ac"/>
        <w:keepNext/>
        <w:jc w:val="center"/>
      </w:pPr>
      <w:r>
        <w:rPr>
          <w:rFonts w:hint="eastAsia"/>
        </w:rPr>
        <w:lastRenderedPageBreak/>
        <w:t>表</w:t>
      </w:r>
      <w:r>
        <w:rPr>
          <w:rFonts w:hint="eastAsia"/>
        </w:rPr>
        <w:t xml:space="preserve"> </w:t>
      </w:r>
      <w:r w:rsidR="003C7D71">
        <w:fldChar w:fldCharType="begin"/>
      </w:r>
      <w:r w:rsidR="003C7D71">
        <w:instrText xml:space="preserve"> </w:instrText>
      </w:r>
      <w:r w:rsidR="003C7D71">
        <w:rPr>
          <w:rFonts w:hint="eastAsia"/>
        </w:rPr>
        <w:instrText>STYLEREF 1 \s</w:instrText>
      </w:r>
      <w:r w:rsidR="003C7D71">
        <w:instrText xml:space="preserve"> </w:instrText>
      </w:r>
      <w:r w:rsidR="003C7D71">
        <w:fldChar w:fldCharType="separate"/>
      </w:r>
      <w:r w:rsidR="009928F4">
        <w:rPr>
          <w:noProof/>
        </w:rPr>
        <w:t>3</w:t>
      </w:r>
      <w:r w:rsidR="003C7D71">
        <w:fldChar w:fldCharType="end"/>
      </w:r>
      <w:r w:rsidR="003C7D71">
        <w:noBreakHyphen/>
      </w:r>
      <w:r w:rsidR="003C7D71">
        <w:fldChar w:fldCharType="begin"/>
      </w:r>
      <w:r w:rsidR="003C7D71">
        <w:instrText xml:space="preserve"> </w:instrText>
      </w:r>
      <w:r w:rsidR="003C7D71">
        <w:rPr>
          <w:rFonts w:hint="eastAsia"/>
        </w:rPr>
        <w:instrText xml:space="preserve">SEQ </w:instrText>
      </w:r>
      <w:r w:rsidR="003C7D71">
        <w:rPr>
          <w:rFonts w:hint="eastAsia"/>
        </w:rPr>
        <w:instrText>表</w:instrText>
      </w:r>
      <w:r w:rsidR="003C7D71">
        <w:rPr>
          <w:rFonts w:hint="eastAsia"/>
        </w:rPr>
        <w:instrText xml:space="preserve"> \* ARABIC \s 1</w:instrText>
      </w:r>
      <w:r w:rsidR="003C7D71">
        <w:instrText xml:space="preserve"> </w:instrText>
      </w:r>
      <w:r w:rsidR="003C7D71">
        <w:fldChar w:fldCharType="separate"/>
      </w:r>
      <w:r w:rsidR="009928F4">
        <w:rPr>
          <w:noProof/>
        </w:rPr>
        <w:t>1</w:t>
      </w:r>
      <w:r w:rsidR="003C7D71">
        <w:fldChar w:fldCharType="end"/>
      </w:r>
      <w:r w:rsidR="00975855">
        <w:rPr>
          <w:rFonts w:hint="eastAsia"/>
        </w:rPr>
        <w:t>障害フィルター</w:t>
      </w:r>
      <w:r>
        <w:t>設定</w:t>
      </w:r>
    </w:p>
    <w:tbl>
      <w:tblPr>
        <w:tblStyle w:val="a6"/>
        <w:tblW w:w="0" w:type="auto"/>
        <w:tblInd w:w="420" w:type="dxa"/>
        <w:tblLook w:val="04A0" w:firstRow="1" w:lastRow="0" w:firstColumn="1" w:lastColumn="0" w:noHBand="0" w:noVBand="1"/>
      </w:tblPr>
      <w:tblGrid>
        <w:gridCol w:w="3828"/>
        <w:gridCol w:w="4246"/>
      </w:tblGrid>
      <w:tr w:rsidR="00B00EC4" w14:paraId="1C45D947" w14:textId="77777777" w:rsidTr="0038714E">
        <w:tc>
          <w:tcPr>
            <w:tcW w:w="3828" w:type="dxa"/>
            <w:shd w:val="clear" w:color="auto" w:fill="BFBFBF" w:themeFill="background1" w:themeFillShade="BF"/>
          </w:tcPr>
          <w:p w14:paraId="1BE47F13" w14:textId="77777777" w:rsidR="00B00EC4" w:rsidRDefault="00B00EC4" w:rsidP="00B00EC4">
            <w:pPr>
              <w:pStyle w:val="af0"/>
              <w:ind w:leftChars="0" w:left="0"/>
            </w:pPr>
            <w:r>
              <w:rPr>
                <w:rFonts w:hint="eastAsia"/>
              </w:rPr>
              <w:t>設定項目</w:t>
            </w:r>
          </w:p>
        </w:tc>
        <w:tc>
          <w:tcPr>
            <w:tcW w:w="4246" w:type="dxa"/>
            <w:shd w:val="clear" w:color="auto" w:fill="BFBFBF" w:themeFill="background1" w:themeFillShade="BF"/>
          </w:tcPr>
          <w:p w14:paraId="27EBCDE0" w14:textId="77777777" w:rsidR="00B00EC4" w:rsidRDefault="00B00EC4" w:rsidP="00B00EC4">
            <w:pPr>
              <w:pStyle w:val="af0"/>
              <w:ind w:leftChars="0" w:left="0"/>
            </w:pPr>
            <w:r>
              <w:rPr>
                <w:rFonts w:hint="eastAsia"/>
              </w:rPr>
              <w:t>設定値</w:t>
            </w:r>
          </w:p>
        </w:tc>
      </w:tr>
      <w:tr w:rsidR="00B00EC4" w14:paraId="49A4EB12" w14:textId="77777777" w:rsidTr="0038714E">
        <w:tc>
          <w:tcPr>
            <w:tcW w:w="3828" w:type="dxa"/>
          </w:tcPr>
          <w:p w14:paraId="3EAD3689" w14:textId="6C96C9B0" w:rsidR="00B00EC4" w:rsidRDefault="00ED1037" w:rsidP="00B00EC4">
            <w:pPr>
              <w:pStyle w:val="af0"/>
              <w:ind w:leftChars="0" w:left="0"/>
            </w:pPr>
            <w:r w:rsidRPr="00ED1037">
              <w:rPr>
                <w:rFonts w:hint="eastAsia"/>
              </w:rPr>
              <w:t>表示</w:t>
            </w:r>
          </w:p>
        </w:tc>
        <w:tc>
          <w:tcPr>
            <w:tcW w:w="4246" w:type="dxa"/>
          </w:tcPr>
          <w:p w14:paraId="1611F306" w14:textId="77777777" w:rsidR="00B00EC4" w:rsidRDefault="00B00EC4" w:rsidP="00B00EC4">
            <w:pPr>
              <w:pStyle w:val="af0"/>
              <w:ind w:leftChars="0" w:left="0"/>
            </w:pPr>
            <w:r>
              <w:rPr>
                <w:rFonts w:hint="eastAsia"/>
              </w:rPr>
              <w:t>障害</w:t>
            </w:r>
          </w:p>
        </w:tc>
      </w:tr>
      <w:tr w:rsidR="00B00EC4" w14:paraId="6AD06B10" w14:textId="77777777" w:rsidTr="0038714E">
        <w:tc>
          <w:tcPr>
            <w:tcW w:w="3828" w:type="dxa"/>
          </w:tcPr>
          <w:p w14:paraId="56DAECBA" w14:textId="0949670F" w:rsidR="00B00EC4" w:rsidRDefault="00ED1037" w:rsidP="00B00EC4">
            <w:pPr>
              <w:pStyle w:val="af0"/>
              <w:ind w:leftChars="0" w:left="0"/>
            </w:pPr>
            <w:r>
              <w:rPr>
                <w:rFonts w:hint="eastAsia"/>
              </w:rPr>
              <w:t>確認状態</w:t>
            </w:r>
          </w:p>
        </w:tc>
        <w:tc>
          <w:tcPr>
            <w:tcW w:w="4246" w:type="dxa"/>
          </w:tcPr>
          <w:p w14:paraId="27B87796" w14:textId="6CC93904" w:rsidR="00B00EC4" w:rsidRDefault="00ED1037" w:rsidP="00B00EC4">
            <w:pPr>
              <w:pStyle w:val="af0"/>
              <w:ind w:leftChars="0" w:left="0"/>
            </w:pPr>
            <w:r>
              <w:rPr>
                <w:rFonts w:hint="eastAsia"/>
              </w:rPr>
              <w:t>未確認状態</w:t>
            </w:r>
          </w:p>
        </w:tc>
      </w:tr>
    </w:tbl>
    <w:p w14:paraId="69DFAE35" w14:textId="77777777" w:rsidR="00B00EC4" w:rsidRDefault="00B00EC4" w:rsidP="00B00EC4">
      <w:pPr>
        <w:pStyle w:val="af0"/>
        <w:ind w:leftChars="0" w:left="420"/>
      </w:pPr>
    </w:p>
    <w:p w14:paraId="452B1938" w14:textId="77777777" w:rsidR="00B00EC4" w:rsidRDefault="0038714E" w:rsidP="0038714E">
      <w:pPr>
        <w:pStyle w:val="af0"/>
        <w:ind w:leftChars="0" w:left="0" w:firstLineChars="100" w:firstLine="210"/>
      </w:pPr>
      <w:r>
        <w:rPr>
          <w:rFonts w:hint="eastAsia"/>
          <w:szCs w:val="21"/>
        </w:rPr>
        <w:t>障害一覧が表示された場合、</w:t>
      </w:r>
      <w:r>
        <w:rPr>
          <w:rFonts w:hint="eastAsia"/>
        </w:rPr>
        <w:t>未対応の障害が存在しており、</w:t>
      </w:r>
      <w:r>
        <w:rPr>
          <w:rFonts w:hint="eastAsia"/>
          <w:szCs w:val="21"/>
        </w:rPr>
        <w:t>表示された障害それぞれにコメントを入力するなどの対応が必要となる。</w:t>
      </w:r>
    </w:p>
    <w:p w14:paraId="21735DC0" w14:textId="77777777" w:rsidR="00131E76" w:rsidRPr="001F7110" w:rsidRDefault="00131E76" w:rsidP="00D41E0A"/>
    <w:p w14:paraId="61E05182" w14:textId="03624886" w:rsidR="00D41E0A" w:rsidRPr="006F1D4C" w:rsidRDefault="00D41E0A" w:rsidP="00EA5DA4">
      <w:pPr>
        <w:pStyle w:val="2"/>
      </w:pPr>
      <w:bookmarkStart w:id="14" w:name="_Toc288747701"/>
      <w:bookmarkStart w:id="15" w:name="_Toc244091354"/>
      <w:r w:rsidRPr="006F1D4C">
        <w:rPr>
          <w:rFonts w:hint="eastAsia"/>
        </w:rPr>
        <w:t>イベント</w:t>
      </w:r>
      <w:r w:rsidR="003526DC">
        <w:rPr>
          <w:rFonts w:hint="eastAsia"/>
        </w:rPr>
        <w:t>詳細</w:t>
      </w:r>
      <w:r w:rsidRPr="006F1D4C">
        <w:rPr>
          <w:rFonts w:hint="eastAsia"/>
        </w:rPr>
        <w:t>情報の閲覧</w:t>
      </w:r>
      <w:bookmarkEnd w:id="14"/>
      <w:bookmarkEnd w:id="15"/>
    </w:p>
    <w:p w14:paraId="75A3E25B" w14:textId="5CB1CAF4" w:rsidR="00D41E0A" w:rsidRDefault="00D41E0A" w:rsidP="003526DC">
      <w:pPr>
        <w:ind w:firstLine="210"/>
      </w:pPr>
      <w:r>
        <w:rPr>
          <w:rFonts w:hint="eastAsia"/>
        </w:rPr>
        <w:t>イベント</w:t>
      </w:r>
      <w:r w:rsidR="003526DC">
        <w:rPr>
          <w:rFonts w:hint="eastAsia"/>
        </w:rPr>
        <w:t>詳細</w:t>
      </w:r>
      <w:r>
        <w:rPr>
          <w:rFonts w:hint="eastAsia"/>
        </w:rPr>
        <w:t>情報の閲覧方法について説明する。</w:t>
      </w:r>
      <w:r w:rsidR="003526DC" w:rsidRPr="003526DC">
        <w:t>イベント詳細画面では、障害発生時の情報やトリガーの設定内容、実行されたアクションなどの詳細を確認することができる</w:t>
      </w:r>
      <w:r>
        <w:rPr>
          <w:rFonts w:hint="eastAsia"/>
        </w:rPr>
        <w:t>。以下に確認方法を示す。</w:t>
      </w:r>
    </w:p>
    <w:p w14:paraId="2B2FC01C" w14:textId="77777777" w:rsidR="00D41E0A" w:rsidRDefault="00D41E0A" w:rsidP="00B64D3E"/>
    <w:p w14:paraId="61E9C02C" w14:textId="5B1FDC02" w:rsidR="007959AE" w:rsidRDefault="00D41E0A">
      <w:pPr>
        <w:numPr>
          <w:ilvl w:val="0"/>
          <w:numId w:val="8"/>
        </w:numPr>
      </w:pPr>
      <w:r>
        <w:rPr>
          <w:rFonts w:hint="eastAsia"/>
        </w:rPr>
        <w:t>イベント情報</w:t>
      </w:r>
      <w:r w:rsidR="003526DC">
        <w:rPr>
          <w:rFonts w:hint="eastAsia"/>
        </w:rPr>
        <w:t>詳細</w:t>
      </w:r>
      <w:r>
        <w:rPr>
          <w:rFonts w:hint="eastAsia"/>
        </w:rPr>
        <w:t>画面の表示</w:t>
      </w:r>
    </w:p>
    <w:p w14:paraId="1ACEA8AD" w14:textId="2CECCDD7" w:rsidR="00D41E0A" w:rsidRPr="00E2631F" w:rsidRDefault="00D41E0A" w:rsidP="003526DC">
      <w:pPr>
        <w:ind w:left="360"/>
      </w:pPr>
      <w:r>
        <w:rPr>
          <w:rFonts w:hint="eastAsia"/>
        </w:rPr>
        <w:t>メニューの「監視データ」－「</w:t>
      </w:r>
      <w:r w:rsidR="00016466">
        <w:rPr>
          <w:rFonts w:hint="eastAsia"/>
        </w:rPr>
        <w:t>障害</w:t>
      </w:r>
      <w:r>
        <w:rPr>
          <w:rFonts w:hint="eastAsia"/>
        </w:rPr>
        <w:t>」</w:t>
      </w:r>
      <w:r w:rsidR="003526DC">
        <w:rPr>
          <w:rFonts w:hint="eastAsia"/>
        </w:rPr>
        <w:t>から</w:t>
      </w:r>
      <w:r w:rsidR="00016466" w:rsidRPr="00016466">
        <w:t>障害一覧画面</w:t>
      </w:r>
      <w:r w:rsidR="003526DC">
        <w:rPr>
          <w:rFonts w:hint="eastAsia"/>
        </w:rPr>
        <w:t>を表示し、</w:t>
      </w:r>
      <w:r w:rsidR="00016466" w:rsidRPr="00016466">
        <w:t>「時間」欄のリンクを選択</w:t>
      </w:r>
      <w:r w:rsidR="003526DC">
        <w:rPr>
          <w:rFonts w:hint="eastAsia"/>
        </w:rPr>
        <w:t>すると、イベント詳細画面が表示される。</w:t>
      </w:r>
      <w:r>
        <w:rPr>
          <w:rFonts w:hint="eastAsia"/>
        </w:rPr>
        <w:t>表示される詳細画面を以下に示す。</w:t>
      </w:r>
    </w:p>
    <w:p w14:paraId="0529BC2F" w14:textId="77777777" w:rsidR="00D41E0A" w:rsidRDefault="004309AD" w:rsidP="005310E6">
      <w:pPr>
        <w:keepNext/>
        <w:jc w:val="center"/>
      </w:pPr>
      <w:r>
        <w:rPr>
          <w:rFonts w:hint="eastAsia"/>
          <w:noProof/>
        </w:rPr>
        <w:drawing>
          <wp:inline distT="0" distB="0" distL="0" distR="0" wp14:anchorId="3DD533B0" wp14:editId="184C89A1">
            <wp:extent cx="4823460" cy="2471034"/>
            <wp:effectExtent l="0" t="0" r="0" b="571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823460" cy="2471034"/>
                    </a:xfrm>
                    <a:prstGeom prst="rect">
                      <a:avLst/>
                    </a:prstGeom>
                    <a:noFill/>
                    <a:ln>
                      <a:noFill/>
                    </a:ln>
                  </pic:spPr>
                </pic:pic>
              </a:graphicData>
            </a:graphic>
          </wp:inline>
        </w:drawing>
      </w:r>
    </w:p>
    <w:p w14:paraId="2D25078E" w14:textId="0F23D568" w:rsidR="00D41E0A" w:rsidRDefault="00D41E0A" w:rsidP="005310E6">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3</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9</w:t>
      </w:r>
      <w:r w:rsidR="00DE31F4">
        <w:fldChar w:fldCharType="end"/>
      </w:r>
      <w:r w:rsidR="00506C6C">
        <w:rPr>
          <w:rFonts w:hint="eastAsia"/>
        </w:rPr>
        <w:t xml:space="preserve"> </w:t>
      </w:r>
      <w:r>
        <w:rPr>
          <w:rFonts w:hint="eastAsia"/>
        </w:rPr>
        <w:t>イベント情報詳細画面</w:t>
      </w:r>
    </w:p>
    <w:p w14:paraId="009F9A12" w14:textId="77777777" w:rsidR="00D41E0A" w:rsidRDefault="00D41E0A" w:rsidP="005310E6">
      <w:pPr>
        <w:pStyle w:val="af0"/>
        <w:ind w:leftChars="0" w:left="360"/>
      </w:pPr>
      <w:r>
        <w:rPr>
          <w:rFonts w:hint="eastAsia"/>
        </w:rPr>
        <w:t>詳細画面に表示される各項目について以下に説明する。</w:t>
      </w:r>
    </w:p>
    <w:p w14:paraId="05E662F5" w14:textId="77777777" w:rsidR="005310E6" w:rsidRDefault="005310E6" w:rsidP="005310E6">
      <w:pPr>
        <w:pStyle w:val="af0"/>
        <w:ind w:leftChars="0" w:left="360"/>
      </w:pPr>
    </w:p>
    <w:p w14:paraId="3537304A" w14:textId="77777777" w:rsidR="003526DC" w:rsidRPr="003526DC" w:rsidRDefault="003526DC" w:rsidP="005310E6">
      <w:pPr>
        <w:pStyle w:val="af0"/>
        <w:ind w:leftChars="0" w:left="360"/>
      </w:pPr>
    </w:p>
    <w:p w14:paraId="726F103E" w14:textId="4D23638F" w:rsidR="005310E6" w:rsidRPr="009F05B6" w:rsidRDefault="003526DC">
      <w:pPr>
        <w:numPr>
          <w:ilvl w:val="0"/>
          <w:numId w:val="6"/>
        </w:numPr>
        <w:rPr>
          <w:b/>
        </w:rPr>
      </w:pPr>
      <w:r>
        <w:rPr>
          <w:rFonts w:hint="eastAsia"/>
          <w:b/>
        </w:rPr>
        <w:t>トリガーの</w:t>
      </w:r>
      <w:r w:rsidR="00D41E0A" w:rsidRPr="009F05B6">
        <w:rPr>
          <w:rFonts w:hint="eastAsia"/>
          <w:b/>
        </w:rPr>
        <w:t>詳細</w:t>
      </w:r>
    </w:p>
    <w:p w14:paraId="29CF0B8D" w14:textId="2B5A2995" w:rsidR="00D41E0A" w:rsidRPr="005310E6" w:rsidRDefault="005D1772" w:rsidP="005310E6">
      <w:pPr>
        <w:ind w:left="360"/>
      </w:pPr>
      <w:r w:rsidRPr="005D1772">
        <w:rPr>
          <w:rFonts w:hint="eastAsia"/>
        </w:rPr>
        <w:t>障害判定に使用されるトリガーの情報を表示する</w:t>
      </w:r>
      <w:r w:rsidR="00D41E0A" w:rsidRPr="005310E6">
        <w:rPr>
          <w:rFonts w:hint="eastAsia"/>
        </w:rPr>
        <w:t>。</w:t>
      </w:r>
    </w:p>
    <w:p w14:paraId="06FADF8A" w14:textId="77777777" w:rsidR="005310E6" w:rsidRPr="009F05B6" w:rsidRDefault="00D41E0A">
      <w:pPr>
        <w:numPr>
          <w:ilvl w:val="0"/>
          <w:numId w:val="6"/>
        </w:numPr>
        <w:rPr>
          <w:b/>
        </w:rPr>
      </w:pPr>
      <w:r w:rsidRPr="009F05B6">
        <w:rPr>
          <w:rFonts w:hint="eastAsia"/>
          <w:b/>
        </w:rPr>
        <w:t>イベント詳細</w:t>
      </w:r>
    </w:p>
    <w:p w14:paraId="615E7744" w14:textId="655019EB" w:rsidR="00D41E0A" w:rsidRPr="005310E6" w:rsidRDefault="005D1772" w:rsidP="005310E6">
      <w:pPr>
        <w:ind w:left="360"/>
      </w:pPr>
      <w:r w:rsidRPr="005D1772">
        <w:rPr>
          <w:rFonts w:hint="eastAsia"/>
        </w:rPr>
        <w:lastRenderedPageBreak/>
        <w:t>発生した障害の詳細情報を表示する</w:t>
      </w:r>
      <w:r w:rsidR="00D41E0A" w:rsidRPr="005310E6">
        <w:rPr>
          <w:rFonts w:hint="eastAsia"/>
        </w:rPr>
        <w:t>。</w:t>
      </w:r>
    </w:p>
    <w:p w14:paraId="00124625" w14:textId="6FA375A2" w:rsidR="005310E6" w:rsidRPr="009F05B6" w:rsidRDefault="003526DC">
      <w:pPr>
        <w:numPr>
          <w:ilvl w:val="0"/>
          <w:numId w:val="6"/>
        </w:numPr>
        <w:rPr>
          <w:b/>
        </w:rPr>
      </w:pPr>
      <w:r>
        <w:rPr>
          <w:rFonts w:hint="eastAsia"/>
          <w:b/>
        </w:rPr>
        <w:t>アクション</w:t>
      </w:r>
    </w:p>
    <w:p w14:paraId="5819B622" w14:textId="14430875" w:rsidR="00D41E0A" w:rsidRPr="005310E6" w:rsidRDefault="005D1772" w:rsidP="005310E6">
      <w:pPr>
        <w:ind w:left="360"/>
      </w:pPr>
      <w:r w:rsidRPr="005D1772">
        <w:rPr>
          <w:rFonts w:hint="eastAsia"/>
        </w:rPr>
        <w:t>障害に対して実行された通知や操作の履歴を表示する</w:t>
      </w:r>
      <w:r w:rsidR="00D41E0A" w:rsidRPr="005310E6">
        <w:rPr>
          <w:rFonts w:hint="eastAsia"/>
        </w:rPr>
        <w:t>。</w:t>
      </w:r>
    </w:p>
    <w:p w14:paraId="78C79CBD" w14:textId="67661231" w:rsidR="005310E6" w:rsidRDefault="00D41E0A">
      <w:pPr>
        <w:numPr>
          <w:ilvl w:val="0"/>
          <w:numId w:val="6"/>
        </w:numPr>
      </w:pPr>
      <w:r w:rsidRPr="009F05B6">
        <w:rPr>
          <w:rFonts w:hint="eastAsia"/>
          <w:b/>
        </w:rPr>
        <w:t>イベントリスト</w:t>
      </w:r>
      <w:r w:rsidR="00ED3D46">
        <w:rPr>
          <w:rFonts w:hint="eastAsia"/>
        </w:rPr>
        <w:t>[</w:t>
      </w:r>
      <w:r w:rsidR="00ED3D46">
        <w:rPr>
          <w:rFonts w:hint="eastAsia"/>
        </w:rPr>
        <w:t>直近</w:t>
      </w:r>
      <w:r w:rsidRPr="005310E6">
        <w:rPr>
          <w:rFonts w:hint="eastAsia"/>
        </w:rPr>
        <w:t>20</w:t>
      </w:r>
      <w:r w:rsidR="00ED3D46">
        <w:rPr>
          <w:rFonts w:hint="eastAsia"/>
        </w:rPr>
        <w:t>]</w:t>
      </w:r>
    </w:p>
    <w:p w14:paraId="1CD4EBC2" w14:textId="299EEDCC" w:rsidR="00D41E0A" w:rsidRPr="005310E6" w:rsidRDefault="00D41E0A" w:rsidP="005310E6">
      <w:pPr>
        <w:ind w:left="360"/>
      </w:pPr>
      <w:r w:rsidRPr="005310E6">
        <w:rPr>
          <w:rFonts w:hint="eastAsia"/>
        </w:rPr>
        <w:t>同一イベントの最近</w:t>
      </w:r>
      <w:r w:rsidRPr="005310E6">
        <w:rPr>
          <w:rFonts w:hint="eastAsia"/>
        </w:rPr>
        <w:t>20</w:t>
      </w:r>
      <w:r w:rsidRPr="005310E6">
        <w:rPr>
          <w:rFonts w:hint="eastAsia"/>
        </w:rPr>
        <w:t>件分の発生履歴が表示される。</w:t>
      </w:r>
    </w:p>
    <w:bookmarkEnd w:id="7"/>
    <w:p w14:paraId="2F6536F0" w14:textId="77777777" w:rsidR="00E92B79" w:rsidRPr="00E92B79" w:rsidRDefault="00E92B79" w:rsidP="00E92B79">
      <w:r>
        <w:br w:type="page"/>
      </w:r>
    </w:p>
    <w:p w14:paraId="749E5404" w14:textId="77777777" w:rsidR="00552459" w:rsidRPr="006F1D4C" w:rsidRDefault="00552459" w:rsidP="00EA1A9D">
      <w:pPr>
        <w:pStyle w:val="1"/>
      </w:pPr>
      <w:bookmarkStart w:id="16" w:name="_Ref316507324"/>
      <w:bookmarkStart w:id="17" w:name="_Toc244091355"/>
      <w:r w:rsidRPr="006F1D4C">
        <w:rPr>
          <w:rFonts w:hint="eastAsia"/>
        </w:rPr>
        <w:lastRenderedPageBreak/>
        <w:t>ユーザ管理</w:t>
      </w:r>
      <w:bookmarkEnd w:id="16"/>
      <w:bookmarkEnd w:id="17"/>
    </w:p>
    <w:p w14:paraId="790A1EC7" w14:textId="77777777" w:rsidR="00C665A1" w:rsidRDefault="00DC353B" w:rsidP="00C665A1">
      <w:pPr>
        <w:ind w:firstLine="210"/>
      </w:pPr>
      <w:r>
        <w:rPr>
          <w:rFonts w:hint="eastAsia"/>
        </w:rPr>
        <w:t>Zabbix</w:t>
      </w:r>
      <w:r>
        <w:rPr>
          <w:rFonts w:hint="eastAsia"/>
        </w:rPr>
        <w:t>の</w:t>
      </w:r>
      <w:r>
        <w:rPr>
          <w:rFonts w:hint="eastAsia"/>
        </w:rPr>
        <w:t>Web</w:t>
      </w:r>
      <w:r w:rsidR="00DD35FC">
        <w:rPr>
          <w:rFonts w:hint="eastAsia"/>
        </w:rPr>
        <w:t>インターフェース</w:t>
      </w:r>
      <w:r>
        <w:rPr>
          <w:rFonts w:hint="eastAsia"/>
        </w:rPr>
        <w:t>上から、監視対象の追加や監視項目の設定変更、監視データの閲覧等を行うことができる。</w:t>
      </w:r>
      <w:r>
        <w:rPr>
          <w:rFonts w:hint="eastAsia"/>
        </w:rPr>
        <w:t>Zabbix</w:t>
      </w:r>
      <w:r>
        <w:rPr>
          <w:rFonts w:hint="eastAsia"/>
        </w:rPr>
        <w:t>ではユーザ毎に閲覧内容、設定可否の制限を設けることが可能なので、運用時には必要に応じてユーザを作成することを推奨する。</w:t>
      </w:r>
    </w:p>
    <w:p w14:paraId="144BA5EB" w14:textId="77777777" w:rsidR="00C665A1" w:rsidRDefault="00C665A1" w:rsidP="00C665A1">
      <w:pPr>
        <w:ind w:firstLine="210"/>
      </w:pPr>
    </w:p>
    <w:p w14:paraId="3528D1F5" w14:textId="163C5D6B" w:rsidR="00C665A1" w:rsidRDefault="00C9752E" w:rsidP="00132F1F">
      <w:pPr>
        <w:ind w:firstLine="210"/>
      </w:pPr>
      <w:r>
        <w:rPr>
          <w:rFonts w:hint="eastAsia"/>
        </w:rPr>
        <w:t>本節では、ユーザ管理について説明する。</w:t>
      </w:r>
      <w:r w:rsidR="002164E2">
        <w:rPr>
          <w:rFonts w:hint="eastAsia"/>
        </w:rPr>
        <w:t>本</w:t>
      </w:r>
      <w:r w:rsidR="00BE3932">
        <w:rPr>
          <w:rFonts w:hint="eastAsia"/>
        </w:rPr>
        <w:t>章</w:t>
      </w:r>
      <w:r w:rsidR="002164E2">
        <w:rPr>
          <w:rFonts w:hint="eastAsia"/>
        </w:rPr>
        <w:t>で説明する内容</w:t>
      </w:r>
      <w:r w:rsidR="00E42395">
        <w:rPr>
          <w:rFonts w:hint="eastAsia"/>
        </w:rPr>
        <w:t>は</w:t>
      </w:r>
      <w:r w:rsidR="002164E2">
        <w:rPr>
          <w:rFonts w:hint="eastAsia"/>
        </w:rPr>
        <w:t>、</w:t>
      </w:r>
      <w:r w:rsidR="00E42395">
        <w:rPr>
          <w:rFonts w:hint="eastAsia"/>
        </w:rPr>
        <w:t>以下の</w:t>
      </w:r>
      <w:r w:rsidR="00E42395">
        <w:t>各項である</w:t>
      </w:r>
      <w:r>
        <w:rPr>
          <w:rFonts w:hint="eastAsia"/>
        </w:rPr>
        <w:t>。</w:t>
      </w:r>
    </w:p>
    <w:p w14:paraId="7A0B7692" w14:textId="77777777" w:rsidR="00132F1F" w:rsidRDefault="00132F1F" w:rsidP="00132F1F">
      <w:pPr>
        <w:ind w:firstLine="210"/>
      </w:pPr>
    </w:p>
    <w:p w14:paraId="24D0C5B0" w14:textId="77777777" w:rsidR="00C9752E" w:rsidRDefault="00C9752E">
      <w:pPr>
        <w:numPr>
          <w:ilvl w:val="0"/>
          <w:numId w:val="4"/>
        </w:numPr>
      </w:pPr>
      <w:r>
        <w:rPr>
          <w:rFonts w:hint="eastAsia"/>
        </w:rPr>
        <w:t>ユーザグループ追加</w:t>
      </w:r>
      <w:r>
        <w:rPr>
          <w:rFonts w:hint="eastAsia"/>
        </w:rPr>
        <w:t>/</w:t>
      </w:r>
      <w:r>
        <w:rPr>
          <w:rFonts w:hint="eastAsia"/>
        </w:rPr>
        <w:t>削除</w:t>
      </w:r>
    </w:p>
    <w:p w14:paraId="783CB425" w14:textId="77777777" w:rsidR="00C9752E" w:rsidRDefault="00C9752E">
      <w:pPr>
        <w:numPr>
          <w:ilvl w:val="0"/>
          <w:numId w:val="4"/>
        </w:numPr>
      </w:pPr>
      <w:r>
        <w:rPr>
          <w:rFonts w:hint="eastAsia"/>
        </w:rPr>
        <w:t>ユーザ追加</w:t>
      </w:r>
      <w:r>
        <w:t>/</w:t>
      </w:r>
      <w:r>
        <w:rPr>
          <w:rFonts w:hint="eastAsia"/>
        </w:rPr>
        <w:t>削除</w:t>
      </w:r>
    </w:p>
    <w:p w14:paraId="4BD7ED05" w14:textId="77777777" w:rsidR="00C9752E" w:rsidRDefault="00C9752E">
      <w:pPr>
        <w:numPr>
          <w:ilvl w:val="0"/>
          <w:numId w:val="4"/>
        </w:numPr>
      </w:pPr>
      <w:r>
        <w:rPr>
          <w:rFonts w:hint="eastAsia"/>
        </w:rPr>
        <w:t>メール通知設定</w:t>
      </w:r>
    </w:p>
    <w:p w14:paraId="35ACC324" w14:textId="77777777" w:rsidR="00C9752E" w:rsidRDefault="00C9752E">
      <w:pPr>
        <w:numPr>
          <w:ilvl w:val="0"/>
          <w:numId w:val="4"/>
        </w:numPr>
      </w:pPr>
      <w:r>
        <w:rPr>
          <w:rFonts w:hint="eastAsia"/>
        </w:rPr>
        <w:t>各種権限設定</w:t>
      </w:r>
    </w:p>
    <w:p w14:paraId="3FC70C40" w14:textId="77777777" w:rsidR="00132F1F" w:rsidRDefault="00132F1F" w:rsidP="00132F1F"/>
    <w:p w14:paraId="522DDABA" w14:textId="77777777" w:rsidR="00132F1F" w:rsidRDefault="00C9752E" w:rsidP="00132F1F">
      <w:pPr>
        <w:ind w:firstLineChars="100" w:firstLine="210"/>
      </w:pPr>
      <w:r>
        <w:rPr>
          <w:rFonts w:hint="eastAsia"/>
        </w:rPr>
        <w:t>ユーザ管理を行えるのは</w:t>
      </w:r>
      <w:r>
        <w:rPr>
          <w:rFonts w:hint="eastAsia"/>
        </w:rPr>
        <w:t>Zabbix</w:t>
      </w:r>
      <w:r w:rsidR="007A332C">
        <w:rPr>
          <w:rFonts w:hint="eastAsia"/>
        </w:rPr>
        <w:t>特権管理者のみなので、注意が必要であ</w:t>
      </w:r>
      <w:r>
        <w:rPr>
          <w:rFonts w:hint="eastAsia"/>
        </w:rPr>
        <w:t>る。</w:t>
      </w:r>
    </w:p>
    <w:p w14:paraId="442CE57D" w14:textId="77777777" w:rsidR="00EF6EAB" w:rsidRPr="00132F1F" w:rsidRDefault="00EF6EAB" w:rsidP="00132F1F">
      <w:pPr>
        <w:ind w:firstLineChars="100" w:firstLine="210"/>
      </w:pPr>
    </w:p>
    <w:p w14:paraId="096CD709" w14:textId="77777777" w:rsidR="00C9752E" w:rsidRPr="006F1D4C" w:rsidRDefault="00C9752E" w:rsidP="00EA5DA4">
      <w:pPr>
        <w:pStyle w:val="2"/>
      </w:pPr>
      <w:bookmarkStart w:id="18" w:name="_Toc288747673"/>
      <w:bookmarkStart w:id="19" w:name="_Toc244091356"/>
      <w:r w:rsidRPr="006F1D4C">
        <w:rPr>
          <w:rFonts w:hint="eastAsia"/>
        </w:rPr>
        <w:t>ユーザグループの追加</w:t>
      </w:r>
      <w:bookmarkEnd w:id="18"/>
      <w:bookmarkEnd w:id="19"/>
    </w:p>
    <w:p w14:paraId="2F8239F4" w14:textId="77777777" w:rsidR="00132F1F" w:rsidRDefault="00C9752E" w:rsidP="00132F1F">
      <w:pPr>
        <w:ind w:firstLineChars="99" w:firstLine="208"/>
      </w:pPr>
      <w:r>
        <w:rPr>
          <w:rFonts w:hint="eastAsia"/>
        </w:rPr>
        <w:t>ユーザグループは、ユーザをグループ化して管理する機能で、グループ単位での障害通知の設定や、閲覧</w:t>
      </w:r>
      <w:r>
        <w:rPr>
          <w:rFonts w:hint="eastAsia"/>
        </w:rPr>
        <w:t>/</w:t>
      </w:r>
      <w:r>
        <w:rPr>
          <w:rFonts w:hint="eastAsia"/>
        </w:rPr>
        <w:t>設定可能なホストグループを設定することが可能になる。</w:t>
      </w:r>
    </w:p>
    <w:p w14:paraId="31F61CA2" w14:textId="77777777" w:rsidR="00132F1F" w:rsidRDefault="00132F1F" w:rsidP="00132F1F">
      <w:pPr>
        <w:ind w:firstLineChars="99" w:firstLine="208"/>
      </w:pPr>
    </w:p>
    <w:p w14:paraId="49B54845" w14:textId="77777777" w:rsidR="00EA1A9D" w:rsidRDefault="00C9752E" w:rsidP="00EA1A9D">
      <w:pPr>
        <w:ind w:firstLineChars="99" w:firstLine="208"/>
      </w:pPr>
      <w:r>
        <w:rPr>
          <w:rFonts w:hint="eastAsia"/>
        </w:rPr>
        <w:t>以下に</w:t>
      </w:r>
      <w:r w:rsidR="00132F1F">
        <w:rPr>
          <w:rFonts w:hint="eastAsia"/>
        </w:rPr>
        <w:t>、</w:t>
      </w:r>
      <w:r>
        <w:rPr>
          <w:rFonts w:hint="eastAsia"/>
        </w:rPr>
        <w:t>ユーザグループの追加手順を記載する。</w:t>
      </w:r>
      <w:r w:rsidR="00767580">
        <w:rPr>
          <w:rFonts w:hint="eastAsia"/>
        </w:rPr>
        <w:t>なお</w:t>
      </w:r>
      <w:r>
        <w:rPr>
          <w:rFonts w:hint="eastAsia"/>
        </w:rPr>
        <w:t>、各手順実施時は、</w:t>
      </w:r>
      <w:r>
        <w:rPr>
          <w:rFonts w:hint="eastAsia"/>
        </w:rPr>
        <w:t>Zabbix</w:t>
      </w:r>
      <w:r>
        <w:rPr>
          <w:rFonts w:hint="eastAsia"/>
        </w:rPr>
        <w:t>の</w:t>
      </w:r>
      <w:r>
        <w:rPr>
          <w:rFonts w:hint="eastAsia"/>
        </w:rPr>
        <w:t>Admin</w:t>
      </w:r>
      <w:r>
        <w:rPr>
          <w:rFonts w:hint="eastAsia"/>
        </w:rPr>
        <w:t>ユーザ</w:t>
      </w:r>
      <w:r w:rsidR="00EA1A9D">
        <w:rPr>
          <w:rFonts w:hint="eastAsia"/>
        </w:rPr>
        <w:t xml:space="preserve"> </w:t>
      </w:r>
      <w:r>
        <w:rPr>
          <w:rFonts w:hint="eastAsia"/>
        </w:rPr>
        <w:t>(Zabbix</w:t>
      </w:r>
      <w:r>
        <w:rPr>
          <w:rFonts w:hint="eastAsia"/>
        </w:rPr>
        <w:t>特権管理者</w:t>
      </w:r>
      <w:r>
        <w:rPr>
          <w:rFonts w:hint="eastAsia"/>
        </w:rPr>
        <w:t>)</w:t>
      </w:r>
      <w:r w:rsidR="00EA1A9D">
        <w:t xml:space="preserve"> </w:t>
      </w:r>
      <w:r w:rsidR="004A474C">
        <w:rPr>
          <w:rFonts w:hint="eastAsia"/>
        </w:rPr>
        <w:t>でログインしていることを前提としている。</w:t>
      </w:r>
      <w:r>
        <w:rPr>
          <w:rFonts w:hint="eastAsia"/>
        </w:rPr>
        <w:t>後述の各手順も同様である。</w:t>
      </w:r>
    </w:p>
    <w:p w14:paraId="4AA25B9A" w14:textId="77777777" w:rsidR="000E6921" w:rsidRDefault="000E6921" w:rsidP="000E6921"/>
    <w:p w14:paraId="51A1094C" w14:textId="77777777" w:rsidR="000E6921" w:rsidRDefault="00C9752E">
      <w:pPr>
        <w:pStyle w:val="af0"/>
        <w:numPr>
          <w:ilvl w:val="0"/>
          <w:numId w:val="11"/>
        </w:numPr>
        <w:ind w:leftChars="0"/>
      </w:pPr>
      <w:r>
        <w:rPr>
          <w:rFonts w:hint="eastAsia"/>
        </w:rPr>
        <w:t>ユーザグループ一覧画面の表示</w:t>
      </w:r>
      <w:bookmarkStart w:id="20" w:name="OLE_LINK48"/>
    </w:p>
    <w:p w14:paraId="29EE8718" w14:textId="445CEF6B" w:rsidR="00C9752E" w:rsidRDefault="00C9752E" w:rsidP="000E6921">
      <w:pPr>
        <w:pStyle w:val="af0"/>
        <w:ind w:leftChars="0" w:left="360"/>
      </w:pPr>
      <w:r>
        <w:rPr>
          <w:rFonts w:hint="eastAsia"/>
        </w:rPr>
        <w:t>メニューの「</w:t>
      </w:r>
      <w:r w:rsidR="00007429">
        <w:rPr>
          <w:rFonts w:hint="eastAsia"/>
        </w:rPr>
        <w:t>ユーザー</w:t>
      </w:r>
      <w:r>
        <w:rPr>
          <w:rFonts w:hint="eastAsia"/>
        </w:rPr>
        <w:t>」－「</w:t>
      </w:r>
      <w:r w:rsidR="00007429">
        <w:rPr>
          <w:rFonts w:hint="eastAsia"/>
        </w:rPr>
        <w:t>ユーザーグループ</w:t>
      </w:r>
      <w:r>
        <w:rPr>
          <w:rFonts w:hint="eastAsia"/>
        </w:rPr>
        <w:t>」から、ユーザグループ一覧画面</w:t>
      </w:r>
      <w:bookmarkEnd w:id="20"/>
      <w:r w:rsidR="00007429">
        <w:rPr>
          <w:rFonts w:hint="eastAsia"/>
        </w:rPr>
        <w:t>を表示する。</w:t>
      </w:r>
    </w:p>
    <w:p w14:paraId="3EC17F6E" w14:textId="77777777" w:rsidR="00C9752E" w:rsidRDefault="004309AD" w:rsidP="009951FE">
      <w:pPr>
        <w:jc w:val="center"/>
      </w:pPr>
      <w:r>
        <w:rPr>
          <w:rFonts w:hint="eastAsia"/>
          <w:noProof/>
        </w:rPr>
        <w:drawing>
          <wp:inline distT="0" distB="0" distL="0" distR="0" wp14:anchorId="5A3ADB08" wp14:editId="6558BCB6">
            <wp:extent cx="5381375" cy="2171700"/>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385105" cy="2173205"/>
                    </a:xfrm>
                    <a:prstGeom prst="rect">
                      <a:avLst/>
                    </a:prstGeom>
                    <a:noFill/>
                    <a:ln>
                      <a:noFill/>
                    </a:ln>
                  </pic:spPr>
                </pic:pic>
              </a:graphicData>
            </a:graphic>
          </wp:inline>
        </w:drawing>
      </w:r>
    </w:p>
    <w:p w14:paraId="20428564" w14:textId="25FDC86B" w:rsidR="00C9752E" w:rsidRDefault="00C9752E" w:rsidP="009951FE">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4</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1</w:t>
      </w:r>
      <w:r w:rsidR="00DE31F4">
        <w:fldChar w:fldCharType="end"/>
      </w:r>
      <w:r>
        <w:rPr>
          <w:rFonts w:hint="eastAsia"/>
        </w:rPr>
        <w:t xml:space="preserve"> </w:t>
      </w:r>
      <w:r>
        <w:rPr>
          <w:rFonts w:hint="eastAsia"/>
        </w:rPr>
        <w:t>ユーザグループ一覧画面</w:t>
      </w:r>
    </w:p>
    <w:p w14:paraId="33040C6B" w14:textId="77777777" w:rsidR="00A4759F" w:rsidRDefault="00A4759F" w:rsidP="009951FE">
      <w:pPr>
        <w:pStyle w:val="af0"/>
        <w:ind w:leftChars="0" w:left="360"/>
      </w:pPr>
      <w:r>
        <w:rPr>
          <w:rFonts w:hint="eastAsia"/>
        </w:rPr>
        <w:lastRenderedPageBreak/>
        <w:t>一覧の各項目について以下に示す。</w:t>
      </w:r>
    </w:p>
    <w:p w14:paraId="3D5D3C76" w14:textId="77777777" w:rsidR="00884DFC" w:rsidRDefault="00884DFC" w:rsidP="009951FE">
      <w:pPr>
        <w:pStyle w:val="af0"/>
        <w:ind w:leftChars="0" w:left="360"/>
      </w:pPr>
    </w:p>
    <w:p w14:paraId="3CE561AB" w14:textId="77777777" w:rsidR="00884DFC" w:rsidRPr="0011485D" w:rsidRDefault="00884DFC">
      <w:pPr>
        <w:pStyle w:val="af0"/>
        <w:numPr>
          <w:ilvl w:val="0"/>
          <w:numId w:val="15"/>
        </w:numPr>
        <w:ind w:leftChars="0"/>
        <w:rPr>
          <w:b/>
          <w:szCs w:val="21"/>
        </w:rPr>
      </w:pPr>
      <w:r w:rsidRPr="0011485D">
        <w:rPr>
          <w:rFonts w:hint="eastAsia"/>
          <w:b/>
          <w:szCs w:val="21"/>
        </w:rPr>
        <w:t>名前</w:t>
      </w:r>
    </w:p>
    <w:p w14:paraId="46E0BF0D" w14:textId="23CC2473" w:rsidR="00884DFC" w:rsidRPr="0011485D" w:rsidRDefault="00884DFC" w:rsidP="00884DFC">
      <w:pPr>
        <w:pStyle w:val="af0"/>
        <w:ind w:leftChars="0" w:left="780"/>
        <w:rPr>
          <w:szCs w:val="21"/>
        </w:rPr>
      </w:pPr>
      <w:r w:rsidRPr="0011485D">
        <w:rPr>
          <w:rFonts w:hint="eastAsia"/>
          <w:szCs w:val="21"/>
        </w:rPr>
        <w:t>ユーザグループの名称</w:t>
      </w:r>
      <w:r w:rsidR="00173D19">
        <w:rPr>
          <w:rFonts w:hint="eastAsia"/>
          <w:szCs w:val="21"/>
        </w:rPr>
        <w:t>。</w:t>
      </w:r>
    </w:p>
    <w:p w14:paraId="370E3F13" w14:textId="77777777" w:rsidR="00884DFC" w:rsidRPr="0011485D" w:rsidRDefault="00884DFC">
      <w:pPr>
        <w:pStyle w:val="af0"/>
        <w:numPr>
          <w:ilvl w:val="0"/>
          <w:numId w:val="15"/>
        </w:numPr>
        <w:ind w:leftChars="0"/>
        <w:rPr>
          <w:b/>
          <w:szCs w:val="21"/>
        </w:rPr>
      </w:pPr>
      <w:r w:rsidRPr="0011485D">
        <w:rPr>
          <w:rFonts w:hint="eastAsia"/>
          <w:b/>
          <w:szCs w:val="21"/>
        </w:rPr>
        <w:t>#</w:t>
      </w:r>
    </w:p>
    <w:p w14:paraId="38967E37" w14:textId="36111AD1" w:rsidR="00884DFC" w:rsidRPr="0011485D" w:rsidRDefault="00007429" w:rsidP="00884DFC">
      <w:pPr>
        <w:pStyle w:val="af0"/>
        <w:ind w:leftChars="0" w:left="780"/>
        <w:rPr>
          <w:szCs w:val="21"/>
        </w:rPr>
      </w:pPr>
      <w:r w:rsidRPr="00007429">
        <w:rPr>
          <w:rFonts w:hint="eastAsia"/>
          <w:szCs w:val="21"/>
        </w:rPr>
        <w:t>ユーザーグループに所属するユーザー数</w:t>
      </w:r>
      <w:r w:rsidR="00173D19">
        <w:rPr>
          <w:rFonts w:hint="eastAsia"/>
          <w:szCs w:val="21"/>
        </w:rPr>
        <w:t>。</w:t>
      </w:r>
    </w:p>
    <w:p w14:paraId="0074D44F" w14:textId="7AF6DAE0" w:rsidR="00884DFC" w:rsidRPr="0011485D" w:rsidRDefault="00007429">
      <w:pPr>
        <w:pStyle w:val="af0"/>
        <w:numPr>
          <w:ilvl w:val="0"/>
          <w:numId w:val="15"/>
        </w:numPr>
        <w:ind w:leftChars="0"/>
        <w:rPr>
          <w:b/>
          <w:szCs w:val="21"/>
        </w:rPr>
      </w:pPr>
      <w:r>
        <w:rPr>
          <w:rFonts w:hint="eastAsia"/>
          <w:b/>
          <w:szCs w:val="21"/>
        </w:rPr>
        <w:t>メンバー</w:t>
      </w:r>
    </w:p>
    <w:p w14:paraId="1D018363" w14:textId="1C501AB8" w:rsidR="00884DFC" w:rsidRPr="0011485D" w:rsidRDefault="00007429" w:rsidP="00884DFC">
      <w:pPr>
        <w:pStyle w:val="af0"/>
        <w:ind w:leftChars="0" w:left="780"/>
        <w:rPr>
          <w:szCs w:val="21"/>
        </w:rPr>
      </w:pPr>
      <w:r w:rsidRPr="00007429">
        <w:rPr>
          <w:rFonts w:hint="eastAsia"/>
          <w:szCs w:val="21"/>
        </w:rPr>
        <w:t>ユーザーグループに所属しているユーザー</w:t>
      </w:r>
      <w:r w:rsidR="00173D19">
        <w:rPr>
          <w:rFonts w:hint="eastAsia"/>
          <w:szCs w:val="21"/>
        </w:rPr>
        <w:t>。</w:t>
      </w:r>
    </w:p>
    <w:p w14:paraId="5E1A38A4" w14:textId="54C195A7" w:rsidR="00884DFC" w:rsidRPr="009A15C8" w:rsidRDefault="00007429">
      <w:pPr>
        <w:pStyle w:val="af0"/>
        <w:widowControl/>
        <w:numPr>
          <w:ilvl w:val="0"/>
          <w:numId w:val="15"/>
        </w:numPr>
        <w:spacing w:line="300" w:lineRule="atLeast"/>
        <w:ind w:leftChars="0"/>
        <w:jc w:val="left"/>
        <w:rPr>
          <w:rFonts w:asciiTheme="minorEastAsia" w:eastAsiaTheme="minorEastAsia" w:hAnsiTheme="minorEastAsia" w:cs="Segoe UI"/>
          <w:b/>
          <w:bCs/>
          <w:kern w:val="0"/>
          <w:szCs w:val="21"/>
        </w:rPr>
      </w:pPr>
      <w:r w:rsidRPr="009A15C8">
        <w:rPr>
          <w:rFonts w:asciiTheme="minorHAnsi" w:eastAsiaTheme="minorEastAsia" w:hAnsiTheme="minorHAnsi" w:cs="Segoe UI"/>
          <w:b/>
          <w:bCs/>
          <w:kern w:val="0"/>
          <w:szCs w:val="21"/>
        </w:rPr>
        <w:t>Web</w:t>
      </w:r>
      <w:r w:rsidRPr="009A15C8">
        <w:rPr>
          <w:rFonts w:asciiTheme="minorEastAsia" w:eastAsiaTheme="minorEastAsia" w:hAnsiTheme="minorEastAsia" w:cs="Segoe UI"/>
          <w:b/>
          <w:bCs/>
          <w:kern w:val="0"/>
          <w:szCs w:val="21"/>
        </w:rPr>
        <w:t>インターフェースへのアクセス</w:t>
      </w:r>
    </w:p>
    <w:p w14:paraId="2EFBE274" w14:textId="05FA25D6" w:rsidR="00884DFC" w:rsidRPr="0011485D" w:rsidRDefault="00884DFC" w:rsidP="00884DFC">
      <w:pPr>
        <w:pStyle w:val="af0"/>
        <w:ind w:leftChars="0" w:left="780"/>
        <w:rPr>
          <w:szCs w:val="21"/>
        </w:rPr>
      </w:pPr>
      <w:r w:rsidRPr="0011485D">
        <w:rPr>
          <w:rFonts w:hint="eastAsia"/>
          <w:szCs w:val="21"/>
        </w:rPr>
        <w:t>Web</w:t>
      </w:r>
      <w:r w:rsidRPr="0011485D">
        <w:rPr>
          <w:rFonts w:hint="eastAsia"/>
          <w:szCs w:val="21"/>
        </w:rPr>
        <w:t>インターフェースへのログイン方式。</w:t>
      </w:r>
    </w:p>
    <w:p w14:paraId="102B4978" w14:textId="0DFEB20D" w:rsidR="00884DFC" w:rsidRPr="0011485D" w:rsidRDefault="00007429">
      <w:pPr>
        <w:pStyle w:val="af0"/>
        <w:numPr>
          <w:ilvl w:val="0"/>
          <w:numId w:val="15"/>
        </w:numPr>
        <w:ind w:leftChars="0"/>
        <w:rPr>
          <w:b/>
          <w:szCs w:val="21"/>
        </w:rPr>
      </w:pPr>
      <w:r w:rsidRPr="00007429">
        <w:rPr>
          <w:rFonts w:hint="eastAsia"/>
          <w:b/>
          <w:szCs w:val="21"/>
        </w:rPr>
        <w:t>デバッグモード</w:t>
      </w:r>
    </w:p>
    <w:p w14:paraId="67AE4573" w14:textId="764978F7" w:rsidR="00884DFC" w:rsidRPr="0011485D" w:rsidRDefault="00007429" w:rsidP="00884DFC">
      <w:pPr>
        <w:pStyle w:val="af0"/>
        <w:ind w:leftChars="0" w:left="780"/>
        <w:rPr>
          <w:szCs w:val="21"/>
        </w:rPr>
      </w:pPr>
      <w:r w:rsidRPr="00007429">
        <w:rPr>
          <w:rFonts w:hint="eastAsia"/>
          <w:szCs w:val="21"/>
        </w:rPr>
        <w:t>デバッグモードの</w:t>
      </w:r>
      <w:r>
        <w:rPr>
          <w:rFonts w:hint="eastAsia"/>
          <w:szCs w:val="21"/>
        </w:rPr>
        <w:t>設定</w:t>
      </w:r>
      <w:r w:rsidR="00802F3E" w:rsidRPr="0011485D">
        <w:rPr>
          <w:rFonts w:hint="eastAsia"/>
          <w:szCs w:val="21"/>
        </w:rPr>
        <w:t xml:space="preserve"> (</w:t>
      </w:r>
      <w:r w:rsidR="00054752" w:rsidRPr="0011485D">
        <w:rPr>
          <w:szCs w:val="21"/>
        </w:rPr>
        <w:t>有効</w:t>
      </w:r>
      <w:r w:rsidR="00054752" w:rsidRPr="0011485D">
        <w:rPr>
          <w:rFonts w:hint="eastAsia"/>
          <w:szCs w:val="21"/>
        </w:rPr>
        <w:t>/</w:t>
      </w:r>
      <w:r w:rsidR="00054752" w:rsidRPr="0011485D">
        <w:rPr>
          <w:rFonts w:hint="eastAsia"/>
          <w:szCs w:val="21"/>
        </w:rPr>
        <w:t>無効</w:t>
      </w:r>
      <w:r w:rsidR="00802F3E" w:rsidRPr="0011485D">
        <w:rPr>
          <w:rFonts w:hint="eastAsia"/>
          <w:szCs w:val="21"/>
        </w:rPr>
        <w:t>)</w:t>
      </w:r>
      <w:r w:rsidR="00054752" w:rsidRPr="0011485D">
        <w:rPr>
          <w:szCs w:val="21"/>
        </w:rPr>
        <w:t>。</w:t>
      </w:r>
    </w:p>
    <w:p w14:paraId="23AB4A36" w14:textId="1F0D6C36" w:rsidR="00884DFC" w:rsidRPr="0011485D" w:rsidRDefault="00007429">
      <w:pPr>
        <w:pStyle w:val="af0"/>
        <w:numPr>
          <w:ilvl w:val="0"/>
          <w:numId w:val="15"/>
        </w:numPr>
        <w:ind w:leftChars="0"/>
        <w:rPr>
          <w:b/>
          <w:szCs w:val="21"/>
        </w:rPr>
      </w:pPr>
      <w:r>
        <w:rPr>
          <w:rFonts w:hint="eastAsia"/>
          <w:b/>
          <w:szCs w:val="21"/>
        </w:rPr>
        <w:t>ステータス</w:t>
      </w:r>
    </w:p>
    <w:p w14:paraId="7D4AAFA3" w14:textId="5ABE043A" w:rsidR="00A4759F" w:rsidRPr="0011485D" w:rsidRDefault="00007429" w:rsidP="00FF3A02">
      <w:pPr>
        <w:pStyle w:val="af0"/>
        <w:ind w:leftChars="0" w:left="780"/>
        <w:rPr>
          <w:szCs w:val="21"/>
        </w:rPr>
      </w:pPr>
      <w:r>
        <w:rPr>
          <w:rFonts w:hint="eastAsia"/>
          <w:szCs w:val="21"/>
        </w:rPr>
        <w:t>ユーザーグループ</w:t>
      </w:r>
      <w:r w:rsidR="00054752" w:rsidRPr="0011485D">
        <w:rPr>
          <w:szCs w:val="21"/>
        </w:rPr>
        <w:t>の</w:t>
      </w:r>
      <w:r w:rsidR="00802F3E" w:rsidRPr="0011485D">
        <w:rPr>
          <w:rFonts w:hint="eastAsia"/>
          <w:szCs w:val="21"/>
        </w:rPr>
        <w:t>設定</w:t>
      </w:r>
      <w:r w:rsidR="00802F3E" w:rsidRPr="0011485D">
        <w:rPr>
          <w:rFonts w:hint="eastAsia"/>
          <w:szCs w:val="21"/>
        </w:rPr>
        <w:t xml:space="preserve"> (</w:t>
      </w:r>
      <w:r w:rsidR="00884DFC" w:rsidRPr="0011485D">
        <w:rPr>
          <w:rFonts w:hint="eastAsia"/>
          <w:szCs w:val="21"/>
        </w:rPr>
        <w:t>有効</w:t>
      </w:r>
      <w:r w:rsidR="00884DFC" w:rsidRPr="0011485D">
        <w:rPr>
          <w:rFonts w:hint="eastAsia"/>
          <w:szCs w:val="21"/>
        </w:rPr>
        <w:t>/</w:t>
      </w:r>
      <w:r w:rsidR="00884DFC" w:rsidRPr="0011485D">
        <w:rPr>
          <w:rFonts w:hint="eastAsia"/>
          <w:szCs w:val="21"/>
        </w:rPr>
        <w:t>無効</w:t>
      </w:r>
      <w:r w:rsidR="00802F3E" w:rsidRPr="0011485D">
        <w:rPr>
          <w:rFonts w:hint="eastAsia"/>
          <w:szCs w:val="21"/>
        </w:rPr>
        <w:t>)</w:t>
      </w:r>
      <w:r w:rsidR="00884DFC" w:rsidRPr="0011485D">
        <w:rPr>
          <w:szCs w:val="21"/>
        </w:rPr>
        <w:t>。</w:t>
      </w:r>
    </w:p>
    <w:p w14:paraId="3540FEFF" w14:textId="77777777" w:rsidR="00FF3A02" w:rsidRPr="00FF3A02" w:rsidRDefault="00FF3A02" w:rsidP="00FF3A02">
      <w:pPr>
        <w:pStyle w:val="af0"/>
        <w:ind w:leftChars="0" w:left="780"/>
      </w:pPr>
    </w:p>
    <w:p w14:paraId="19833D01" w14:textId="5F3380AC" w:rsidR="00A4759F" w:rsidRDefault="00A4759F" w:rsidP="0081395D">
      <w:pPr>
        <w:pStyle w:val="af0"/>
        <w:ind w:leftChars="0" w:left="360"/>
      </w:pPr>
      <w:r>
        <w:rPr>
          <w:rFonts w:hint="eastAsia"/>
        </w:rPr>
        <w:t>上記項目の内、「</w:t>
      </w:r>
      <w:r w:rsidR="00017D87">
        <w:rPr>
          <w:rFonts w:hint="eastAsia"/>
        </w:rPr>
        <w:t>Web</w:t>
      </w:r>
      <w:r w:rsidR="00017D87">
        <w:rPr>
          <w:rFonts w:hint="eastAsia"/>
        </w:rPr>
        <w:t>インターフェースへのアクセス</w:t>
      </w:r>
      <w:r>
        <w:rPr>
          <w:rFonts w:hint="eastAsia"/>
        </w:rPr>
        <w:t>」、「</w:t>
      </w:r>
      <w:r w:rsidR="00017D87">
        <w:rPr>
          <w:rFonts w:hint="eastAsia"/>
        </w:rPr>
        <w:t>デバッグモード</w:t>
      </w:r>
      <w:r>
        <w:rPr>
          <w:rFonts w:hint="eastAsia"/>
        </w:rPr>
        <w:t>」、「</w:t>
      </w:r>
      <w:r w:rsidR="00017D87">
        <w:rPr>
          <w:rFonts w:hint="eastAsia"/>
        </w:rPr>
        <w:t>ステータス</w:t>
      </w:r>
      <w:r>
        <w:rPr>
          <w:rFonts w:hint="eastAsia"/>
        </w:rPr>
        <w:t>」は、リンクを選択することで、設定を切り替えることができる。</w:t>
      </w:r>
    </w:p>
    <w:p w14:paraId="2682E249" w14:textId="77777777" w:rsidR="00710287" w:rsidRDefault="00710287" w:rsidP="0081395D">
      <w:pPr>
        <w:pStyle w:val="af0"/>
        <w:ind w:leftChars="0" w:left="360"/>
      </w:pPr>
    </w:p>
    <w:p w14:paraId="5AC803F6" w14:textId="77777777" w:rsidR="009951FE" w:rsidRDefault="00C9752E">
      <w:pPr>
        <w:pStyle w:val="af0"/>
        <w:numPr>
          <w:ilvl w:val="0"/>
          <w:numId w:val="11"/>
        </w:numPr>
        <w:ind w:leftChars="0"/>
      </w:pPr>
      <w:r>
        <w:rPr>
          <w:rFonts w:hint="eastAsia"/>
        </w:rPr>
        <w:t>ユーザグループ作成画面の表示</w:t>
      </w:r>
    </w:p>
    <w:p w14:paraId="464CE1D6" w14:textId="77777777" w:rsidR="00C9752E" w:rsidRPr="009951FE" w:rsidRDefault="00C9752E" w:rsidP="009951FE">
      <w:pPr>
        <w:pStyle w:val="af0"/>
        <w:ind w:leftChars="0" w:left="360"/>
      </w:pPr>
      <w:r>
        <w:rPr>
          <w:rFonts w:hint="eastAsia"/>
        </w:rPr>
        <w:t>「グループの作成」ボタンを押下し、ユーザグループ作成画面を表示する。</w:t>
      </w:r>
    </w:p>
    <w:p w14:paraId="0E80B70C" w14:textId="77777777" w:rsidR="00C9752E" w:rsidRDefault="004309AD" w:rsidP="0034615E">
      <w:pPr>
        <w:keepNext/>
        <w:jc w:val="center"/>
      </w:pPr>
      <w:r>
        <w:rPr>
          <w:rFonts w:hint="eastAsia"/>
          <w:noProof/>
        </w:rPr>
        <w:drawing>
          <wp:inline distT="0" distB="0" distL="0" distR="0" wp14:anchorId="35BD0263" wp14:editId="4C92C53E">
            <wp:extent cx="4754880" cy="3006942"/>
            <wp:effectExtent l="0" t="0" r="7620" b="317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754880" cy="3006942"/>
                    </a:xfrm>
                    <a:prstGeom prst="rect">
                      <a:avLst/>
                    </a:prstGeom>
                    <a:noFill/>
                    <a:ln>
                      <a:noFill/>
                    </a:ln>
                  </pic:spPr>
                </pic:pic>
              </a:graphicData>
            </a:graphic>
          </wp:inline>
        </w:drawing>
      </w:r>
    </w:p>
    <w:p w14:paraId="7AFAF4D6" w14:textId="508070D4" w:rsidR="00C9752E" w:rsidRDefault="00C9752E" w:rsidP="009951FE">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4</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2</w:t>
      </w:r>
      <w:r w:rsidR="00DE31F4">
        <w:fldChar w:fldCharType="end"/>
      </w:r>
      <w:r>
        <w:rPr>
          <w:rFonts w:hint="eastAsia"/>
        </w:rPr>
        <w:t xml:space="preserve"> </w:t>
      </w:r>
      <w:r>
        <w:rPr>
          <w:rFonts w:hint="eastAsia"/>
        </w:rPr>
        <w:t>ユーザグループ作成画面</w:t>
      </w:r>
    </w:p>
    <w:p w14:paraId="088FBFC4" w14:textId="77777777" w:rsidR="009951FE" w:rsidRDefault="00C9752E">
      <w:pPr>
        <w:pStyle w:val="af0"/>
        <w:numPr>
          <w:ilvl w:val="0"/>
          <w:numId w:val="11"/>
        </w:numPr>
        <w:ind w:leftChars="0"/>
      </w:pPr>
      <w:r>
        <w:rPr>
          <w:rFonts w:hint="eastAsia"/>
        </w:rPr>
        <w:lastRenderedPageBreak/>
        <w:t>ユーザグループの作成</w:t>
      </w:r>
    </w:p>
    <w:p w14:paraId="0DBC65CC" w14:textId="76C0ECAD" w:rsidR="00A4759F" w:rsidRDefault="00A4759F" w:rsidP="009951FE">
      <w:pPr>
        <w:pStyle w:val="af0"/>
        <w:ind w:leftChars="0" w:left="360"/>
      </w:pPr>
      <w:r>
        <w:rPr>
          <w:rFonts w:hint="eastAsia"/>
        </w:rPr>
        <w:t>各項目に必要な情報を入力し、「</w:t>
      </w:r>
      <w:r w:rsidR="00017D87">
        <w:rPr>
          <w:rFonts w:hint="eastAsia"/>
        </w:rPr>
        <w:t>追加</w:t>
      </w:r>
      <w:r>
        <w:rPr>
          <w:rFonts w:hint="eastAsia"/>
        </w:rPr>
        <w:t>」ボタンを押下する。</w:t>
      </w:r>
      <w:r w:rsidR="009A15C8">
        <w:rPr>
          <w:rFonts w:hint="eastAsia"/>
        </w:rPr>
        <w:t>「ユーザグループ」タブの</w:t>
      </w:r>
      <w:r>
        <w:rPr>
          <w:rFonts w:hint="eastAsia"/>
        </w:rPr>
        <w:t>各設定項目の一覧を以下に示す。</w:t>
      </w:r>
    </w:p>
    <w:p w14:paraId="0F9A014E" w14:textId="72BDD198" w:rsidR="00A4759F" w:rsidRPr="0059475E" w:rsidRDefault="00A4759F" w:rsidP="00A4759F">
      <w:pPr>
        <w:pStyle w:val="ac"/>
        <w:jc w:val="center"/>
      </w:pPr>
      <w:r>
        <w:rPr>
          <w:rFonts w:hint="eastAsia"/>
        </w:rPr>
        <w:t>表</w:t>
      </w:r>
      <w:r>
        <w:rPr>
          <w:rFonts w:hint="eastAsia"/>
        </w:rPr>
        <w:t xml:space="preserve"> </w:t>
      </w:r>
      <w:r w:rsidR="003C7D71">
        <w:fldChar w:fldCharType="begin"/>
      </w:r>
      <w:r w:rsidR="003C7D71">
        <w:instrText xml:space="preserve"> </w:instrText>
      </w:r>
      <w:r w:rsidR="003C7D71">
        <w:rPr>
          <w:rFonts w:hint="eastAsia"/>
        </w:rPr>
        <w:instrText>STYLEREF 1 \s</w:instrText>
      </w:r>
      <w:r w:rsidR="003C7D71">
        <w:instrText xml:space="preserve"> </w:instrText>
      </w:r>
      <w:r w:rsidR="003C7D71">
        <w:fldChar w:fldCharType="separate"/>
      </w:r>
      <w:r w:rsidR="009928F4">
        <w:rPr>
          <w:noProof/>
        </w:rPr>
        <w:t>4</w:t>
      </w:r>
      <w:r w:rsidR="003C7D71">
        <w:fldChar w:fldCharType="end"/>
      </w:r>
      <w:r w:rsidR="003C7D71">
        <w:noBreakHyphen/>
      </w:r>
      <w:r w:rsidR="003C7D71">
        <w:fldChar w:fldCharType="begin"/>
      </w:r>
      <w:r w:rsidR="003C7D71">
        <w:instrText xml:space="preserve"> </w:instrText>
      </w:r>
      <w:r w:rsidR="003C7D71">
        <w:rPr>
          <w:rFonts w:hint="eastAsia"/>
        </w:rPr>
        <w:instrText xml:space="preserve">SEQ </w:instrText>
      </w:r>
      <w:r w:rsidR="003C7D71">
        <w:rPr>
          <w:rFonts w:hint="eastAsia"/>
        </w:rPr>
        <w:instrText>表</w:instrText>
      </w:r>
      <w:r w:rsidR="003C7D71">
        <w:rPr>
          <w:rFonts w:hint="eastAsia"/>
        </w:rPr>
        <w:instrText xml:space="preserve"> \* ARABIC \s 1</w:instrText>
      </w:r>
      <w:r w:rsidR="003C7D71">
        <w:instrText xml:space="preserve"> </w:instrText>
      </w:r>
      <w:r w:rsidR="003C7D71">
        <w:fldChar w:fldCharType="separate"/>
      </w:r>
      <w:r w:rsidR="009928F4">
        <w:rPr>
          <w:noProof/>
        </w:rPr>
        <w:t>1</w:t>
      </w:r>
      <w:r w:rsidR="003C7D71">
        <w:fldChar w:fldCharType="end"/>
      </w:r>
      <w:r>
        <w:rPr>
          <w:rFonts w:hint="eastAsia"/>
        </w:rPr>
        <w:t xml:space="preserve"> </w:t>
      </w:r>
      <w:r>
        <w:rPr>
          <w:rFonts w:hint="eastAsia"/>
        </w:rPr>
        <w:t>ユーザグループ設定項目一覧</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3969"/>
        <w:gridCol w:w="2545"/>
      </w:tblGrid>
      <w:tr w:rsidR="00A4759F" w:rsidRPr="000F72B2" w14:paraId="30D546ED" w14:textId="77777777" w:rsidTr="0018159C">
        <w:tc>
          <w:tcPr>
            <w:tcW w:w="1843" w:type="dxa"/>
            <w:shd w:val="clear" w:color="auto" w:fill="E0E0E0"/>
          </w:tcPr>
          <w:p w14:paraId="2230B7AC" w14:textId="77777777" w:rsidR="00A4759F" w:rsidRPr="009951FE" w:rsidRDefault="009951FE" w:rsidP="00707671">
            <w:pPr>
              <w:jc w:val="left"/>
              <w:rPr>
                <w:sz w:val="20"/>
                <w:szCs w:val="20"/>
              </w:rPr>
            </w:pPr>
            <w:r>
              <w:rPr>
                <w:rFonts w:hint="eastAsia"/>
                <w:sz w:val="20"/>
                <w:szCs w:val="20"/>
              </w:rPr>
              <w:t>設定</w:t>
            </w:r>
            <w:r w:rsidR="00A4759F" w:rsidRPr="009951FE">
              <w:rPr>
                <w:rFonts w:hint="eastAsia"/>
                <w:sz w:val="20"/>
                <w:szCs w:val="20"/>
              </w:rPr>
              <w:t>項目</w:t>
            </w:r>
          </w:p>
        </w:tc>
        <w:tc>
          <w:tcPr>
            <w:tcW w:w="3969" w:type="dxa"/>
            <w:shd w:val="clear" w:color="auto" w:fill="E0E0E0"/>
          </w:tcPr>
          <w:p w14:paraId="42030D03" w14:textId="77777777" w:rsidR="00A4759F" w:rsidRPr="009951FE" w:rsidRDefault="00A4759F" w:rsidP="00707671">
            <w:pPr>
              <w:jc w:val="left"/>
              <w:rPr>
                <w:sz w:val="20"/>
                <w:szCs w:val="20"/>
              </w:rPr>
            </w:pPr>
            <w:r w:rsidRPr="009951FE">
              <w:rPr>
                <w:rFonts w:hint="eastAsia"/>
                <w:sz w:val="20"/>
                <w:szCs w:val="20"/>
              </w:rPr>
              <w:t>設定値</w:t>
            </w:r>
          </w:p>
        </w:tc>
        <w:tc>
          <w:tcPr>
            <w:tcW w:w="2545" w:type="dxa"/>
            <w:shd w:val="clear" w:color="auto" w:fill="E0E0E0"/>
          </w:tcPr>
          <w:p w14:paraId="0A170987" w14:textId="77777777" w:rsidR="00A4759F" w:rsidRPr="009951FE" w:rsidRDefault="00A4759F" w:rsidP="00707671">
            <w:pPr>
              <w:jc w:val="left"/>
              <w:rPr>
                <w:sz w:val="20"/>
                <w:szCs w:val="20"/>
              </w:rPr>
            </w:pPr>
            <w:r w:rsidRPr="009951FE">
              <w:rPr>
                <w:rFonts w:hint="eastAsia"/>
                <w:sz w:val="20"/>
                <w:szCs w:val="20"/>
              </w:rPr>
              <w:t>概要</w:t>
            </w:r>
          </w:p>
        </w:tc>
      </w:tr>
      <w:tr w:rsidR="00A4759F" w:rsidRPr="000F72B2" w14:paraId="25F7D15A" w14:textId="77777777" w:rsidTr="0018159C">
        <w:tc>
          <w:tcPr>
            <w:tcW w:w="1843" w:type="dxa"/>
          </w:tcPr>
          <w:p w14:paraId="010EC57F" w14:textId="77777777" w:rsidR="00A4759F" w:rsidRPr="00707671" w:rsidRDefault="00A4759F" w:rsidP="00A4759F">
            <w:pPr>
              <w:rPr>
                <w:sz w:val="20"/>
                <w:szCs w:val="20"/>
              </w:rPr>
            </w:pPr>
            <w:r w:rsidRPr="00707671">
              <w:rPr>
                <w:rFonts w:hint="eastAsia"/>
                <w:sz w:val="20"/>
                <w:szCs w:val="20"/>
              </w:rPr>
              <w:t>グループ名</w:t>
            </w:r>
          </w:p>
        </w:tc>
        <w:tc>
          <w:tcPr>
            <w:tcW w:w="3969" w:type="dxa"/>
          </w:tcPr>
          <w:p w14:paraId="2EBB52FC" w14:textId="77777777" w:rsidR="00A4759F" w:rsidRPr="00707671" w:rsidRDefault="00A4759F" w:rsidP="00A4759F">
            <w:pPr>
              <w:rPr>
                <w:sz w:val="20"/>
                <w:szCs w:val="20"/>
              </w:rPr>
            </w:pPr>
            <w:r w:rsidRPr="00707671">
              <w:rPr>
                <w:rFonts w:hint="eastAsia"/>
                <w:sz w:val="20"/>
                <w:szCs w:val="20"/>
              </w:rPr>
              <w:t>任意のグループ名</w:t>
            </w:r>
          </w:p>
        </w:tc>
        <w:tc>
          <w:tcPr>
            <w:tcW w:w="2545" w:type="dxa"/>
          </w:tcPr>
          <w:p w14:paraId="636B49B7" w14:textId="77777777" w:rsidR="00A4759F" w:rsidRPr="00707671" w:rsidRDefault="00A4759F" w:rsidP="00A4759F">
            <w:pPr>
              <w:rPr>
                <w:sz w:val="20"/>
                <w:szCs w:val="20"/>
              </w:rPr>
            </w:pPr>
            <w:r w:rsidRPr="00707671">
              <w:rPr>
                <w:rFonts w:hint="eastAsia"/>
                <w:sz w:val="20"/>
                <w:szCs w:val="20"/>
              </w:rPr>
              <w:t>作成するグループ名を設定する。</w:t>
            </w:r>
          </w:p>
        </w:tc>
      </w:tr>
      <w:tr w:rsidR="00A4759F" w:rsidRPr="000F72B2" w14:paraId="699CDBBE" w14:textId="77777777" w:rsidTr="0018159C">
        <w:tc>
          <w:tcPr>
            <w:tcW w:w="1843" w:type="dxa"/>
          </w:tcPr>
          <w:p w14:paraId="2F274004" w14:textId="4E910223" w:rsidR="00A4759F" w:rsidRPr="00707671" w:rsidRDefault="00A4759F" w:rsidP="00A4759F">
            <w:pPr>
              <w:rPr>
                <w:sz w:val="20"/>
                <w:szCs w:val="20"/>
              </w:rPr>
            </w:pPr>
            <w:r w:rsidRPr="00707671">
              <w:rPr>
                <w:rFonts w:hint="eastAsia"/>
                <w:sz w:val="20"/>
                <w:szCs w:val="20"/>
              </w:rPr>
              <w:t>ユーザ</w:t>
            </w:r>
            <w:r w:rsidR="00067700">
              <w:rPr>
                <w:rFonts w:hint="eastAsia"/>
                <w:sz w:val="20"/>
                <w:szCs w:val="20"/>
              </w:rPr>
              <w:t>ー</w:t>
            </w:r>
          </w:p>
        </w:tc>
        <w:tc>
          <w:tcPr>
            <w:tcW w:w="3969" w:type="dxa"/>
          </w:tcPr>
          <w:p w14:paraId="0FCF9686" w14:textId="77777777" w:rsidR="00A4759F" w:rsidRPr="00707671" w:rsidRDefault="00A4759F" w:rsidP="00A4759F">
            <w:pPr>
              <w:rPr>
                <w:sz w:val="20"/>
                <w:szCs w:val="20"/>
              </w:rPr>
            </w:pPr>
            <w:r w:rsidRPr="00707671">
              <w:rPr>
                <w:rFonts w:hint="eastAsia"/>
                <w:sz w:val="20"/>
                <w:szCs w:val="20"/>
              </w:rPr>
              <w:t>グループに追加する登録済みユーザ</w:t>
            </w:r>
          </w:p>
        </w:tc>
        <w:tc>
          <w:tcPr>
            <w:tcW w:w="2545" w:type="dxa"/>
          </w:tcPr>
          <w:p w14:paraId="29CE4795" w14:textId="6E960D74" w:rsidR="00A4759F" w:rsidRPr="00707671" w:rsidRDefault="00A4759F" w:rsidP="00A4759F">
            <w:pPr>
              <w:rPr>
                <w:sz w:val="20"/>
                <w:szCs w:val="20"/>
              </w:rPr>
            </w:pPr>
            <w:r w:rsidRPr="00707671">
              <w:rPr>
                <w:rFonts w:hint="eastAsia"/>
                <w:sz w:val="20"/>
                <w:szCs w:val="20"/>
              </w:rPr>
              <w:t>既に作成済のユーザをグループに追加する場合は</w:t>
            </w:r>
            <w:r w:rsidR="00017D87">
              <w:rPr>
                <w:rFonts w:hint="eastAsia"/>
                <w:sz w:val="20"/>
                <w:szCs w:val="20"/>
              </w:rPr>
              <w:t>検索</w:t>
            </w:r>
            <w:r w:rsidR="00D94AE3">
              <w:rPr>
                <w:rFonts w:hint="eastAsia"/>
                <w:sz w:val="20"/>
                <w:szCs w:val="20"/>
              </w:rPr>
              <w:t>や選択ボタン</w:t>
            </w:r>
            <w:r w:rsidR="00017D87">
              <w:rPr>
                <w:rFonts w:hint="eastAsia"/>
                <w:sz w:val="20"/>
                <w:szCs w:val="20"/>
              </w:rPr>
              <w:t>を利用</w:t>
            </w:r>
            <w:r w:rsidRPr="00707671">
              <w:rPr>
                <w:rFonts w:hint="eastAsia"/>
                <w:sz w:val="20"/>
                <w:szCs w:val="20"/>
              </w:rPr>
              <w:t>し</w:t>
            </w:r>
            <w:r w:rsidR="00017D87">
              <w:rPr>
                <w:rFonts w:hint="eastAsia"/>
                <w:sz w:val="20"/>
                <w:szCs w:val="20"/>
              </w:rPr>
              <w:t>て</w:t>
            </w:r>
            <w:r w:rsidRPr="00707671">
              <w:rPr>
                <w:rFonts w:hint="eastAsia"/>
                <w:sz w:val="20"/>
                <w:szCs w:val="20"/>
              </w:rPr>
              <w:t>設定する。</w:t>
            </w:r>
          </w:p>
        </w:tc>
      </w:tr>
      <w:tr w:rsidR="00A4759F" w:rsidRPr="000F72B2" w14:paraId="4EC3B1BD" w14:textId="77777777" w:rsidTr="0018159C">
        <w:tc>
          <w:tcPr>
            <w:tcW w:w="1843" w:type="dxa"/>
          </w:tcPr>
          <w:p w14:paraId="41A70634" w14:textId="704299D0" w:rsidR="00A4759F" w:rsidRPr="00707671" w:rsidRDefault="00067700" w:rsidP="00A4759F">
            <w:pPr>
              <w:rPr>
                <w:sz w:val="20"/>
                <w:szCs w:val="20"/>
              </w:rPr>
            </w:pPr>
            <w:r w:rsidRPr="00067700">
              <w:rPr>
                <w:rFonts w:hint="eastAsia"/>
                <w:sz w:val="20"/>
                <w:szCs w:val="20"/>
              </w:rPr>
              <w:t>Web</w:t>
            </w:r>
            <w:r w:rsidRPr="00067700">
              <w:rPr>
                <w:rFonts w:hint="eastAsia"/>
                <w:sz w:val="20"/>
                <w:szCs w:val="20"/>
              </w:rPr>
              <w:t>インターフェースへのアクセス</w:t>
            </w:r>
          </w:p>
        </w:tc>
        <w:tc>
          <w:tcPr>
            <w:tcW w:w="3969" w:type="dxa"/>
          </w:tcPr>
          <w:p w14:paraId="3FA5CE3C" w14:textId="77777777" w:rsidR="00707671" w:rsidRPr="00707671" w:rsidRDefault="00707671" w:rsidP="00A4759F">
            <w:pPr>
              <w:rPr>
                <w:sz w:val="20"/>
                <w:szCs w:val="20"/>
              </w:rPr>
            </w:pPr>
            <w:r w:rsidRPr="00707671">
              <w:rPr>
                <w:rFonts w:hint="eastAsia"/>
                <w:sz w:val="20"/>
                <w:szCs w:val="20"/>
              </w:rPr>
              <w:t>以下の</w:t>
            </w:r>
            <w:r w:rsidRPr="00707671">
              <w:rPr>
                <w:sz w:val="20"/>
                <w:szCs w:val="20"/>
              </w:rPr>
              <w:t>いずれか</w:t>
            </w:r>
            <w:r w:rsidRPr="00707671">
              <w:rPr>
                <w:sz w:val="20"/>
                <w:szCs w:val="20"/>
              </w:rPr>
              <w:t>:</w:t>
            </w:r>
          </w:p>
          <w:p w14:paraId="56E5A95D" w14:textId="77777777" w:rsidR="00A4759F" w:rsidRPr="00707671" w:rsidRDefault="00707671" w:rsidP="00A4759F">
            <w:pPr>
              <w:rPr>
                <w:sz w:val="20"/>
                <w:szCs w:val="20"/>
              </w:rPr>
            </w:pPr>
            <w:r w:rsidRPr="00707671">
              <w:rPr>
                <w:rFonts w:hint="eastAsia"/>
                <w:sz w:val="20"/>
                <w:szCs w:val="20"/>
              </w:rPr>
              <w:t>・</w:t>
            </w:r>
            <w:r w:rsidR="00A4759F" w:rsidRPr="00707671">
              <w:rPr>
                <w:rFonts w:hint="eastAsia"/>
                <w:sz w:val="20"/>
                <w:szCs w:val="20"/>
              </w:rPr>
              <w:t>システムデフォルト</w:t>
            </w:r>
            <w:r w:rsidR="00A4759F" w:rsidRPr="00707671">
              <w:rPr>
                <w:rFonts w:hint="eastAsia"/>
                <w:sz w:val="20"/>
                <w:szCs w:val="20"/>
              </w:rPr>
              <w:t xml:space="preserve"> </w:t>
            </w:r>
          </w:p>
          <w:p w14:paraId="439F3F42" w14:textId="77777777" w:rsidR="00A4759F" w:rsidRDefault="00707671" w:rsidP="00A4759F">
            <w:pPr>
              <w:rPr>
                <w:sz w:val="20"/>
                <w:szCs w:val="20"/>
              </w:rPr>
            </w:pPr>
            <w:r w:rsidRPr="00707671">
              <w:rPr>
                <w:rFonts w:hint="eastAsia"/>
                <w:sz w:val="20"/>
                <w:szCs w:val="20"/>
              </w:rPr>
              <w:t>・</w:t>
            </w:r>
            <w:r w:rsidR="00A4759F" w:rsidRPr="00707671">
              <w:rPr>
                <w:rFonts w:hint="eastAsia"/>
                <w:sz w:val="20"/>
                <w:szCs w:val="20"/>
              </w:rPr>
              <w:t>Zabbix</w:t>
            </w:r>
            <w:r w:rsidR="00A4759F" w:rsidRPr="00707671">
              <w:rPr>
                <w:rFonts w:hint="eastAsia"/>
                <w:sz w:val="20"/>
                <w:szCs w:val="20"/>
              </w:rPr>
              <w:t>データベース内のユーザ情報</w:t>
            </w:r>
          </w:p>
          <w:p w14:paraId="0B7E84D0" w14:textId="63F09BD8" w:rsidR="00067700" w:rsidRPr="00707671" w:rsidRDefault="00067700" w:rsidP="00A4759F">
            <w:pPr>
              <w:rPr>
                <w:sz w:val="20"/>
                <w:szCs w:val="20"/>
              </w:rPr>
            </w:pPr>
            <w:r>
              <w:rPr>
                <w:rFonts w:hint="eastAsia"/>
                <w:sz w:val="20"/>
                <w:szCs w:val="20"/>
              </w:rPr>
              <w:t>・</w:t>
            </w:r>
            <w:r>
              <w:rPr>
                <w:rFonts w:hint="eastAsia"/>
                <w:sz w:val="20"/>
                <w:szCs w:val="20"/>
              </w:rPr>
              <w:t>LDAP</w:t>
            </w:r>
          </w:p>
          <w:p w14:paraId="4F4AA516" w14:textId="77777777" w:rsidR="00A4759F" w:rsidRPr="00707671" w:rsidRDefault="00707671" w:rsidP="00A4759F">
            <w:pPr>
              <w:rPr>
                <w:sz w:val="20"/>
                <w:szCs w:val="20"/>
              </w:rPr>
            </w:pPr>
            <w:r w:rsidRPr="00707671">
              <w:rPr>
                <w:rFonts w:hint="eastAsia"/>
                <w:sz w:val="20"/>
                <w:szCs w:val="20"/>
              </w:rPr>
              <w:t>・</w:t>
            </w:r>
            <w:r w:rsidR="00A4759F" w:rsidRPr="00707671">
              <w:rPr>
                <w:rFonts w:hint="eastAsia"/>
                <w:sz w:val="20"/>
                <w:szCs w:val="20"/>
              </w:rPr>
              <w:t>無効</w:t>
            </w:r>
          </w:p>
        </w:tc>
        <w:tc>
          <w:tcPr>
            <w:tcW w:w="2545" w:type="dxa"/>
          </w:tcPr>
          <w:p w14:paraId="7DAC1C39" w14:textId="2F247B5E" w:rsidR="00A4759F" w:rsidRPr="00707671" w:rsidRDefault="00067700" w:rsidP="00A4759F">
            <w:pPr>
              <w:rPr>
                <w:sz w:val="20"/>
                <w:szCs w:val="20"/>
              </w:rPr>
            </w:pPr>
            <w:r w:rsidRPr="00067700">
              <w:rPr>
                <w:rFonts w:hint="eastAsia"/>
                <w:sz w:val="20"/>
                <w:szCs w:val="20"/>
              </w:rPr>
              <w:t>Web</w:t>
            </w:r>
            <w:r w:rsidRPr="00067700">
              <w:rPr>
                <w:rFonts w:hint="eastAsia"/>
                <w:sz w:val="20"/>
                <w:szCs w:val="20"/>
              </w:rPr>
              <w:t>インターフェースへのログイン方式を設定する。</w:t>
            </w:r>
          </w:p>
        </w:tc>
      </w:tr>
      <w:tr w:rsidR="00A4759F" w:rsidRPr="000F72B2" w14:paraId="1392F5F1" w14:textId="77777777" w:rsidTr="0018159C">
        <w:tc>
          <w:tcPr>
            <w:tcW w:w="1843" w:type="dxa"/>
          </w:tcPr>
          <w:p w14:paraId="44868364" w14:textId="500CDA11" w:rsidR="00A4759F" w:rsidRPr="00707671" w:rsidRDefault="00067700" w:rsidP="00A4759F">
            <w:pPr>
              <w:rPr>
                <w:sz w:val="20"/>
                <w:szCs w:val="20"/>
              </w:rPr>
            </w:pPr>
            <w:r w:rsidRPr="00067700">
              <w:rPr>
                <w:rFonts w:hint="eastAsia"/>
                <w:sz w:val="20"/>
                <w:szCs w:val="20"/>
              </w:rPr>
              <w:t>LDAP</w:t>
            </w:r>
            <w:r w:rsidRPr="00067700">
              <w:rPr>
                <w:rFonts w:hint="eastAsia"/>
                <w:sz w:val="20"/>
                <w:szCs w:val="20"/>
              </w:rPr>
              <w:t>サーバー</w:t>
            </w:r>
          </w:p>
        </w:tc>
        <w:tc>
          <w:tcPr>
            <w:tcW w:w="3969" w:type="dxa"/>
          </w:tcPr>
          <w:p w14:paraId="776B6419" w14:textId="5D6C409C" w:rsidR="00A4759F" w:rsidRPr="00707671" w:rsidRDefault="00067700" w:rsidP="00A4759F">
            <w:pPr>
              <w:rPr>
                <w:sz w:val="20"/>
                <w:szCs w:val="20"/>
              </w:rPr>
            </w:pPr>
            <w:r>
              <w:rPr>
                <w:rFonts w:hint="eastAsia"/>
                <w:sz w:val="20"/>
                <w:szCs w:val="20"/>
              </w:rPr>
              <w:t>標準</w:t>
            </w:r>
          </w:p>
        </w:tc>
        <w:tc>
          <w:tcPr>
            <w:tcW w:w="2545" w:type="dxa"/>
          </w:tcPr>
          <w:p w14:paraId="6DEC0BF0" w14:textId="6C13B080" w:rsidR="00A4759F" w:rsidRPr="00707671" w:rsidRDefault="00067700" w:rsidP="00A4759F">
            <w:pPr>
              <w:rPr>
                <w:sz w:val="20"/>
                <w:szCs w:val="20"/>
              </w:rPr>
            </w:pPr>
            <w:r w:rsidRPr="00067700">
              <w:rPr>
                <w:rFonts w:hint="eastAsia"/>
                <w:sz w:val="20"/>
                <w:szCs w:val="20"/>
              </w:rPr>
              <w:t>LDAP</w:t>
            </w:r>
            <w:r w:rsidRPr="00067700">
              <w:rPr>
                <w:rFonts w:hint="eastAsia"/>
                <w:sz w:val="20"/>
                <w:szCs w:val="20"/>
              </w:rPr>
              <w:t>認証を利用する場合に、接続先の</w:t>
            </w:r>
            <w:r w:rsidRPr="00067700">
              <w:rPr>
                <w:rFonts w:hint="eastAsia"/>
                <w:sz w:val="20"/>
                <w:szCs w:val="20"/>
              </w:rPr>
              <w:t>LDAP</w:t>
            </w:r>
            <w:r w:rsidRPr="00067700">
              <w:rPr>
                <w:rFonts w:hint="eastAsia"/>
                <w:sz w:val="20"/>
                <w:szCs w:val="20"/>
              </w:rPr>
              <w:t>サーバーを設定する。</w:t>
            </w:r>
          </w:p>
        </w:tc>
      </w:tr>
      <w:tr w:rsidR="00A4759F" w:rsidRPr="000F72B2" w14:paraId="7678F653" w14:textId="77777777" w:rsidTr="0018159C">
        <w:tc>
          <w:tcPr>
            <w:tcW w:w="1843" w:type="dxa"/>
          </w:tcPr>
          <w:p w14:paraId="07F1ECDB" w14:textId="3E32E62A" w:rsidR="00A4759F" w:rsidRPr="00707671" w:rsidRDefault="00067700" w:rsidP="00A4759F">
            <w:pPr>
              <w:rPr>
                <w:sz w:val="20"/>
                <w:szCs w:val="20"/>
              </w:rPr>
            </w:pPr>
            <w:r w:rsidRPr="00067700">
              <w:rPr>
                <w:sz w:val="20"/>
                <w:szCs w:val="20"/>
              </w:rPr>
              <w:t>多要素認証</w:t>
            </w:r>
          </w:p>
        </w:tc>
        <w:tc>
          <w:tcPr>
            <w:tcW w:w="3969" w:type="dxa"/>
          </w:tcPr>
          <w:p w14:paraId="671839EA" w14:textId="77777777" w:rsidR="00A4759F" w:rsidRPr="00707671" w:rsidRDefault="00A4759F" w:rsidP="00A4759F">
            <w:pPr>
              <w:rPr>
                <w:sz w:val="20"/>
                <w:szCs w:val="20"/>
              </w:rPr>
            </w:pPr>
            <w:r w:rsidRPr="00707671">
              <w:rPr>
                <w:rFonts w:hint="eastAsia"/>
                <w:sz w:val="20"/>
                <w:szCs w:val="20"/>
              </w:rPr>
              <w:t>有効</w:t>
            </w:r>
            <w:r w:rsidRPr="00707671">
              <w:rPr>
                <w:rFonts w:hint="eastAsia"/>
                <w:sz w:val="20"/>
                <w:szCs w:val="20"/>
              </w:rPr>
              <w:t xml:space="preserve"> or </w:t>
            </w:r>
            <w:r w:rsidRPr="00707671">
              <w:rPr>
                <w:rFonts w:hint="eastAsia"/>
                <w:sz w:val="20"/>
                <w:szCs w:val="20"/>
              </w:rPr>
              <w:t>無効</w:t>
            </w:r>
          </w:p>
        </w:tc>
        <w:tc>
          <w:tcPr>
            <w:tcW w:w="2545" w:type="dxa"/>
          </w:tcPr>
          <w:p w14:paraId="2772B43B" w14:textId="77777777" w:rsidR="00A4759F" w:rsidRPr="00707671" w:rsidRDefault="00A4759F" w:rsidP="00A4759F">
            <w:pPr>
              <w:rPr>
                <w:sz w:val="20"/>
                <w:szCs w:val="20"/>
              </w:rPr>
            </w:pPr>
            <w:r w:rsidRPr="00707671">
              <w:rPr>
                <w:rFonts w:hint="eastAsia"/>
                <w:sz w:val="20"/>
                <w:szCs w:val="20"/>
              </w:rPr>
              <w:t>API</w:t>
            </w:r>
            <w:r w:rsidRPr="00707671">
              <w:rPr>
                <w:rFonts w:hint="eastAsia"/>
                <w:sz w:val="20"/>
                <w:szCs w:val="20"/>
              </w:rPr>
              <w:t>アクセス可否を設定する。</w:t>
            </w:r>
          </w:p>
        </w:tc>
      </w:tr>
      <w:tr w:rsidR="00A4759F" w:rsidRPr="000F72B2" w14:paraId="2948CD58" w14:textId="77777777" w:rsidTr="0018159C">
        <w:tc>
          <w:tcPr>
            <w:tcW w:w="1843" w:type="dxa"/>
          </w:tcPr>
          <w:p w14:paraId="198EC584" w14:textId="39BC8367" w:rsidR="00A4759F" w:rsidRPr="0018159C" w:rsidRDefault="002A76B1" w:rsidP="00A4759F">
            <w:pPr>
              <w:rPr>
                <w:sz w:val="20"/>
                <w:szCs w:val="20"/>
              </w:rPr>
            </w:pPr>
            <w:r w:rsidRPr="002A76B1">
              <w:rPr>
                <w:rFonts w:hint="eastAsia"/>
                <w:sz w:val="20"/>
                <w:szCs w:val="20"/>
              </w:rPr>
              <w:t>有効</w:t>
            </w:r>
          </w:p>
        </w:tc>
        <w:tc>
          <w:tcPr>
            <w:tcW w:w="3969" w:type="dxa"/>
          </w:tcPr>
          <w:p w14:paraId="153C1A12" w14:textId="6BF13A6B" w:rsidR="00A4759F" w:rsidRPr="0018159C" w:rsidRDefault="002A76B1" w:rsidP="00A4759F">
            <w:pPr>
              <w:rPr>
                <w:sz w:val="20"/>
                <w:szCs w:val="20"/>
              </w:rPr>
            </w:pPr>
            <w:r>
              <w:rPr>
                <w:rFonts w:hint="eastAsia"/>
                <w:sz w:val="20"/>
                <w:szCs w:val="20"/>
              </w:rPr>
              <w:t>チェックあり</w:t>
            </w:r>
            <w:r>
              <w:rPr>
                <w:rFonts w:hint="eastAsia"/>
                <w:sz w:val="20"/>
                <w:szCs w:val="20"/>
              </w:rPr>
              <w:t xml:space="preserve"> or </w:t>
            </w:r>
            <w:r>
              <w:rPr>
                <w:rFonts w:hint="eastAsia"/>
                <w:sz w:val="20"/>
                <w:szCs w:val="20"/>
              </w:rPr>
              <w:t>チェックなし</w:t>
            </w:r>
          </w:p>
        </w:tc>
        <w:tc>
          <w:tcPr>
            <w:tcW w:w="2545" w:type="dxa"/>
          </w:tcPr>
          <w:p w14:paraId="3DC0D219" w14:textId="0429FFD3" w:rsidR="00A4759F" w:rsidRPr="0018159C" w:rsidRDefault="002A76B1" w:rsidP="00A4759F">
            <w:pPr>
              <w:rPr>
                <w:sz w:val="20"/>
                <w:szCs w:val="20"/>
              </w:rPr>
            </w:pPr>
            <w:r w:rsidRPr="002A76B1">
              <w:rPr>
                <w:rFonts w:hint="eastAsia"/>
                <w:sz w:val="20"/>
                <w:szCs w:val="20"/>
              </w:rPr>
              <w:t>ユーザーグループの有効・無効を設定する</w:t>
            </w:r>
            <w:r w:rsidR="00A4759F" w:rsidRPr="0018159C">
              <w:rPr>
                <w:rFonts w:hint="eastAsia"/>
                <w:sz w:val="20"/>
                <w:szCs w:val="20"/>
              </w:rPr>
              <w:t>。</w:t>
            </w:r>
          </w:p>
        </w:tc>
      </w:tr>
      <w:tr w:rsidR="00A4759F" w:rsidRPr="000F72B2" w14:paraId="79957ECD" w14:textId="77777777" w:rsidTr="0018159C">
        <w:tc>
          <w:tcPr>
            <w:tcW w:w="1843" w:type="dxa"/>
          </w:tcPr>
          <w:p w14:paraId="68FA6EA6" w14:textId="62DED36C" w:rsidR="00A4759F" w:rsidRPr="0018159C" w:rsidRDefault="00067700" w:rsidP="00A4759F">
            <w:pPr>
              <w:rPr>
                <w:sz w:val="20"/>
                <w:szCs w:val="20"/>
              </w:rPr>
            </w:pPr>
            <w:r w:rsidRPr="0018159C">
              <w:rPr>
                <w:rFonts w:hint="eastAsia"/>
                <w:sz w:val="20"/>
                <w:szCs w:val="20"/>
              </w:rPr>
              <w:t>デバッグモード</w:t>
            </w:r>
          </w:p>
        </w:tc>
        <w:tc>
          <w:tcPr>
            <w:tcW w:w="3969" w:type="dxa"/>
          </w:tcPr>
          <w:p w14:paraId="51D81482" w14:textId="67CB37D2" w:rsidR="00A4759F" w:rsidRPr="0018159C" w:rsidRDefault="00067700" w:rsidP="00A4759F">
            <w:pPr>
              <w:rPr>
                <w:sz w:val="20"/>
                <w:szCs w:val="20"/>
              </w:rPr>
            </w:pPr>
            <w:r w:rsidRPr="00707671">
              <w:rPr>
                <w:rFonts w:hint="eastAsia"/>
                <w:sz w:val="20"/>
                <w:szCs w:val="20"/>
              </w:rPr>
              <w:t>有効</w:t>
            </w:r>
            <w:r w:rsidRPr="00707671">
              <w:rPr>
                <w:rFonts w:hint="eastAsia"/>
                <w:sz w:val="20"/>
                <w:szCs w:val="20"/>
              </w:rPr>
              <w:t xml:space="preserve"> or </w:t>
            </w:r>
            <w:r w:rsidRPr="00707671">
              <w:rPr>
                <w:rFonts w:hint="eastAsia"/>
                <w:sz w:val="20"/>
                <w:szCs w:val="20"/>
              </w:rPr>
              <w:t>無効</w:t>
            </w:r>
          </w:p>
        </w:tc>
        <w:tc>
          <w:tcPr>
            <w:tcW w:w="2545" w:type="dxa"/>
          </w:tcPr>
          <w:p w14:paraId="6997A4AD" w14:textId="27BDD158" w:rsidR="00A4759F" w:rsidRPr="0018159C" w:rsidRDefault="00BC140A" w:rsidP="00A4759F">
            <w:pPr>
              <w:rPr>
                <w:sz w:val="20"/>
                <w:szCs w:val="20"/>
              </w:rPr>
            </w:pPr>
            <w:r>
              <w:rPr>
                <w:rFonts w:hint="eastAsia"/>
                <w:sz w:val="20"/>
                <w:szCs w:val="20"/>
              </w:rPr>
              <w:t>デバッグ</w:t>
            </w:r>
            <w:r w:rsidR="00067700" w:rsidRPr="0018159C">
              <w:rPr>
                <w:rFonts w:hint="eastAsia"/>
                <w:sz w:val="20"/>
                <w:szCs w:val="20"/>
              </w:rPr>
              <w:t>モードの可否を設定する。</w:t>
            </w:r>
          </w:p>
        </w:tc>
      </w:tr>
    </w:tbl>
    <w:p w14:paraId="772E6545" w14:textId="00CD6141" w:rsidR="00A4759F" w:rsidRDefault="009A15C8" w:rsidP="0082510D">
      <w:pPr>
        <w:pStyle w:val="af0"/>
        <w:ind w:leftChars="0" w:left="360"/>
      </w:pPr>
      <w:r>
        <w:rPr>
          <w:rFonts w:hint="eastAsia"/>
        </w:rPr>
        <w:t>その他のタブではそれぞれ以下を設定します。</w:t>
      </w:r>
    </w:p>
    <w:p w14:paraId="697FF77B" w14:textId="7CEDAC2B" w:rsidR="009A15C8" w:rsidRPr="0011485D" w:rsidRDefault="009A15C8">
      <w:pPr>
        <w:pStyle w:val="af0"/>
        <w:numPr>
          <w:ilvl w:val="0"/>
          <w:numId w:val="15"/>
        </w:numPr>
        <w:ind w:leftChars="0"/>
        <w:rPr>
          <w:b/>
          <w:szCs w:val="21"/>
        </w:rPr>
      </w:pPr>
      <w:r w:rsidRPr="009A15C8">
        <w:rPr>
          <w:rFonts w:hint="eastAsia"/>
          <w:b/>
          <w:szCs w:val="21"/>
        </w:rPr>
        <w:t>テンプレートへの権限</w:t>
      </w:r>
    </w:p>
    <w:p w14:paraId="6D4613A1" w14:textId="07683697" w:rsidR="009A15C8" w:rsidRPr="0011485D" w:rsidRDefault="009A15C8" w:rsidP="009A15C8">
      <w:pPr>
        <w:pStyle w:val="af0"/>
        <w:ind w:leftChars="0" w:left="780"/>
        <w:rPr>
          <w:szCs w:val="21"/>
        </w:rPr>
      </w:pPr>
      <w:r w:rsidRPr="009A15C8">
        <w:rPr>
          <w:rFonts w:hint="eastAsia"/>
          <w:szCs w:val="21"/>
        </w:rPr>
        <w:t>テンプレートに対するアクセス権限を設定する</w:t>
      </w:r>
      <w:r w:rsidRPr="0011485D">
        <w:rPr>
          <w:szCs w:val="21"/>
        </w:rPr>
        <w:t>。</w:t>
      </w:r>
    </w:p>
    <w:p w14:paraId="38C9620F" w14:textId="44663E38" w:rsidR="009A15C8" w:rsidRPr="0011485D" w:rsidRDefault="009A15C8">
      <w:pPr>
        <w:pStyle w:val="af0"/>
        <w:numPr>
          <w:ilvl w:val="0"/>
          <w:numId w:val="15"/>
        </w:numPr>
        <w:ind w:leftChars="0"/>
        <w:rPr>
          <w:b/>
          <w:szCs w:val="21"/>
        </w:rPr>
      </w:pPr>
      <w:r w:rsidRPr="009A15C8">
        <w:rPr>
          <w:rFonts w:hint="eastAsia"/>
          <w:b/>
          <w:szCs w:val="21"/>
        </w:rPr>
        <w:t>ホストへの権限</w:t>
      </w:r>
    </w:p>
    <w:p w14:paraId="20C39E50" w14:textId="4D0BE060" w:rsidR="009A15C8" w:rsidRPr="0011485D" w:rsidRDefault="009A15C8" w:rsidP="009A15C8">
      <w:pPr>
        <w:pStyle w:val="af0"/>
        <w:ind w:leftChars="0" w:left="780"/>
        <w:rPr>
          <w:szCs w:val="21"/>
        </w:rPr>
      </w:pPr>
      <w:r w:rsidRPr="009A15C8">
        <w:rPr>
          <w:rFonts w:hint="eastAsia"/>
          <w:szCs w:val="21"/>
        </w:rPr>
        <w:t>ホストグループに対するアクセス権限を設定する</w:t>
      </w:r>
      <w:r w:rsidRPr="0011485D">
        <w:rPr>
          <w:szCs w:val="21"/>
        </w:rPr>
        <w:t>。</w:t>
      </w:r>
    </w:p>
    <w:p w14:paraId="2DC3BAF5" w14:textId="198222FA" w:rsidR="009A15C8" w:rsidRPr="009A15C8" w:rsidRDefault="009A15C8">
      <w:pPr>
        <w:pStyle w:val="af0"/>
        <w:widowControl/>
        <w:numPr>
          <w:ilvl w:val="0"/>
          <w:numId w:val="15"/>
        </w:numPr>
        <w:spacing w:line="300" w:lineRule="atLeast"/>
        <w:ind w:leftChars="0"/>
        <w:jc w:val="left"/>
        <w:rPr>
          <w:rFonts w:ascii="Segoe UI" w:eastAsia="ＭＳ Ｐゴシック" w:hAnsi="Segoe UI" w:cs="Segoe UI"/>
          <w:kern w:val="0"/>
          <w:szCs w:val="21"/>
        </w:rPr>
      </w:pPr>
      <w:r w:rsidRPr="009A15C8">
        <w:rPr>
          <w:rFonts w:ascii="Segoe UI" w:eastAsia="ＭＳ Ｐゴシック" w:hAnsi="Segoe UI" w:cs="Segoe UI"/>
          <w:kern w:val="0"/>
          <w:szCs w:val="21"/>
        </w:rPr>
        <w:t>障害タグフィルター</w:t>
      </w:r>
    </w:p>
    <w:p w14:paraId="49F0105C" w14:textId="3EBE06B6" w:rsidR="00A4759F" w:rsidRDefault="009A15C8" w:rsidP="00B818E9">
      <w:pPr>
        <w:pStyle w:val="af0"/>
        <w:ind w:leftChars="0" w:left="780"/>
        <w:rPr>
          <w:szCs w:val="21"/>
        </w:rPr>
      </w:pPr>
      <w:r w:rsidRPr="009A15C8">
        <w:rPr>
          <w:rFonts w:hint="eastAsia"/>
          <w:szCs w:val="21"/>
        </w:rPr>
        <w:t>ユーザーグループが閲覧可能な障害情報をタグにより制限する</w:t>
      </w:r>
      <w:r w:rsidRPr="0011485D">
        <w:rPr>
          <w:szCs w:val="21"/>
        </w:rPr>
        <w:t>。</w:t>
      </w:r>
    </w:p>
    <w:p w14:paraId="722282A7" w14:textId="77777777" w:rsidR="00B818E9" w:rsidRPr="00B818E9" w:rsidRDefault="00B818E9" w:rsidP="00B818E9">
      <w:pPr>
        <w:pStyle w:val="af0"/>
        <w:ind w:leftChars="0" w:left="780"/>
        <w:rPr>
          <w:szCs w:val="21"/>
        </w:rPr>
      </w:pPr>
    </w:p>
    <w:p w14:paraId="2DAA8CBD" w14:textId="15B53E05" w:rsidR="00A4759F" w:rsidRDefault="00A4759F" w:rsidP="00B818E9">
      <w:r>
        <w:rPr>
          <w:rFonts w:hint="eastAsia"/>
        </w:rPr>
        <w:t>「</w:t>
      </w:r>
      <w:r w:rsidR="00B818E9">
        <w:rPr>
          <w:rFonts w:hint="eastAsia"/>
        </w:rPr>
        <w:t>追加</w:t>
      </w:r>
      <w:r>
        <w:rPr>
          <w:rFonts w:hint="eastAsia"/>
        </w:rPr>
        <w:t>」ボタン</w:t>
      </w:r>
      <w:r w:rsidR="00DD5E69">
        <w:rPr>
          <w:rFonts w:hint="eastAsia"/>
        </w:rPr>
        <w:t>を押すと、</w:t>
      </w:r>
      <w:r w:rsidR="006A6AF3">
        <w:rPr>
          <w:rFonts w:hint="eastAsia"/>
        </w:rPr>
        <w:t>ユーザグループ一覧画面に追加したユーザグループが表示</w:t>
      </w:r>
      <w:r>
        <w:rPr>
          <w:rFonts w:hint="eastAsia"/>
        </w:rPr>
        <w:t>される。</w:t>
      </w:r>
    </w:p>
    <w:p w14:paraId="02E5FE17" w14:textId="77777777" w:rsidR="0034615E" w:rsidRPr="00E0328D" w:rsidRDefault="0034615E" w:rsidP="0034615E">
      <w:pPr>
        <w:pStyle w:val="af0"/>
        <w:ind w:leftChars="0" w:left="360"/>
      </w:pPr>
    </w:p>
    <w:p w14:paraId="4C515A26" w14:textId="77777777" w:rsidR="00C9752E" w:rsidRPr="006F1D4C" w:rsidRDefault="00C9752E" w:rsidP="00EA5DA4">
      <w:pPr>
        <w:pStyle w:val="2"/>
      </w:pPr>
      <w:bookmarkStart w:id="21" w:name="_Toc288747674"/>
      <w:bookmarkStart w:id="22" w:name="_Toc244091357"/>
      <w:r w:rsidRPr="006F1D4C">
        <w:rPr>
          <w:rFonts w:hint="eastAsia"/>
        </w:rPr>
        <w:lastRenderedPageBreak/>
        <w:t>ユーザグループの削除</w:t>
      </w:r>
      <w:bookmarkEnd w:id="21"/>
      <w:bookmarkEnd w:id="22"/>
    </w:p>
    <w:p w14:paraId="67FC3A92" w14:textId="77777777" w:rsidR="00C9752E" w:rsidRDefault="00C9752E" w:rsidP="0034615E">
      <w:pPr>
        <w:ind w:firstLineChars="100" w:firstLine="210"/>
      </w:pPr>
      <w:r>
        <w:rPr>
          <w:rFonts w:hint="eastAsia"/>
        </w:rPr>
        <w:t>ユーザグループの削除手順を以下に示す。</w:t>
      </w:r>
    </w:p>
    <w:p w14:paraId="525FF0EB" w14:textId="77777777" w:rsidR="0034615E" w:rsidRPr="0034615E" w:rsidRDefault="0034615E" w:rsidP="0034615E">
      <w:pPr>
        <w:ind w:firstLineChars="100" w:firstLine="210"/>
      </w:pPr>
    </w:p>
    <w:p w14:paraId="45AA4734" w14:textId="77777777" w:rsidR="0034615E" w:rsidRDefault="00796B6E">
      <w:pPr>
        <w:pStyle w:val="af0"/>
        <w:numPr>
          <w:ilvl w:val="0"/>
          <w:numId w:val="12"/>
        </w:numPr>
        <w:ind w:leftChars="0"/>
      </w:pPr>
      <w:r>
        <w:rPr>
          <w:rFonts w:hint="eastAsia"/>
        </w:rPr>
        <w:t>ユーザグループ一覧画面の表示</w:t>
      </w:r>
    </w:p>
    <w:p w14:paraId="307A7BF2" w14:textId="6267AE66" w:rsidR="0034615E" w:rsidRDefault="00796B6E" w:rsidP="0034615E">
      <w:pPr>
        <w:pStyle w:val="af0"/>
        <w:ind w:leftChars="0" w:left="360"/>
      </w:pPr>
      <w:r>
        <w:rPr>
          <w:rFonts w:hint="eastAsia"/>
        </w:rPr>
        <w:t>メニューの「管理」－「ユーザ</w:t>
      </w:r>
      <w:r w:rsidR="00B818E9">
        <w:rPr>
          <w:rFonts w:hint="eastAsia"/>
        </w:rPr>
        <w:t>ーグループ</w:t>
      </w:r>
      <w:r>
        <w:rPr>
          <w:rFonts w:hint="eastAsia"/>
        </w:rPr>
        <w:t>」から、ユーザグループ一覧画面</w:t>
      </w:r>
      <w:r w:rsidR="00B818E9">
        <w:rPr>
          <w:rFonts w:hint="eastAsia"/>
        </w:rPr>
        <w:t>を表示する。</w:t>
      </w:r>
    </w:p>
    <w:p w14:paraId="65F1B586" w14:textId="77777777" w:rsidR="0081395D" w:rsidRDefault="0081395D" w:rsidP="0081395D">
      <w:pPr>
        <w:jc w:val="center"/>
      </w:pPr>
      <w:r>
        <w:rPr>
          <w:rFonts w:hint="eastAsia"/>
          <w:noProof/>
        </w:rPr>
        <w:drawing>
          <wp:inline distT="0" distB="0" distL="0" distR="0" wp14:anchorId="350AB484" wp14:editId="2E35E9D8">
            <wp:extent cx="5349904" cy="2159000"/>
            <wp:effectExtent l="0" t="0" r="317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355838" cy="2161395"/>
                    </a:xfrm>
                    <a:prstGeom prst="rect">
                      <a:avLst/>
                    </a:prstGeom>
                    <a:noFill/>
                    <a:ln>
                      <a:noFill/>
                    </a:ln>
                  </pic:spPr>
                </pic:pic>
              </a:graphicData>
            </a:graphic>
          </wp:inline>
        </w:drawing>
      </w:r>
    </w:p>
    <w:p w14:paraId="04CDC1E1" w14:textId="23AF195C" w:rsidR="0081395D" w:rsidRPr="0081395D" w:rsidRDefault="0081395D" w:rsidP="0081395D">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4</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3</w:t>
      </w:r>
      <w:r w:rsidR="00DE31F4">
        <w:fldChar w:fldCharType="end"/>
      </w:r>
      <w:r>
        <w:rPr>
          <w:rFonts w:hint="eastAsia"/>
        </w:rPr>
        <w:t xml:space="preserve"> </w:t>
      </w:r>
      <w:r>
        <w:rPr>
          <w:rFonts w:hint="eastAsia"/>
        </w:rPr>
        <w:t>ユーザグループ一覧画面</w:t>
      </w:r>
    </w:p>
    <w:p w14:paraId="6493934D" w14:textId="77777777" w:rsidR="00EE0A23" w:rsidRDefault="00796B6E">
      <w:pPr>
        <w:pStyle w:val="af0"/>
        <w:numPr>
          <w:ilvl w:val="0"/>
          <w:numId w:val="12"/>
        </w:numPr>
        <w:ind w:leftChars="0"/>
      </w:pPr>
      <w:r>
        <w:rPr>
          <w:rFonts w:hint="eastAsia"/>
        </w:rPr>
        <w:t>ユーザグループの削除</w:t>
      </w:r>
    </w:p>
    <w:p w14:paraId="0C86E484" w14:textId="61AC887A" w:rsidR="000B6217" w:rsidRDefault="00EE0A23" w:rsidP="008617EF">
      <w:pPr>
        <w:pStyle w:val="af0"/>
        <w:ind w:leftChars="0" w:left="360"/>
      </w:pPr>
      <w:r>
        <w:rPr>
          <w:rFonts w:hint="eastAsia"/>
        </w:rPr>
        <w:t>削除したい</w:t>
      </w:r>
      <w:r>
        <w:t>ユーザグループ</w:t>
      </w:r>
      <w:r w:rsidR="009845A4">
        <w:rPr>
          <w:rFonts w:hint="eastAsia"/>
        </w:rPr>
        <w:t>の</w:t>
      </w:r>
      <w:r w:rsidR="00796B6E">
        <w:rPr>
          <w:rFonts w:hint="eastAsia"/>
        </w:rPr>
        <w:t>チェックボックスを選択し</w:t>
      </w:r>
      <w:r>
        <w:rPr>
          <w:rFonts w:hint="eastAsia"/>
        </w:rPr>
        <w:t>て</w:t>
      </w:r>
      <w:r w:rsidR="00796B6E">
        <w:rPr>
          <w:rFonts w:hint="eastAsia"/>
        </w:rPr>
        <w:t>、画面下部の「削除」ボタン</w:t>
      </w:r>
      <w:r w:rsidR="000B6217">
        <w:rPr>
          <w:rFonts w:hint="eastAsia"/>
        </w:rPr>
        <w:t>を</w:t>
      </w:r>
      <w:r w:rsidR="00796B6E">
        <w:rPr>
          <w:rFonts w:hint="eastAsia"/>
        </w:rPr>
        <w:t>押下する。</w:t>
      </w:r>
      <w:r w:rsidR="000B6217">
        <w:rPr>
          <w:rFonts w:hint="eastAsia"/>
        </w:rPr>
        <w:t>ユーザグループの</w:t>
      </w:r>
      <w:r w:rsidR="000B6217">
        <w:t>削除が行われ</w:t>
      </w:r>
      <w:r w:rsidR="000B6217">
        <w:rPr>
          <w:rFonts w:hint="eastAsia"/>
        </w:rPr>
        <w:t>る。</w:t>
      </w:r>
    </w:p>
    <w:p w14:paraId="2DF952E1" w14:textId="77777777" w:rsidR="00C52A64" w:rsidRPr="00796B6E" w:rsidRDefault="00C52A64" w:rsidP="008617EF">
      <w:pPr>
        <w:pStyle w:val="af0"/>
        <w:ind w:leftChars="0" w:left="360"/>
      </w:pPr>
    </w:p>
    <w:p w14:paraId="50ED3AAF" w14:textId="77777777" w:rsidR="00C9752E" w:rsidRPr="006F1D4C" w:rsidRDefault="00C9752E" w:rsidP="00EA5DA4">
      <w:pPr>
        <w:pStyle w:val="2"/>
      </w:pPr>
      <w:bookmarkStart w:id="23" w:name="_Toc288747675"/>
      <w:bookmarkStart w:id="24" w:name="_Toc244091358"/>
      <w:r w:rsidRPr="006F1D4C">
        <w:rPr>
          <w:rFonts w:hint="eastAsia"/>
        </w:rPr>
        <w:t>ユーザの追加</w:t>
      </w:r>
      <w:bookmarkEnd w:id="23"/>
      <w:bookmarkEnd w:id="24"/>
    </w:p>
    <w:p w14:paraId="37F12736" w14:textId="77777777" w:rsidR="00C9752E" w:rsidRDefault="00C9752E" w:rsidP="00483C2F">
      <w:r>
        <w:rPr>
          <w:rFonts w:hint="eastAsia"/>
        </w:rPr>
        <w:t>ユーザを作成することで、ユーザ単位での監視対象の限定、障害通知手段の設定を行うことが可能になる。但し、ユーザの各権限は所属するホストグループに依存する。</w:t>
      </w:r>
      <w:r w:rsidR="00767580">
        <w:rPr>
          <w:rFonts w:hint="eastAsia"/>
        </w:rPr>
        <w:t>なお</w:t>
      </w:r>
      <w:r>
        <w:rPr>
          <w:rFonts w:hint="eastAsia"/>
        </w:rPr>
        <w:t>、</w:t>
      </w:r>
      <w:r>
        <w:rPr>
          <w:rFonts w:hint="eastAsia"/>
        </w:rPr>
        <w:t>Zabbix</w:t>
      </w:r>
      <w:r>
        <w:rPr>
          <w:rFonts w:hint="eastAsia"/>
        </w:rPr>
        <w:t>インストール直後では以下のユーザが存在している。</w:t>
      </w:r>
    </w:p>
    <w:p w14:paraId="397A2214" w14:textId="012474C0" w:rsidR="00C9752E" w:rsidRDefault="00C9752E" w:rsidP="00C9752E">
      <w:pPr>
        <w:pStyle w:val="ac"/>
        <w:jc w:val="center"/>
      </w:pPr>
      <w:r>
        <w:rPr>
          <w:rFonts w:hint="eastAsia"/>
        </w:rPr>
        <w:t>表</w:t>
      </w:r>
      <w:r>
        <w:rPr>
          <w:rFonts w:hint="eastAsia"/>
        </w:rPr>
        <w:t xml:space="preserve"> </w:t>
      </w:r>
      <w:r w:rsidR="003C7D71">
        <w:fldChar w:fldCharType="begin"/>
      </w:r>
      <w:r w:rsidR="003C7D71">
        <w:instrText xml:space="preserve"> </w:instrText>
      </w:r>
      <w:r w:rsidR="003C7D71">
        <w:rPr>
          <w:rFonts w:hint="eastAsia"/>
        </w:rPr>
        <w:instrText>STYLEREF 1 \s</w:instrText>
      </w:r>
      <w:r w:rsidR="003C7D71">
        <w:instrText xml:space="preserve"> </w:instrText>
      </w:r>
      <w:r w:rsidR="003C7D71">
        <w:fldChar w:fldCharType="separate"/>
      </w:r>
      <w:r w:rsidR="009928F4">
        <w:rPr>
          <w:noProof/>
        </w:rPr>
        <w:t>4</w:t>
      </w:r>
      <w:r w:rsidR="003C7D71">
        <w:fldChar w:fldCharType="end"/>
      </w:r>
      <w:r w:rsidR="003C7D71">
        <w:noBreakHyphen/>
      </w:r>
      <w:r w:rsidR="003C7D71">
        <w:fldChar w:fldCharType="begin"/>
      </w:r>
      <w:r w:rsidR="003C7D71">
        <w:instrText xml:space="preserve"> </w:instrText>
      </w:r>
      <w:r w:rsidR="003C7D71">
        <w:rPr>
          <w:rFonts w:hint="eastAsia"/>
        </w:rPr>
        <w:instrText xml:space="preserve">SEQ </w:instrText>
      </w:r>
      <w:r w:rsidR="003C7D71">
        <w:rPr>
          <w:rFonts w:hint="eastAsia"/>
        </w:rPr>
        <w:instrText>表</w:instrText>
      </w:r>
      <w:r w:rsidR="003C7D71">
        <w:rPr>
          <w:rFonts w:hint="eastAsia"/>
        </w:rPr>
        <w:instrText xml:space="preserve"> \* ARABIC \s 1</w:instrText>
      </w:r>
      <w:r w:rsidR="003C7D71">
        <w:instrText xml:space="preserve"> </w:instrText>
      </w:r>
      <w:r w:rsidR="003C7D71">
        <w:fldChar w:fldCharType="separate"/>
      </w:r>
      <w:r w:rsidR="009928F4">
        <w:rPr>
          <w:noProof/>
        </w:rPr>
        <w:t>2</w:t>
      </w:r>
      <w:r w:rsidR="003C7D71">
        <w:fldChar w:fldCharType="end"/>
      </w:r>
      <w:r>
        <w:rPr>
          <w:rFonts w:hint="eastAsia"/>
        </w:rPr>
        <w:t xml:space="preserve"> </w:t>
      </w:r>
      <w:r>
        <w:rPr>
          <w:rFonts w:hint="eastAsia"/>
        </w:rPr>
        <w:t>初期ユーザ一覧</w:t>
      </w:r>
    </w:p>
    <w:tbl>
      <w:tblPr>
        <w:tblW w:w="0" w:type="auto"/>
        <w:tblInd w:w="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126"/>
        <w:gridCol w:w="4388"/>
      </w:tblGrid>
      <w:tr w:rsidR="00C9752E" w14:paraId="60B7B5F7" w14:textId="77777777" w:rsidTr="00572360">
        <w:tc>
          <w:tcPr>
            <w:tcW w:w="1148" w:type="dxa"/>
            <w:shd w:val="clear" w:color="auto" w:fill="E0E0E0"/>
          </w:tcPr>
          <w:p w14:paraId="1D7A1C7B" w14:textId="77777777" w:rsidR="00C9752E" w:rsidRDefault="00C9752E" w:rsidP="000F72B2">
            <w:pPr>
              <w:jc w:val="center"/>
            </w:pPr>
            <w:r>
              <w:rPr>
                <w:rFonts w:hint="eastAsia"/>
              </w:rPr>
              <w:t>ユーザ</w:t>
            </w:r>
          </w:p>
        </w:tc>
        <w:tc>
          <w:tcPr>
            <w:tcW w:w="2126" w:type="dxa"/>
            <w:shd w:val="clear" w:color="auto" w:fill="E0E0E0"/>
          </w:tcPr>
          <w:p w14:paraId="70A34B89" w14:textId="77777777" w:rsidR="00C9752E" w:rsidRDefault="00C9752E" w:rsidP="000F72B2">
            <w:pPr>
              <w:jc w:val="center"/>
            </w:pPr>
            <w:r>
              <w:rPr>
                <w:rFonts w:hint="eastAsia"/>
              </w:rPr>
              <w:t>ユーザ種類</w:t>
            </w:r>
          </w:p>
        </w:tc>
        <w:tc>
          <w:tcPr>
            <w:tcW w:w="4388" w:type="dxa"/>
            <w:shd w:val="clear" w:color="auto" w:fill="E0E0E0"/>
          </w:tcPr>
          <w:p w14:paraId="4395B118" w14:textId="77777777" w:rsidR="00C9752E" w:rsidRDefault="00C9752E" w:rsidP="000F72B2">
            <w:pPr>
              <w:jc w:val="center"/>
            </w:pPr>
            <w:r>
              <w:rPr>
                <w:rFonts w:hint="eastAsia"/>
              </w:rPr>
              <w:t>備考</w:t>
            </w:r>
          </w:p>
        </w:tc>
      </w:tr>
      <w:tr w:rsidR="00C9752E" w14:paraId="555EA336" w14:textId="77777777" w:rsidTr="00572360">
        <w:tc>
          <w:tcPr>
            <w:tcW w:w="1148" w:type="dxa"/>
          </w:tcPr>
          <w:p w14:paraId="02CCB32E" w14:textId="77777777" w:rsidR="00C9752E" w:rsidRDefault="00C9752E" w:rsidP="00C9752E">
            <w:r>
              <w:rPr>
                <w:rFonts w:hint="eastAsia"/>
              </w:rPr>
              <w:t>Admin</w:t>
            </w:r>
          </w:p>
        </w:tc>
        <w:tc>
          <w:tcPr>
            <w:tcW w:w="2126" w:type="dxa"/>
          </w:tcPr>
          <w:p w14:paraId="02029527" w14:textId="77777777" w:rsidR="00C9752E" w:rsidRDefault="00C9752E" w:rsidP="00C9752E">
            <w:r>
              <w:rPr>
                <w:rFonts w:hint="eastAsia"/>
              </w:rPr>
              <w:t>Zabbix</w:t>
            </w:r>
            <w:r>
              <w:rPr>
                <w:rFonts w:hint="eastAsia"/>
              </w:rPr>
              <w:t>特権管理者</w:t>
            </w:r>
          </w:p>
        </w:tc>
        <w:tc>
          <w:tcPr>
            <w:tcW w:w="4388" w:type="dxa"/>
          </w:tcPr>
          <w:p w14:paraId="38209771" w14:textId="77777777" w:rsidR="00C9752E" w:rsidRDefault="00C9752E" w:rsidP="00C9752E">
            <w:r>
              <w:rPr>
                <w:rFonts w:hint="eastAsia"/>
              </w:rPr>
              <w:t>全ての操作が可能</w:t>
            </w:r>
          </w:p>
        </w:tc>
      </w:tr>
      <w:tr w:rsidR="00C9752E" w14:paraId="1058E906" w14:textId="77777777" w:rsidTr="00572360">
        <w:tc>
          <w:tcPr>
            <w:tcW w:w="1148" w:type="dxa"/>
          </w:tcPr>
          <w:p w14:paraId="2AA826A9" w14:textId="77777777" w:rsidR="00C9752E" w:rsidRDefault="00C9752E" w:rsidP="00C9752E">
            <w:r>
              <w:rPr>
                <w:rFonts w:hint="eastAsia"/>
              </w:rPr>
              <w:t>guest</w:t>
            </w:r>
          </w:p>
        </w:tc>
        <w:tc>
          <w:tcPr>
            <w:tcW w:w="2126" w:type="dxa"/>
          </w:tcPr>
          <w:p w14:paraId="0FDFE548" w14:textId="77777777" w:rsidR="00C9752E" w:rsidRDefault="00C9752E" w:rsidP="00C9752E">
            <w:r>
              <w:rPr>
                <w:rFonts w:hint="eastAsia"/>
              </w:rPr>
              <w:t>Zabbix</w:t>
            </w:r>
            <w:r>
              <w:rPr>
                <w:rFonts w:hint="eastAsia"/>
              </w:rPr>
              <w:t>ユーザ</w:t>
            </w:r>
          </w:p>
        </w:tc>
        <w:tc>
          <w:tcPr>
            <w:tcW w:w="4388" w:type="dxa"/>
          </w:tcPr>
          <w:p w14:paraId="1B6BC45D" w14:textId="6E1766BF" w:rsidR="00C9752E" w:rsidRDefault="00572360" w:rsidP="00C9752E">
            <w:r w:rsidRPr="00572360">
              <w:rPr>
                <w:rFonts w:hint="eastAsia"/>
              </w:rPr>
              <w:t>デフォルトでは無効であり、権限も付与されていない。利用する場合は別途有効化および権限設定が必要。</w:t>
            </w:r>
          </w:p>
        </w:tc>
      </w:tr>
    </w:tbl>
    <w:p w14:paraId="3DF0385D" w14:textId="77777777" w:rsidR="00C9752E" w:rsidRDefault="00C9752E" w:rsidP="00C9752E">
      <w:pPr>
        <w:ind w:leftChars="338" w:left="710" w:firstLineChars="100" w:firstLine="210"/>
      </w:pPr>
    </w:p>
    <w:p w14:paraId="43AF0F91" w14:textId="77777777" w:rsidR="00C9752E" w:rsidRDefault="00C9752E" w:rsidP="00B103EA">
      <w:pPr>
        <w:ind w:firstLineChars="100" w:firstLine="210"/>
      </w:pPr>
      <w:r>
        <w:rPr>
          <w:rFonts w:hint="eastAsia"/>
        </w:rPr>
        <w:t>Zabbix</w:t>
      </w:r>
      <w:r w:rsidR="001252A6">
        <w:rPr>
          <w:rFonts w:hint="eastAsia"/>
        </w:rPr>
        <w:t>には、</w:t>
      </w:r>
      <w:r>
        <w:rPr>
          <w:rFonts w:hint="eastAsia"/>
        </w:rPr>
        <w:t>以下の</w:t>
      </w:r>
      <w:r>
        <w:rPr>
          <w:rFonts w:hint="eastAsia"/>
        </w:rPr>
        <w:t>3</w:t>
      </w:r>
      <w:r>
        <w:rPr>
          <w:rFonts w:hint="eastAsia"/>
        </w:rPr>
        <w:t>種類のユーザが存在する。各ユーザは</w:t>
      </w:r>
      <w:r w:rsidR="00002688">
        <w:rPr>
          <w:rFonts w:hint="eastAsia"/>
        </w:rPr>
        <w:t>3</w:t>
      </w:r>
      <w:r w:rsidR="00002688">
        <w:rPr>
          <w:rFonts w:hint="eastAsia"/>
        </w:rPr>
        <w:t>種類</w:t>
      </w:r>
      <w:r w:rsidR="00002688">
        <w:t>の</w:t>
      </w:r>
      <w:r>
        <w:rPr>
          <w:rFonts w:hint="eastAsia"/>
        </w:rPr>
        <w:t>いずれか</w:t>
      </w:r>
      <w:r w:rsidR="003B0539">
        <w:rPr>
          <w:rFonts w:hint="eastAsia"/>
        </w:rPr>
        <w:t>に</w:t>
      </w:r>
      <w:r w:rsidR="003B0539">
        <w:t>属しており</w:t>
      </w:r>
      <w:r>
        <w:rPr>
          <w:rFonts w:hint="eastAsia"/>
        </w:rPr>
        <w:t>、それぞれ実施可能な操作が異なる。</w:t>
      </w:r>
      <w:r w:rsidR="00A54BCD">
        <w:rPr>
          <w:rFonts w:hint="eastAsia"/>
        </w:rPr>
        <w:t>ユーザを</w:t>
      </w:r>
      <w:r w:rsidR="00A54BCD">
        <w:t>追加する</w:t>
      </w:r>
      <w:r w:rsidR="00A54BCD">
        <w:rPr>
          <w:rFonts w:hint="eastAsia"/>
        </w:rPr>
        <w:t>際は</w:t>
      </w:r>
      <w:r w:rsidR="00A54BCD">
        <w:t>、</w:t>
      </w:r>
      <w:r w:rsidR="00A54BCD">
        <w:rPr>
          <w:rFonts w:hint="eastAsia"/>
        </w:rPr>
        <w:t>ユーザをどの</w:t>
      </w:r>
      <w:r w:rsidR="00A54BCD">
        <w:t>種類</w:t>
      </w:r>
      <w:r w:rsidR="00A54BCD">
        <w:rPr>
          <w:rFonts w:hint="eastAsia"/>
        </w:rPr>
        <w:t>に所属</w:t>
      </w:r>
      <w:r w:rsidR="00A54BCD">
        <w:t>させ</w:t>
      </w:r>
      <w:r w:rsidR="00A54BCD">
        <w:rPr>
          <w:rFonts w:hint="eastAsia"/>
        </w:rPr>
        <w:t>るか、決めなければ</w:t>
      </w:r>
      <w:r w:rsidR="00A54BCD">
        <w:t>ならない。</w:t>
      </w:r>
    </w:p>
    <w:p w14:paraId="2DF507F7" w14:textId="77777777" w:rsidR="00B103EA" w:rsidRDefault="00B103EA" w:rsidP="00B103EA">
      <w:pPr>
        <w:ind w:firstLineChars="100" w:firstLine="210"/>
      </w:pPr>
    </w:p>
    <w:p w14:paraId="2C3F63DA" w14:textId="39096E61" w:rsidR="00C9752E" w:rsidRDefault="00C9752E">
      <w:pPr>
        <w:numPr>
          <w:ilvl w:val="0"/>
          <w:numId w:val="4"/>
        </w:numPr>
      </w:pPr>
      <w:r w:rsidRPr="00B02106">
        <w:rPr>
          <w:rFonts w:hint="eastAsia"/>
          <w:b/>
        </w:rPr>
        <w:t>特権管理者</w:t>
      </w:r>
      <w:r w:rsidR="000713ED" w:rsidRPr="00B02106">
        <w:rPr>
          <w:b/>
        </w:rPr>
        <w:br/>
      </w:r>
      <w:r w:rsidR="00AB16FE" w:rsidRPr="00AB16FE">
        <w:rPr>
          <w:rFonts w:hint="eastAsia"/>
        </w:rPr>
        <w:t>全ての情報を扱うことが可能である。</w:t>
      </w:r>
      <w:r w:rsidR="00AB16FE" w:rsidRPr="00AB16FE">
        <w:rPr>
          <w:rFonts w:hint="eastAsia"/>
        </w:rPr>
        <w:t>Web</w:t>
      </w:r>
      <w:r w:rsidR="00AB16FE" w:rsidRPr="00AB16FE">
        <w:rPr>
          <w:rFonts w:hint="eastAsia"/>
        </w:rPr>
        <w:t>インターフェースの全てのメニュー項目にアクセスできる。また、全てのホストグループおよびテンプレートグループに対する権限を持つ。</w:t>
      </w:r>
    </w:p>
    <w:p w14:paraId="16E662DC" w14:textId="39DC3F61" w:rsidR="00C9752E" w:rsidRDefault="00C9752E">
      <w:pPr>
        <w:numPr>
          <w:ilvl w:val="0"/>
          <w:numId w:val="4"/>
        </w:numPr>
      </w:pPr>
      <w:r w:rsidRPr="00B02106">
        <w:rPr>
          <w:rFonts w:hint="eastAsia"/>
          <w:b/>
        </w:rPr>
        <w:t>管理者</w:t>
      </w:r>
      <w:r w:rsidR="000713ED" w:rsidRPr="00B02106">
        <w:rPr>
          <w:b/>
        </w:rPr>
        <w:br/>
      </w:r>
      <w:r w:rsidR="00AB16FE" w:rsidRPr="00AB16FE">
        <w:rPr>
          <w:rFonts w:hint="eastAsia"/>
        </w:rPr>
        <w:t>監視設定や監視データの管理を行うことができる。ただし、ユーザー管理や一部の管理機能へのアクセスは制限される。利用可能な機能はユーザーロールにより制御される。</w:t>
      </w:r>
    </w:p>
    <w:p w14:paraId="1F6B6266" w14:textId="5178324C" w:rsidR="00C9752E" w:rsidRPr="00162181" w:rsidRDefault="00C9752E">
      <w:pPr>
        <w:numPr>
          <w:ilvl w:val="0"/>
          <w:numId w:val="4"/>
        </w:numPr>
      </w:pPr>
      <w:r w:rsidRPr="00B02106">
        <w:rPr>
          <w:rFonts w:hint="eastAsia"/>
          <w:b/>
        </w:rPr>
        <w:t>ユーザ</w:t>
      </w:r>
      <w:r w:rsidR="00AB16FE">
        <w:rPr>
          <w:rFonts w:hint="eastAsia"/>
          <w:b/>
        </w:rPr>
        <w:t>ー</w:t>
      </w:r>
      <w:r w:rsidR="000713ED" w:rsidRPr="00B02106">
        <w:rPr>
          <w:b/>
        </w:rPr>
        <w:br/>
      </w:r>
      <w:r w:rsidR="00AB16FE" w:rsidRPr="00AB16FE">
        <w:rPr>
          <w:rFonts w:hint="eastAsia"/>
        </w:rPr>
        <w:t>主に監視データの閲覧を行うためのユーザーである。利用可能な機能はユーザーロールおよび付与された権限により制御される。デフォルトでは監視対象への権限は付与されていない。</w:t>
      </w:r>
    </w:p>
    <w:p w14:paraId="75AA99AD" w14:textId="77777777" w:rsidR="00C9752E" w:rsidRPr="00441CD0" w:rsidRDefault="00C9752E" w:rsidP="00C9752E"/>
    <w:p w14:paraId="2CD66BA6" w14:textId="77777777" w:rsidR="00C9752E" w:rsidRDefault="00C9752E" w:rsidP="00843D8C">
      <w:pPr>
        <w:ind w:firstLineChars="100" w:firstLine="210"/>
      </w:pPr>
      <w:r>
        <w:rPr>
          <w:rFonts w:hint="eastAsia"/>
        </w:rPr>
        <w:t>ユーザの追加手順を以下に示す。</w:t>
      </w:r>
    </w:p>
    <w:p w14:paraId="38EC8510" w14:textId="77777777" w:rsidR="00C9752E" w:rsidRDefault="00C9752E" w:rsidP="00C9752E">
      <w:pPr>
        <w:ind w:left="709" w:firstLine="210"/>
      </w:pPr>
    </w:p>
    <w:p w14:paraId="64B994C5" w14:textId="77777777" w:rsidR="005E4B22" w:rsidRDefault="00C9752E">
      <w:pPr>
        <w:pStyle w:val="af0"/>
        <w:numPr>
          <w:ilvl w:val="0"/>
          <w:numId w:val="13"/>
        </w:numPr>
        <w:ind w:leftChars="0"/>
      </w:pPr>
      <w:r>
        <w:rPr>
          <w:rFonts w:hint="eastAsia"/>
        </w:rPr>
        <w:t>ユーザ一覧画面の表示</w:t>
      </w:r>
    </w:p>
    <w:p w14:paraId="3E8D413A" w14:textId="0516ACE1" w:rsidR="00C9752E" w:rsidRDefault="00C9752E" w:rsidP="005E4B22">
      <w:pPr>
        <w:pStyle w:val="af0"/>
        <w:ind w:leftChars="0" w:left="360"/>
      </w:pPr>
      <w:r>
        <w:rPr>
          <w:rFonts w:hint="eastAsia"/>
        </w:rPr>
        <w:t>メニューの「</w:t>
      </w:r>
      <w:r w:rsidR="00DE65E8">
        <w:rPr>
          <w:rFonts w:hint="eastAsia"/>
        </w:rPr>
        <w:t>ユーザー</w:t>
      </w:r>
      <w:r>
        <w:rPr>
          <w:rFonts w:hint="eastAsia"/>
        </w:rPr>
        <w:t>」－「</w:t>
      </w:r>
      <w:r w:rsidR="00DE65E8">
        <w:rPr>
          <w:rFonts w:hint="eastAsia"/>
        </w:rPr>
        <w:t>ユーザー</w:t>
      </w:r>
      <w:r>
        <w:rPr>
          <w:rFonts w:hint="eastAsia"/>
        </w:rPr>
        <w:t>」からユーザ一覧画面を表示する。</w:t>
      </w:r>
    </w:p>
    <w:p w14:paraId="4C0C2AFB" w14:textId="77777777" w:rsidR="00C9752E" w:rsidRDefault="004309AD" w:rsidP="005E4B22">
      <w:pPr>
        <w:keepNext/>
        <w:jc w:val="center"/>
      </w:pPr>
      <w:r>
        <w:rPr>
          <w:rFonts w:hint="eastAsia"/>
          <w:noProof/>
        </w:rPr>
        <w:drawing>
          <wp:inline distT="0" distB="0" distL="0" distR="0" wp14:anchorId="2237BC76" wp14:editId="3983DA96">
            <wp:extent cx="5534512" cy="1847850"/>
            <wp:effectExtent l="0" t="0" r="9525"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542980" cy="1850677"/>
                    </a:xfrm>
                    <a:prstGeom prst="rect">
                      <a:avLst/>
                    </a:prstGeom>
                    <a:noFill/>
                    <a:ln>
                      <a:noFill/>
                    </a:ln>
                  </pic:spPr>
                </pic:pic>
              </a:graphicData>
            </a:graphic>
          </wp:inline>
        </w:drawing>
      </w:r>
    </w:p>
    <w:p w14:paraId="09D9C205" w14:textId="39B775BB" w:rsidR="00C9752E" w:rsidRDefault="00C9752E" w:rsidP="00C9752E">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4</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4</w:t>
      </w:r>
      <w:r w:rsidR="00DE31F4">
        <w:fldChar w:fldCharType="end"/>
      </w:r>
      <w:r w:rsidR="00506C6C">
        <w:rPr>
          <w:rFonts w:hint="eastAsia"/>
        </w:rPr>
        <w:t xml:space="preserve"> </w:t>
      </w:r>
      <w:r>
        <w:rPr>
          <w:rFonts w:hint="eastAsia"/>
        </w:rPr>
        <w:t>ユーザ一覧画面</w:t>
      </w:r>
    </w:p>
    <w:p w14:paraId="01F4DD56" w14:textId="77777777" w:rsidR="00C9752E" w:rsidRDefault="00C9752E" w:rsidP="005E4B22">
      <w:pPr>
        <w:pStyle w:val="af0"/>
        <w:ind w:leftChars="0" w:left="360"/>
      </w:pPr>
      <w:r>
        <w:rPr>
          <w:rFonts w:hint="eastAsia"/>
        </w:rPr>
        <w:t>一覧の各項目について以下に示す。</w:t>
      </w:r>
    </w:p>
    <w:p w14:paraId="29DBE377" w14:textId="77777777" w:rsidR="000A11E8" w:rsidRDefault="000A11E8" w:rsidP="005E4B22">
      <w:pPr>
        <w:pStyle w:val="af0"/>
        <w:ind w:leftChars="0" w:left="360"/>
      </w:pPr>
    </w:p>
    <w:p w14:paraId="73B2210C" w14:textId="1395A6D1" w:rsidR="000A11E8" w:rsidRPr="0011485D" w:rsidRDefault="002D10D9">
      <w:pPr>
        <w:pStyle w:val="af0"/>
        <w:numPr>
          <w:ilvl w:val="0"/>
          <w:numId w:val="16"/>
        </w:numPr>
        <w:ind w:leftChars="0"/>
        <w:rPr>
          <w:b/>
          <w:szCs w:val="21"/>
        </w:rPr>
      </w:pPr>
      <w:r>
        <w:rPr>
          <w:rFonts w:hint="eastAsia"/>
          <w:b/>
          <w:szCs w:val="21"/>
        </w:rPr>
        <w:t>ユーザー</w:t>
      </w:r>
      <w:r w:rsidR="000A11E8" w:rsidRPr="0011485D">
        <w:rPr>
          <w:rFonts w:hint="eastAsia"/>
          <w:b/>
          <w:szCs w:val="21"/>
        </w:rPr>
        <w:t>名</w:t>
      </w:r>
    </w:p>
    <w:p w14:paraId="13AAD1E2" w14:textId="3564CCB9" w:rsidR="009C4082" w:rsidRPr="0011485D" w:rsidRDefault="009C4082" w:rsidP="009C4082">
      <w:pPr>
        <w:pStyle w:val="af0"/>
        <w:ind w:leftChars="0" w:left="780"/>
        <w:rPr>
          <w:szCs w:val="21"/>
        </w:rPr>
      </w:pPr>
      <w:r w:rsidRPr="0011485D">
        <w:rPr>
          <w:rFonts w:hint="eastAsia"/>
          <w:szCs w:val="21"/>
        </w:rPr>
        <w:t>ユーザ</w:t>
      </w:r>
      <w:r w:rsidR="002D10D9">
        <w:rPr>
          <w:rFonts w:hint="eastAsia"/>
          <w:szCs w:val="21"/>
        </w:rPr>
        <w:t>ー</w:t>
      </w:r>
      <w:r w:rsidRPr="0011485D">
        <w:rPr>
          <w:rFonts w:hint="eastAsia"/>
          <w:szCs w:val="21"/>
        </w:rPr>
        <w:t>のログイン名</w:t>
      </w:r>
    </w:p>
    <w:p w14:paraId="1B427CC8" w14:textId="77777777" w:rsidR="000A11E8" w:rsidRPr="0011485D" w:rsidRDefault="000A11E8">
      <w:pPr>
        <w:pStyle w:val="af0"/>
        <w:numPr>
          <w:ilvl w:val="0"/>
          <w:numId w:val="16"/>
        </w:numPr>
        <w:ind w:leftChars="0"/>
        <w:rPr>
          <w:b/>
          <w:szCs w:val="21"/>
        </w:rPr>
      </w:pPr>
      <w:r w:rsidRPr="0011485D">
        <w:rPr>
          <w:rFonts w:hint="eastAsia"/>
          <w:b/>
          <w:szCs w:val="21"/>
        </w:rPr>
        <w:t>名前</w:t>
      </w:r>
    </w:p>
    <w:p w14:paraId="60B9C88A" w14:textId="2C99EDBF" w:rsidR="009C4082" w:rsidRPr="0011485D" w:rsidRDefault="009C4082" w:rsidP="009C4082">
      <w:pPr>
        <w:pStyle w:val="af0"/>
        <w:ind w:leftChars="0" w:left="780"/>
        <w:rPr>
          <w:szCs w:val="21"/>
        </w:rPr>
      </w:pPr>
      <w:r w:rsidRPr="0011485D">
        <w:rPr>
          <w:rFonts w:hint="eastAsia"/>
          <w:szCs w:val="21"/>
        </w:rPr>
        <w:t>ユーザ</w:t>
      </w:r>
      <w:r w:rsidR="002D10D9">
        <w:rPr>
          <w:rFonts w:hint="eastAsia"/>
          <w:szCs w:val="21"/>
        </w:rPr>
        <w:t>ー</w:t>
      </w:r>
      <w:r w:rsidRPr="0011485D">
        <w:rPr>
          <w:rFonts w:hint="eastAsia"/>
          <w:szCs w:val="21"/>
        </w:rPr>
        <w:t>の</w:t>
      </w:r>
      <w:r w:rsidRPr="0011485D">
        <w:rPr>
          <w:szCs w:val="21"/>
        </w:rPr>
        <w:t>名</w:t>
      </w:r>
      <w:r w:rsidRPr="0011485D">
        <w:rPr>
          <w:rFonts w:hint="eastAsia"/>
          <w:szCs w:val="21"/>
        </w:rPr>
        <w:t xml:space="preserve"> (</w:t>
      </w:r>
      <w:r w:rsidRPr="0011485D">
        <w:rPr>
          <w:rFonts w:hint="eastAsia"/>
          <w:szCs w:val="21"/>
        </w:rPr>
        <w:t>ファーストネーム</w:t>
      </w:r>
      <w:r w:rsidRPr="0011485D">
        <w:rPr>
          <w:rFonts w:hint="eastAsia"/>
          <w:szCs w:val="21"/>
        </w:rPr>
        <w:t>)</w:t>
      </w:r>
    </w:p>
    <w:p w14:paraId="524F45B3" w14:textId="77777777" w:rsidR="00054752" w:rsidRPr="0011485D" w:rsidRDefault="00054752">
      <w:pPr>
        <w:pStyle w:val="af0"/>
        <w:numPr>
          <w:ilvl w:val="0"/>
          <w:numId w:val="16"/>
        </w:numPr>
        <w:ind w:leftChars="0"/>
        <w:rPr>
          <w:b/>
          <w:szCs w:val="21"/>
        </w:rPr>
      </w:pPr>
      <w:r w:rsidRPr="0011485D">
        <w:rPr>
          <w:rFonts w:hint="eastAsia"/>
          <w:b/>
          <w:szCs w:val="21"/>
        </w:rPr>
        <w:t>名字</w:t>
      </w:r>
    </w:p>
    <w:p w14:paraId="4631CFA0" w14:textId="6E225005" w:rsidR="009C4082" w:rsidRPr="0011485D" w:rsidRDefault="009C4082" w:rsidP="009C4082">
      <w:pPr>
        <w:pStyle w:val="af0"/>
        <w:ind w:leftChars="0" w:left="780"/>
        <w:rPr>
          <w:szCs w:val="21"/>
        </w:rPr>
      </w:pPr>
      <w:r w:rsidRPr="0011485D">
        <w:rPr>
          <w:rFonts w:hint="eastAsia"/>
          <w:szCs w:val="21"/>
        </w:rPr>
        <w:t>ユーザ</w:t>
      </w:r>
      <w:r w:rsidR="002D10D9">
        <w:rPr>
          <w:rFonts w:hint="eastAsia"/>
          <w:szCs w:val="21"/>
        </w:rPr>
        <w:t>ー</w:t>
      </w:r>
      <w:r w:rsidRPr="0011485D">
        <w:rPr>
          <w:szCs w:val="21"/>
        </w:rPr>
        <w:t>の姓</w:t>
      </w:r>
    </w:p>
    <w:p w14:paraId="7FF700AB" w14:textId="6DC580E4" w:rsidR="00054752" w:rsidRPr="0011485D" w:rsidRDefault="00054752">
      <w:pPr>
        <w:pStyle w:val="af0"/>
        <w:numPr>
          <w:ilvl w:val="0"/>
          <w:numId w:val="16"/>
        </w:numPr>
        <w:ind w:leftChars="0"/>
        <w:rPr>
          <w:b/>
          <w:szCs w:val="21"/>
        </w:rPr>
      </w:pPr>
      <w:r w:rsidRPr="0011485D">
        <w:rPr>
          <w:rFonts w:hint="eastAsia"/>
          <w:b/>
          <w:szCs w:val="21"/>
        </w:rPr>
        <w:lastRenderedPageBreak/>
        <w:t>ユーザ</w:t>
      </w:r>
      <w:r w:rsidR="002D10D9">
        <w:rPr>
          <w:rFonts w:hint="eastAsia"/>
          <w:b/>
          <w:szCs w:val="21"/>
        </w:rPr>
        <w:t>ー</w:t>
      </w:r>
      <w:r w:rsidRPr="0011485D">
        <w:rPr>
          <w:rFonts w:hint="eastAsia"/>
          <w:b/>
          <w:szCs w:val="21"/>
        </w:rPr>
        <w:t>の</w:t>
      </w:r>
      <w:r w:rsidR="002D10D9">
        <w:rPr>
          <w:rFonts w:hint="eastAsia"/>
          <w:b/>
          <w:szCs w:val="21"/>
        </w:rPr>
        <w:t>役割</w:t>
      </w:r>
    </w:p>
    <w:p w14:paraId="41E18E44" w14:textId="030FD501" w:rsidR="00845E25" w:rsidRPr="0011485D" w:rsidRDefault="002D10D9" w:rsidP="00845E25">
      <w:pPr>
        <w:pStyle w:val="af0"/>
        <w:ind w:leftChars="0" w:left="780"/>
        <w:rPr>
          <w:szCs w:val="21"/>
        </w:rPr>
      </w:pPr>
      <w:r w:rsidRPr="002D10D9">
        <w:rPr>
          <w:rFonts w:hint="eastAsia"/>
          <w:szCs w:val="21"/>
        </w:rPr>
        <w:t>ユーザーに割り当てられているロール</w:t>
      </w:r>
    </w:p>
    <w:p w14:paraId="051BA125" w14:textId="77777777" w:rsidR="00054752" w:rsidRPr="0011485D" w:rsidRDefault="00054752">
      <w:pPr>
        <w:pStyle w:val="af0"/>
        <w:numPr>
          <w:ilvl w:val="0"/>
          <w:numId w:val="16"/>
        </w:numPr>
        <w:ind w:leftChars="0"/>
        <w:rPr>
          <w:b/>
          <w:szCs w:val="21"/>
        </w:rPr>
      </w:pPr>
      <w:r w:rsidRPr="0011485D">
        <w:rPr>
          <w:rFonts w:hint="eastAsia"/>
          <w:b/>
          <w:szCs w:val="21"/>
        </w:rPr>
        <w:t>グループ</w:t>
      </w:r>
    </w:p>
    <w:p w14:paraId="1001C523" w14:textId="77777777" w:rsidR="00845E25" w:rsidRPr="0011485D" w:rsidRDefault="00845E25" w:rsidP="00845E25">
      <w:pPr>
        <w:pStyle w:val="af0"/>
        <w:ind w:leftChars="0" w:left="780"/>
        <w:rPr>
          <w:szCs w:val="21"/>
        </w:rPr>
      </w:pPr>
      <w:r w:rsidRPr="0011485D">
        <w:rPr>
          <w:rFonts w:hint="eastAsia"/>
          <w:szCs w:val="21"/>
        </w:rPr>
        <w:t>ユーザが所属しているユーザグループの一覧</w:t>
      </w:r>
    </w:p>
    <w:p w14:paraId="2EF48823" w14:textId="77777777" w:rsidR="00054752" w:rsidRPr="0011485D" w:rsidRDefault="00054752">
      <w:pPr>
        <w:pStyle w:val="af0"/>
        <w:numPr>
          <w:ilvl w:val="0"/>
          <w:numId w:val="16"/>
        </w:numPr>
        <w:ind w:leftChars="0"/>
        <w:rPr>
          <w:b/>
          <w:szCs w:val="21"/>
        </w:rPr>
      </w:pPr>
      <w:r w:rsidRPr="0011485D">
        <w:rPr>
          <w:rFonts w:hint="eastAsia"/>
          <w:b/>
          <w:szCs w:val="21"/>
        </w:rPr>
        <w:t>ログイン状態</w:t>
      </w:r>
    </w:p>
    <w:p w14:paraId="761777EF" w14:textId="7AA155CE" w:rsidR="00845E25" w:rsidRPr="0011485D" w:rsidRDefault="00845E25" w:rsidP="00845E25">
      <w:pPr>
        <w:pStyle w:val="af0"/>
        <w:ind w:leftChars="0" w:left="780"/>
        <w:rPr>
          <w:b/>
          <w:szCs w:val="21"/>
        </w:rPr>
      </w:pPr>
      <w:r w:rsidRPr="0011485D">
        <w:rPr>
          <w:rFonts w:hint="eastAsia"/>
          <w:szCs w:val="21"/>
        </w:rPr>
        <w:t>ログイン</w:t>
      </w:r>
      <w:r w:rsidR="002D10D9">
        <w:rPr>
          <w:rFonts w:hint="eastAsia"/>
          <w:szCs w:val="21"/>
        </w:rPr>
        <w:t>状況（ログイン中の場合、最終ログイン日時）</w:t>
      </w:r>
    </w:p>
    <w:p w14:paraId="7D610820" w14:textId="77777777" w:rsidR="00054752" w:rsidRPr="0011485D" w:rsidRDefault="00054752">
      <w:pPr>
        <w:pStyle w:val="af0"/>
        <w:numPr>
          <w:ilvl w:val="0"/>
          <w:numId w:val="16"/>
        </w:numPr>
        <w:ind w:leftChars="0"/>
        <w:rPr>
          <w:b/>
          <w:szCs w:val="21"/>
        </w:rPr>
      </w:pPr>
      <w:r w:rsidRPr="0011485D">
        <w:rPr>
          <w:rFonts w:hint="eastAsia"/>
          <w:b/>
          <w:szCs w:val="21"/>
        </w:rPr>
        <w:t>ログイン</w:t>
      </w:r>
    </w:p>
    <w:p w14:paraId="0E81C105" w14:textId="72714E1C" w:rsidR="00845E25" w:rsidRPr="0011485D" w:rsidRDefault="00D61544" w:rsidP="00845E25">
      <w:pPr>
        <w:pStyle w:val="af0"/>
        <w:ind w:leftChars="0" w:left="780"/>
        <w:rPr>
          <w:szCs w:val="21"/>
        </w:rPr>
      </w:pPr>
      <w:r>
        <w:rPr>
          <w:rFonts w:hint="eastAsia"/>
          <w:szCs w:val="21"/>
        </w:rPr>
        <w:t>ユーザアカウントの状態</w:t>
      </w:r>
    </w:p>
    <w:p w14:paraId="22D68701" w14:textId="606478E9" w:rsidR="00054752" w:rsidRPr="0011485D" w:rsidRDefault="00D61544">
      <w:pPr>
        <w:pStyle w:val="af0"/>
        <w:numPr>
          <w:ilvl w:val="0"/>
          <w:numId w:val="16"/>
        </w:numPr>
        <w:ind w:leftChars="0"/>
        <w:rPr>
          <w:b/>
          <w:szCs w:val="21"/>
        </w:rPr>
      </w:pPr>
      <w:r w:rsidRPr="00D61544">
        <w:rPr>
          <w:rFonts w:hint="eastAsia"/>
          <w:b/>
          <w:szCs w:val="21"/>
        </w:rPr>
        <w:t>Web</w:t>
      </w:r>
      <w:r w:rsidRPr="00D61544">
        <w:rPr>
          <w:rFonts w:hint="eastAsia"/>
          <w:b/>
          <w:szCs w:val="21"/>
        </w:rPr>
        <w:t>インターフェースへのアクセス</w:t>
      </w:r>
    </w:p>
    <w:p w14:paraId="1B05EEF5" w14:textId="0008FD93" w:rsidR="00845E25" w:rsidRPr="00D61544" w:rsidRDefault="00D61544" w:rsidP="00845E25">
      <w:pPr>
        <w:pStyle w:val="af0"/>
        <w:ind w:leftChars="0" w:left="780"/>
        <w:rPr>
          <w:szCs w:val="21"/>
        </w:rPr>
      </w:pPr>
      <w:r w:rsidRPr="00D61544">
        <w:rPr>
          <w:rFonts w:hint="eastAsia"/>
          <w:szCs w:val="21"/>
        </w:rPr>
        <w:t>Web</w:t>
      </w:r>
      <w:r w:rsidRPr="00D61544">
        <w:rPr>
          <w:rFonts w:hint="eastAsia"/>
          <w:szCs w:val="21"/>
        </w:rPr>
        <w:t>インターフェースの認証方式</w:t>
      </w:r>
    </w:p>
    <w:p w14:paraId="4DACEC51" w14:textId="77777777" w:rsidR="00054752" w:rsidRPr="0011485D" w:rsidRDefault="00054752">
      <w:pPr>
        <w:pStyle w:val="af0"/>
        <w:numPr>
          <w:ilvl w:val="0"/>
          <w:numId w:val="16"/>
        </w:numPr>
        <w:ind w:leftChars="0"/>
        <w:rPr>
          <w:b/>
          <w:szCs w:val="21"/>
        </w:rPr>
      </w:pPr>
      <w:r w:rsidRPr="0011485D">
        <w:rPr>
          <w:rFonts w:hint="eastAsia"/>
          <w:b/>
          <w:szCs w:val="21"/>
        </w:rPr>
        <w:t>API</w:t>
      </w:r>
      <w:r w:rsidRPr="0011485D">
        <w:rPr>
          <w:rFonts w:hint="eastAsia"/>
          <w:b/>
          <w:szCs w:val="21"/>
        </w:rPr>
        <w:t>アクセス</w:t>
      </w:r>
    </w:p>
    <w:p w14:paraId="7DF2CBEB" w14:textId="76C9E6C0" w:rsidR="00845E25" w:rsidRPr="0011485D" w:rsidRDefault="00845E25" w:rsidP="00845E25">
      <w:pPr>
        <w:pStyle w:val="af0"/>
        <w:ind w:leftChars="0" w:left="780"/>
        <w:rPr>
          <w:b/>
          <w:szCs w:val="21"/>
        </w:rPr>
      </w:pPr>
      <w:r w:rsidRPr="0011485D">
        <w:rPr>
          <w:rFonts w:hint="eastAsia"/>
          <w:szCs w:val="21"/>
        </w:rPr>
        <w:t>API</w:t>
      </w:r>
      <w:r w:rsidRPr="0011485D">
        <w:rPr>
          <w:rFonts w:hint="eastAsia"/>
          <w:szCs w:val="21"/>
        </w:rPr>
        <w:t>アクセスの設定</w:t>
      </w:r>
      <w:r w:rsidRPr="0011485D">
        <w:rPr>
          <w:rFonts w:hint="eastAsia"/>
          <w:szCs w:val="21"/>
        </w:rPr>
        <w:t xml:space="preserve"> (</w:t>
      </w:r>
      <w:r w:rsidRPr="0011485D">
        <w:rPr>
          <w:rFonts w:hint="eastAsia"/>
          <w:szCs w:val="21"/>
        </w:rPr>
        <w:t>有効</w:t>
      </w:r>
      <w:r w:rsidRPr="0011485D">
        <w:rPr>
          <w:rFonts w:hint="eastAsia"/>
          <w:szCs w:val="21"/>
        </w:rPr>
        <w:t>/</w:t>
      </w:r>
      <w:r w:rsidRPr="0011485D">
        <w:rPr>
          <w:rFonts w:hint="eastAsia"/>
          <w:szCs w:val="21"/>
        </w:rPr>
        <w:t>無効</w:t>
      </w:r>
      <w:r w:rsidRPr="0011485D">
        <w:rPr>
          <w:rFonts w:hint="eastAsia"/>
          <w:szCs w:val="21"/>
        </w:rPr>
        <w:t>)</w:t>
      </w:r>
    </w:p>
    <w:p w14:paraId="6685F72C" w14:textId="77777777" w:rsidR="009C4082" w:rsidRPr="0011485D" w:rsidRDefault="009C4082">
      <w:pPr>
        <w:pStyle w:val="af0"/>
        <w:numPr>
          <w:ilvl w:val="0"/>
          <w:numId w:val="16"/>
        </w:numPr>
        <w:ind w:leftChars="0"/>
        <w:rPr>
          <w:b/>
          <w:szCs w:val="21"/>
        </w:rPr>
      </w:pPr>
      <w:r w:rsidRPr="0011485D">
        <w:rPr>
          <w:rFonts w:hint="eastAsia"/>
          <w:b/>
          <w:szCs w:val="21"/>
        </w:rPr>
        <w:t>デバッグ</w:t>
      </w:r>
      <w:r w:rsidRPr="0011485D">
        <w:rPr>
          <w:b/>
          <w:szCs w:val="21"/>
        </w:rPr>
        <w:t>モード</w:t>
      </w:r>
    </w:p>
    <w:p w14:paraId="3C68361D" w14:textId="3AA64019" w:rsidR="00845E25" w:rsidRPr="0011485D" w:rsidRDefault="00845E25" w:rsidP="00845E25">
      <w:pPr>
        <w:pStyle w:val="af0"/>
        <w:ind w:leftChars="0" w:left="780"/>
        <w:rPr>
          <w:b/>
          <w:szCs w:val="21"/>
        </w:rPr>
      </w:pPr>
      <w:r w:rsidRPr="0011485D">
        <w:rPr>
          <w:rFonts w:hint="eastAsia"/>
          <w:szCs w:val="21"/>
        </w:rPr>
        <w:t>デバッグモードの設定</w:t>
      </w:r>
      <w:r w:rsidRPr="0011485D">
        <w:rPr>
          <w:rFonts w:hint="eastAsia"/>
          <w:szCs w:val="21"/>
        </w:rPr>
        <w:t xml:space="preserve"> (</w:t>
      </w:r>
      <w:r w:rsidRPr="0011485D">
        <w:rPr>
          <w:rFonts w:hint="eastAsia"/>
          <w:szCs w:val="21"/>
        </w:rPr>
        <w:t>有効</w:t>
      </w:r>
      <w:r w:rsidRPr="0011485D">
        <w:rPr>
          <w:rFonts w:hint="eastAsia"/>
          <w:szCs w:val="21"/>
        </w:rPr>
        <w:t>/</w:t>
      </w:r>
      <w:r w:rsidRPr="0011485D">
        <w:rPr>
          <w:rFonts w:hint="eastAsia"/>
          <w:szCs w:val="21"/>
        </w:rPr>
        <w:t>無効</w:t>
      </w:r>
      <w:r w:rsidRPr="0011485D">
        <w:rPr>
          <w:rFonts w:hint="eastAsia"/>
          <w:szCs w:val="21"/>
        </w:rPr>
        <w:t>)</w:t>
      </w:r>
    </w:p>
    <w:p w14:paraId="04F0DC4B" w14:textId="77777777" w:rsidR="009C4082" w:rsidRPr="0011485D" w:rsidRDefault="009C4082">
      <w:pPr>
        <w:pStyle w:val="af0"/>
        <w:numPr>
          <w:ilvl w:val="0"/>
          <w:numId w:val="16"/>
        </w:numPr>
        <w:ind w:leftChars="0"/>
        <w:rPr>
          <w:b/>
          <w:szCs w:val="21"/>
        </w:rPr>
      </w:pPr>
      <w:r w:rsidRPr="0011485D">
        <w:rPr>
          <w:rFonts w:hint="eastAsia"/>
          <w:b/>
          <w:szCs w:val="21"/>
        </w:rPr>
        <w:t>ステータス</w:t>
      </w:r>
    </w:p>
    <w:p w14:paraId="273FCFFC" w14:textId="4A2E8C51" w:rsidR="00845E25" w:rsidRDefault="00845E25" w:rsidP="00845E25">
      <w:pPr>
        <w:pStyle w:val="af0"/>
        <w:ind w:leftChars="0" w:left="780"/>
        <w:rPr>
          <w:szCs w:val="21"/>
        </w:rPr>
      </w:pPr>
      <w:r w:rsidRPr="0011485D">
        <w:rPr>
          <w:rFonts w:hint="eastAsia"/>
          <w:szCs w:val="21"/>
        </w:rPr>
        <w:t>この</w:t>
      </w:r>
      <w:r w:rsidRPr="0011485D">
        <w:rPr>
          <w:szCs w:val="21"/>
        </w:rPr>
        <w:t>アカウントの有効</w:t>
      </w:r>
      <w:r w:rsidRPr="0011485D">
        <w:rPr>
          <w:rFonts w:hint="eastAsia"/>
          <w:szCs w:val="21"/>
        </w:rPr>
        <w:t>/</w:t>
      </w:r>
      <w:r w:rsidRPr="0011485D">
        <w:rPr>
          <w:rFonts w:hint="eastAsia"/>
          <w:szCs w:val="21"/>
        </w:rPr>
        <w:t>無効</w:t>
      </w:r>
      <w:r w:rsidRPr="0011485D">
        <w:rPr>
          <w:szCs w:val="21"/>
        </w:rPr>
        <w:t>設定</w:t>
      </w:r>
    </w:p>
    <w:p w14:paraId="5109A255" w14:textId="44B06495" w:rsidR="00D61544" w:rsidRPr="0011485D" w:rsidRDefault="00D61544">
      <w:pPr>
        <w:pStyle w:val="af0"/>
        <w:numPr>
          <w:ilvl w:val="0"/>
          <w:numId w:val="16"/>
        </w:numPr>
        <w:ind w:leftChars="0"/>
        <w:rPr>
          <w:b/>
          <w:szCs w:val="21"/>
        </w:rPr>
      </w:pPr>
      <w:r w:rsidRPr="00D61544">
        <w:rPr>
          <w:rFonts w:hint="eastAsia"/>
          <w:b/>
          <w:szCs w:val="21"/>
        </w:rPr>
        <w:t>プロビジョニング済</w:t>
      </w:r>
    </w:p>
    <w:p w14:paraId="561ACCDD" w14:textId="33B09EB7" w:rsidR="00845E25" w:rsidRDefault="00D61544" w:rsidP="00D61544">
      <w:pPr>
        <w:pStyle w:val="af0"/>
        <w:ind w:leftChars="0" w:left="780"/>
        <w:rPr>
          <w:szCs w:val="21"/>
        </w:rPr>
      </w:pPr>
      <w:r w:rsidRPr="00D61544">
        <w:rPr>
          <w:rFonts w:hint="eastAsia"/>
          <w:szCs w:val="21"/>
        </w:rPr>
        <w:t>外部認証システムによるユーザープロビジョニングの状態</w:t>
      </w:r>
    </w:p>
    <w:p w14:paraId="4F794293" w14:textId="77777777" w:rsidR="00D61544" w:rsidRPr="00D61544" w:rsidRDefault="00D61544" w:rsidP="00D61544">
      <w:pPr>
        <w:pStyle w:val="af0"/>
        <w:ind w:leftChars="0" w:left="780"/>
        <w:rPr>
          <w:szCs w:val="21"/>
        </w:rPr>
      </w:pPr>
    </w:p>
    <w:p w14:paraId="5D321DB7" w14:textId="29EF60C3" w:rsidR="00C9752E" w:rsidRDefault="00D61544" w:rsidP="005E4B22">
      <w:pPr>
        <w:pStyle w:val="af0"/>
        <w:ind w:leftChars="0" w:left="360"/>
      </w:pPr>
      <w:r w:rsidRPr="00D61544">
        <w:rPr>
          <w:rFonts w:hint="eastAsia"/>
        </w:rPr>
        <w:t>これらの設定値は、ユーザーグループおよびユーザー設定の内容に応じて表示される。</w:t>
      </w:r>
    </w:p>
    <w:p w14:paraId="7AE8BD2E" w14:textId="77777777" w:rsidR="00D61544" w:rsidRDefault="00D61544" w:rsidP="005E4B22">
      <w:pPr>
        <w:pStyle w:val="af0"/>
        <w:ind w:leftChars="0" w:left="360"/>
      </w:pPr>
    </w:p>
    <w:p w14:paraId="66AAD0BE" w14:textId="77777777" w:rsidR="005E4B22" w:rsidRDefault="00C9752E">
      <w:pPr>
        <w:pStyle w:val="af0"/>
        <w:numPr>
          <w:ilvl w:val="0"/>
          <w:numId w:val="13"/>
        </w:numPr>
        <w:ind w:leftChars="0"/>
      </w:pPr>
      <w:r>
        <w:rPr>
          <w:rFonts w:hint="eastAsia"/>
        </w:rPr>
        <w:t>ユーザ作成画面の表示</w:t>
      </w:r>
    </w:p>
    <w:p w14:paraId="4216EC01" w14:textId="77777777" w:rsidR="00C9752E" w:rsidRPr="005E4B22" w:rsidRDefault="00C9752E" w:rsidP="005E4B22">
      <w:pPr>
        <w:pStyle w:val="af0"/>
        <w:ind w:leftChars="0" w:left="360"/>
      </w:pPr>
      <w:r>
        <w:rPr>
          <w:rFonts w:hint="eastAsia"/>
        </w:rPr>
        <w:t>「ユーザの作成」ボタンを押下し、ユーザ作成画面を表示する。</w:t>
      </w:r>
    </w:p>
    <w:p w14:paraId="0468BA2F" w14:textId="77777777" w:rsidR="00C9752E" w:rsidRDefault="004309AD" w:rsidP="005E4B22">
      <w:pPr>
        <w:keepNext/>
        <w:jc w:val="center"/>
      </w:pPr>
      <w:r>
        <w:rPr>
          <w:rFonts w:hint="eastAsia"/>
          <w:noProof/>
        </w:rPr>
        <w:lastRenderedPageBreak/>
        <w:drawing>
          <wp:inline distT="0" distB="0" distL="0" distR="0" wp14:anchorId="4097281F" wp14:editId="7AB97629">
            <wp:extent cx="4362450" cy="3852925"/>
            <wp:effectExtent l="0" t="0" r="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367591" cy="3857465"/>
                    </a:xfrm>
                    <a:prstGeom prst="rect">
                      <a:avLst/>
                    </a:prstGeom>
                    <a:noFill/>
                    <a:ln>
                      <a:noFill/>
                    </a:ln>
                  </pic:spPr>
                </pic:pic>
              </a:graphicData>
            </a:graphic>
          </wp:inline>
        </w:drawing>
      </w:r>
    </w:p>
    <w:p w14:paraId="40BB4C0E" w14:textId="48E63FFE" w:rsidR="00C9752E" w:rsidRDefault="00C9752E" w:rsidP="00C9752E">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4</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5</w:t>
      </w:r>
      <w:r w:rsidR="00DE31F4">
        <w:fldChar w:fldCharType="end"/>
      </w:r>
      <w:r w:rsidR="00506C6C">
        <w:rPr>
          <w:rFonts w:hint="eastAsia"/>
        </w:rPr>
        <w:t xml:space="preserve"> </w:t>
      </w:r>
      <w:r>
        <w:rPr>
          <w:rFonts w:hint="eastAsia"/>
        </w:rPr>
        <w:t>ユーザ作成画面</w:t>
      </w:r>
    </w:p>
    <w:p w14:paraId="6C618AA7" w14:textId="77777777" w:rsidR="00C9752E" w:rsidRPr="00162181" w:rsidRDefault="00C9752E">
      <w:pPr>
        <w:pStyle w:val="af0"/>
        <w:numPr>
          <w:ilvl w:val="0"/>
          <w:numId w:val="13"/>
        </w:numPr>
        <w:ind w:leftChars="0"/>
      </w:pPr>
      <w:r>
        <w:rPr>
          <w:rFonts w:hint="eastAsia"/>
        </w:rPr>
        <w:t>ユーザの作成</w:t>
      </w:r>
    </w:p>
    <w:p w14:paraId="75111323" w14:textId="77777777" w:rsidR="00F962C9" w:rsidRPr="00541AB4" w:rsidRDefault="00C9752E" w:rsidP="009845A4">
      <w:r>
        <w:rPr>
          <w:rFonts w:hint="eastAsia"/>
        </w:rPr>
        <w:t>各項目に必要な情報を入力し、「保存」ボタンを押下する。</w:t>
      </w:r>
      <w:r w:rsidR="00F962C9">
        <w:rPr>
          <w:rFonts w:hint="eastAsia"/>
        </w:rPr>
        <w:t>各設定項目の一覧を以下に示す。</w:t>
      </w:r>
    </w:p>
    <w:p w14:paraId="2B182A44" w14:textId="771EEA41" w:rsidR="00C9752E" w:rsidRPr="0059475E" w:rsidRDefault="00C9752E" w:rsidP="009845A4">
      <w:pPr>
        <w:pStyle w:val="ac"/>
        <w:jc w:val="center"/>
      </w:pPr>
      <w:bookmarkStart w:id="25" w:name="OLE_LINK3"/>
      <w:r>
        <w:rPr>
          <w:rFonts w:hint="eastAsia"/>
        </w:rPr>
        <w:t>表</w:t>
      </w:r>
      <w:r>
        <w:rPr>
          <w:rFonts w:hint="eastAsia"/>
        </w:rPr>
        <w:t xml:space="preserve"> </w:t>
      </w:r>
      <w:r w:rsidR="003C7D71">
        <w:fldChar w:fldCharType="begin"/>
      </w:r>
      <w:r w:rsidR="003C7D71">
        <w:instrText xml:space="preserve"> </w:instrText>
      </w:r>
      <w:r w:rsidR="003C7D71">
        <w:rPr>
          <w:rFonts w:hint="eastAsia"/>
        </w:rPr>
        <w:instrText>STYLEREF 1 \s</w:instrText>
      </w:r>
      <w:r w:rsidR="003C7D71">
        <w:instrText xml:space="preserve"> </w:instrText>
      </w:r>
      <w:r w:rsidR="003C7D71">
        <w:fldChar w:fldCharType="separate"/>
      </w:r>
      <w:r w:rsidR="009928F4">
        <w:rPr>
          <w:noProof/>
        </w:rPr>
        <w:t>4</w:t>
      </w:r>
      <w:r w:rsidR="003C7D71">
        <w:fldChar w:fldCharType="end"/>
      </w:r>
      <w:r w:rsidR="003C7D71">
        <w:noBreakHyphen/>
      </w:r>
      <w:r w:rsidR="003C7D71">
        <w:fldChar w:fldCharType="begin"/>
      </w:r>
      <w:r w:rsidR="003C7D71">
        <w:instrText xml:space="preserve"> </w:instrText>
      </w:r>
      <w:r w:rsidR="003C7D71">
        <w:rPr>
          <w:rFonts w:hint="eastAsia"/>
        </w:rPr>
        <w:instrText xml:space="preserve">SEQ </w:instrText>
      </w:r>
      <w:r w:rsidR="003C7D71">
        <w:rPr>
          <w:rFonts w:hint="eastAsia"/>
        </w:rPr>
        <w:instrText>表</w:instrText>
      </w:r>
      <w:r w:rsidR="003C7D71">
        <w:rPr>
          <w:rFonts w:hint="eastAsia"/>
        </w:rPr>
        <w:instrText xml:space="preserve"> \* ARABIC \s 1</w:instrText>
      </w:r>
      <w:r w:rsidR="003C7D71">
        <w:instrText xml:space="preserve"> </w:instrText>
      </w:r>
      <w:r w:rsidR="003C7D71">
        <w:fldChar w:fldCharType="separate"/>
      </w:r>
      <w:r w:rsidR="009928F4">
        <w:rPr>
          <w:noProof/>
        </w:rPr>
        <w:t>3</w:t>
      </w:r>
      <w:r w:rsidR="003C7D71">
        <w:fldChar w:fldCharType="end"/>
      </w:r>
      <w:r>
        <w:rPr>
          <w:rFonts w:hint="eastAsia"/>
        </w:rPr>
        <w:t xml:space="preserve"> </w:t>
      </w:r>
      <w:r>
        <w:rPr>
          <w:rFonts w:hint="eastAsia"/>
        </w:rPr>
        <w:t>ユーザ設定項目一覧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552"/>
        <w:gridCol w:w="3537"/>
      </w:tblGrid>
      <w:tr w:rsidR="00C9752E" w:rsidRPr="000F72B2" w14:paraId="44E9EC28" w14:textId="77777777" w:rsidTr="009845A4">
        <w:trPr>
          <w:jc w:val="center"/>
        </w:trPr>
        <w:tc>
          <w:tcPr>
            <w:tcW w:w="2268" w:type="dxa"/>
            <w:shd w:val="clear" w:color="auto" w:fill="BFBFBF" w:themeFill="background1" w:themeFillShade="BF"/>
          </w:tcPr>
          <w:p w14:paraId="591A329E" w14:textId="7B809471" w:rsidR="00C9752E" w:rsidRPr="004A474C" w:rsidRDefault="0026420F" w:rsidP="009845A4">
            <w:pPr>
              <w:jc w:val="left"/>
              <w:rPr>
                <w:sz w:val="20"/>
                <w:szCs w:val="20"/>
              </w:rPr>
            </w:pPr>
            <w:r>
              <w:rPr>
                <w:rFonts w:hint="eastAsia"/>
                <w:sz w:val="20"/>
                <w:szCs w:val="20"/>
              </w:rPr>
              <w:t>タブ：</w:t>
            </w:r>
            <w:r w:rsidR="00664A1C">
              <w:rPr>
                <w:rFonts w:hint="eastAsia"/>
                <w:sz w:val="20"/>
                <w:szCs w:val="20"/>
              </w:rPr>
              <w:t>設定</w:t>
            </w:r>
            <w:r w:rsidR="00C9752E" w:rsidRPr="004A474C">
              <w:rPr>
                <w:rFonts w:hint="eastAsia"/>
                <w:sz w:val="20"/>
                <w:szCs w:val="20"/>
              </w:rPr>
              <w:t>項目</w:t>
            </w:r>
          </w:p>
        </w:tc>
        <w:tc>
          <w:tcPr>
            <w:tcW w:w="2552" w:type="dxa"/>
            <w:shd w:val="clear" w:color="auto" w:fill="BFBFBF" w:themeFill="background1" w:themeFillShade="BF"/>
          </w:tcPr>
          <w:p w14:paraId="5D14AEEA" w14:textId="77777777" w:rsidR="00C9752E" w:rsidRPr="004A474C" w:rsidRDefault="00C9752E" w:rsidP="009845A4">
            <w:pPr>
              <w:jc w:val="left"/>
              <w:rPr>
                <w:sz w:val="20"/>
                <w:szCs w:val="20"/>
              </w:rPr>
            </w:pPr>
            <w:r w:rsidRPr="004A474C">
              <w:rPr>
                <w:rFonts w:hint="eastAsia"/>
                <w:sz w:val="20"/>
                <w:szCs w:val="20"/>
              </w:rPr>
              <w:t>設定値</w:t>
            </w:r>
          </w:p>
        </w:tc>
        <w:tc>
          <w:tcPr>
            <w:tcW w:w="3537" w:type="dxa"/>
            <w:shd w:val="clear" w:color="auto" w:fill="BFBFBF" w:themeFill="background1" w:themeFillShade="BF"/>
          </w:tcPr>
          <w:p w14:paraId="7D8726D6" w14:textId="77777777" w:rsidR="00C9752E" w:rsidRPr="004A474C" w:rsidRDefault="00C9752E" w:rsidP="009845A4">
            <w:pPr>
              <w:jc w:val="left"/>
              <w:rPr>
                <w:sz w:val="20"/>
                <w:szCs w:val="20"/>
              </w:rPr>
            </w:pPr>
            <w:r w:rsidRPr="004A474C">
              <w:rPr>
                <w:rFonts w:hint="eastAsia"/>
                <w:sz w:val="20"/>
                <w:szCs w:val="20"/>
              </w:rPr>
              <w:t>概要</w:t>
            </w:r>
          </w:p>
        </w:tc>
      </w:tr>
      <w:tr w:rsidR="00C9752E" w:rsidRPr="000F72B2" w14:paraId="62A042D1" w14:textId="77777777" w:rsidTr="009845A4">
        <w:trPr>
          <w:jc w:val="center"/>
        </w:trPr>
        <w:tc>
          <w:tcPr>
            <w:tcW w:w="2268" w:type="dxa"/>
          </w:tcPr>
          <w:p w14:paraId="5D15A3A7" w14:textId="730F44CB" w:rsidR="00C9752E" w:rsidRPr="004A474C" w:rsidRDefault="0026420F" w:rsidP="009845A4">
            <w:pPr>
              <w:rPr>
                <w:sz w:val="20"/>
                <w:szCs w:val="20"/>
              </w:rPr>
            </w:pPr>
            <w:r>
              <w:rPr>
                <w:rFonts w:hint="eastAsia"/>
                <w:sz w:val="20"/>
                <w:szCs w:val="20"/>
              </w:rPr>
              <w:t>ユーザー：</w:t>
            </w:r>
            <w:r w:rsidRPr="0026420F">
              <w:rPr>
                <w:sz w:val="20"/>
                <w:szCs w:val="20"/>
              </w:rPr>
              <w:t>ユーザー名</w:t>
            </w:r>
          </w:p>
        </w:tc>
        <w:tc>
          <w:tcPr>
            <w:tcW w:w="2552" w:type="dxa"/>
          </w:tcPr>
          <w:p w14:paraId="223437CE" w14:textId="167472EA" w:rsidR="00C9752E" w:rsidRPr="004A474C" w:rsidRDefault="0026420F" w:rsidP="009845A4">
            <w:pPr>
              <w:rPr>
                <w:sz w:val="20"/>
                <w:szCs w:val="20"/>
              </w:rPr>
            </w:pPr>
            <w:r w:rsidRPr="0026420F">
              <w:rPr>
                <w:sz w:val="20"/>
                <w:szCs w:val="20"/>
              </w:rPr>
              <w:t>任意のユーザー名</w:t>
            </w:r>
          </w:p>
        </w:tc>
        <w:tc>
          <w:tcPr>
            <w:tcW w:w="3537" w:type="dxa"/>
          </w:tcPr>
          <w:p w14:paraId="484D9029" w14:textId="378C9857" w:rsidR="00C9752E" w:rsidRPr="0026420F" w:rsidRDefault="0026420F" w:rsidP="009845A4">
            <w:pPr>
              <w:rPr>
                <w:sz w:val="20"/>
                <w:szCs w:val="20"/>
              </w:rPr>
            </w:pPr>
            <w:r w:rsidRPr="0026420F">
              <w:rPr>
                <w:sz w:val="20"/>
                <w:szCs w:val="20"/>
              </w:rPr>
              <w:t>Web</w:t>
            </w:r>
            <w:r w:rsidRPr="0026420F">
              <w:rPr>
                <w:sz w:val="20"/>
                <w:szCs w:val="20"/>
              </w:rPr>
              <w:t>インターフェースへのログイン時に使用するユーザー名を設定する。</w:t>
            </w:r>
          </w:p>
        </w:tc>
      </w:tr>
      <w:tr w:rsidR="00C9752E" w:rsidRPr="000F72B2" w14:paraId="5C7C7683" w14:textId="77777777" w:rsidTr="009845A4">
        <w:trPr>
          <w:jc w:val="center"/>
        </w:trPr>
        <w:tc>
          <w:tcPr>
            <w:tcW w:w="2268" w:type="dxa"/>
          </w:tcPr>
          <w:p w14:paraId="39304888" w14:textId="6F9DDB76" w:rsidR="00C9752E" w:rsidRPr="004A474C" w:rsidRDefault="0026420F" w:rsidP="009845A4">
            <w:pPr>
              <w:rPr>
                <w:sz w:val="20"/>
                <w:szCs w:val="20"/>
              </w:rPr>
            </w:pPr>
            <w:r>
              <w:rPr>
                <w:rFonts w:hint="eastAsia"/>
                <w:sz w:val="20"/>
                <w:szCs w:val="20"/>
              </w:rPr>
              <w:t>ユーザー：</w:t>
            </w:r>
            <w:r w:rsidR="00C9752E" w:rsidRPr="004A474C">
              <w:rPr>
                <w:rFonts w:hint="eastAsia"/>
                <w:sz w:val="20"/>
                <w:szCs w:val="20"/>
              </w:rPr>
              <w:t>名</w:t>
            </w:r>
          </w:p>
        </w:tc>
        <w:tc>
          <w:tcPr>
            <w:tcW w:w="2552" w:type="dxa"/>
          </w:tcPr>
          <w:p w14:paraId="0C5B65DF" w14:textId="023CF02A" w:rsidR="00C9752E" w:rsidRPr="004A474C" w:rsidRDefault="0026420F" w:rsidP="009845A4">
            <w:pPr>
              <w:rPr>
                <w:sz w:val="20"/>
                <w:szCs w:val="20"/>
              </w:rPr>
            </w:pPr>
            <w:r w:rsidRPr="0026420F">
              <w:rPr>
                <w:rFonts w:hint="eastAsia"/>
                <w:sz w:val="20"/>
                <w:szCs w:val="20"/>
              </w:rPr>
              <w:t>任意の名前</w:t>
            </w:r>
          </w:p>
        </w:tc>
        <w:tc>
          <w:tcPr>
            <w:tcW w:w="3537" w:type="dxa"/>
          </w:tcPr>
          <w:p w14:paraId="295FD509" w14:textId="77777777" w:rsidR="00C9752E" w:rsidRPr="004A474C" w:rsidRDefault="00C9752E" w:rsidP="009845A4">
            <w:pPr>
              <w:rPr>
                <w:sz w:val="20"/>
                <w:szCs w:val="20"/>
              </w:rPr>
            </w:pPr>
            <w:r w:rsidRPr="004A474C">
              <w:rPr>
                <w:rFonts w:hint="eastAsia"/>
                <w:sz w:val="20"/>
                <w:szCs w:val="20"/>
              </w:rPr>
              <w:t>－</w:t>
            </w:r>
          </w:p>
        </w:tc>
      </w:tr>
      <w:tr w:rsidR="00C9752E" w:rsidRPr="000F72B2" w14:paraId="38F42ECE" w14:textId="77777777" w:rsidTr="009845A4">
        <w:trPr>
          <w:jc w:val="center"/>
        </w:trPr>
        <w:tc>
          <w:tcPr>
            <w:tcW w:w="2268" w:type="dxa"/>
          </w:tcPr>
          <w:p w14:paraId="2DDB5AEE" w14:textId="5D171526" w:rsidR="00C9752E" w:rsidRPr="004A474C" w:rsidRDefault="0026420F" w:rsidP="009845A4">
            <w:pPr>
              <w:rPr>
                <w:sz w:val="20"/>
                <w:szCs w:val="20"/>
              </w:rPr>
            </w:pPr>
            <w:r>
              <w:rPr>
                <w:rFonts w:hint="eastAsia"/>
                <w:sz w:val="20"/>
                <w:szCs w:val="20"/>
              </w:rPr>
              <w:t>ユーザー：</w:t>
            </w:r>
            <w:r w:rsidRPr="0026420F">
              <w:rPr>
                <w:sz w:val="20"/>
                <w:szCs w:val="20"/>
              </w:rPr>
              <w:t>姓</w:t>
            </w:r>
          </w:p>
        </w:tc>
        <w:tc>
          <w:tcPr>
            <w:tcW w:w="2552" w:type="dxa"/>
          </w:tcPr>
          <w:p w14:paraId="533C200C" w14:textId="36D81155" w:rsidR="00C9752E" w:rsidRPr="004A474C" w:rsidRDefault="0026420F" w:rsidP="009845A4">
            <w:pPr>
              <w:rPr>
                <w:sz w:val="20"/>
                <w:szCs w:val="20"/>
              </w:rPr>
            </w:pPr>
            <w:r w:rsidRPr="0026420F">
              <w:rPr>
                <w:rFonts w:hint="eastAsia"/>
                <w:sz w:val="20"/>
                <w:szCs w:val="20"/>
              </w:rPr>
              <w:t>任意の姓</w:t>
            </w:r>
          </w:p>
        </w:tc>
        <w:tc>
          <w:tcPr>
            <w:tcW w:w="3537" w:type="dxa"/>
          </w:tcPr>
          <w:p w14:paraId="44A6400E" w14:textId="77777777" w:rsidR="00C9752E" w:rsidRPr="004A474C" w:rsidRDefault="00C9752E" w:rsidP="009845A4">
            <w:pPr>
              <w:rPr>
                <w:sz w:val="20"/>
                <w:szCs w:val="20"/>
              </w:rPr>
            </w:pPr>
            <w:r w:rsidRPr="004A474C">
              <w:rPr>
                <w:rFonts w:hint="eastAsia"/>
                <w:sz w:val="20"/>
                <w:szCs w:val="20"/>
              </w:rPr>
              <w:t>－</w:t>
            </w:r>
          </w:p>
        </w:tc>
      </w:tr>
      <w:tr w:rsidR="00C9752E" w:rsidRPr="000F72B2" w14:paraId="7FC0F7E3" w14:textId="77777777" w:rsidTr="009845A4">
        <w:trPr>
          <w:jc w:val="center"/>
        </w:trPr>
        <w:tc>
          <w:tcPr>
            <w:tcW w:w="2268" w:type="dxa"/>
          </w:tcPr>
          <w:p w14:paraId="0AB466E3" w14:textId="0E31DEF1" w:rsidR="00C9752E" w:rsidRPr="004A474C" w:rsidRDefault="004A2181" w:rsidP="009845A4">
            <w:pPr>
              <w:rPr>
                <w:sz w:val="20"/>
                <w:szCs w:val="20"/>
              </w:rPr>
            </w:pPr>
            <w:r>
              <w:rPr>
                <w:rFonts w:hint="eastAsia"/>
                <w:sz w:val="20"/>
                <w:szCs w:val="20"/>
              </w:rPr>
              <w:t>ユーザー：</w:t>
            </w:r>
            <w:r w:rsidRPr="004A2181">
              <w:rPr>
                <w:sz w:val="20"/>
                <w:szCs w:val="20"/>
              </w:rPr>
              <w:t>グループ</w:t>
            </w:r>
          </w:p>
        </w:tc>
        <w:tc>
          <w:tcPr>
            <w:tcW w:w="2552" w:type="dxa"/>
          </w:tcPr>
          <w:p w14:paraId="45DBC1F8" w14:textId="3CBA8609" w:rsidR="00C9752E" w:rsidRPr="004A474C" w:rsidRDefault="004A2181" w:rsidP="009845A4">
            <w:pPr>
              <w:rPr>
                <w:sz w:val="20"/>
                <w:szCs w:val="20"/>
              </w:rPr>
            </w:pPr>
            <w:r w:rsidRPr="004A2181">
              <w:rPr>
                <w:rFonts w:hint="eastAsia"/>
                <w:sz w:val="20"/>
                <w:szCs w:val="20"/>
              </w:rPr>
              <w:t>ユーザーグループ</w:t>
            </w:r>
          </w:p>
        </w:tc>
        <w:tc>
          <w:tcPr>
            <w:tcW w:w="3537" w:type="dxa"/>
          </w:tcPr>
          <w:p w14:paraId="1AAD2714" w14:textId="11F62E9B" w:rsidR="00C9752E" w:rsidRPr="004A474C" w:rsidRDefault="004A2181" w:rsidP="009845A4">
            <w:pPr>
              <w:rPr>
                <w:sz w:val="20"/>
                <w:szCs w:val="20"/>
              </w:rPr>
            </w:pPr>
            <w:r w:rsidRPr="004A2181">
              <w:rPr>
                <w:rFonts w:hint="eastAsia"/>
                <w:sz w:val="20"/>
                <w:szCs w:val="20"/>
              </w:rPr>
              <w:t>ユーザーが所属するユーザーグループを設定する。複数指定が可能である。</w:t>
            </w:r>
          </w:p>
        </w:tc>
      </w:tr>
      <w:bookmarkEnd w:id="25"/>
      <w:tr w:rsidR="0026420F" w:rsidRPr="000F72B2" w14:paraId="5CB324E9" w14:textId="77777777" w:rsidTr="009845A4">
        <w:trPr>
          <w:jc w:val="center"/>
        </w:trPr>
        <w:tc>
          <w:tcPr>
            <w:tcW w:w="2268" w:type="dxa"/>
          </w:tcPr>
          <w:p w14:paraId="719A4C73" w14:textId="452516EB" w:rsidR="0026420F" w:rsidRPr="004A474C" w:rsidRDefault="004A2181" w:rsidP="0026420F">
            <w:pPr>
              <w:rPr>
                <w:sz w:val="20"/>
                <w:szCs w:val="20"/>
              </w:rPr>
            </w:pPr>
            <w:r>
              <w:rPr>
                <w:rFonts w:hint="eastAsia"/>
                <w:sz w:val="20"/>
                <w:szCs w:val="20"/>
              </w:rPr>
              <w:t>ユーザー：</w:t>
            </w:r>
            <w:r w:rsidR="0026420F" w:rsidRPr="004A474C">
              <w:rPr>
                <w:rFonts w:hint="eastAsia"/>
                <w:sz w:val="20"/>
                <w:szCs w:val="20"/>
              </w:rPr>
              <w:t>パスワード</w:t>
            </w:r>
          </w:p>
        </w:tc>
        <w:tc>
          <w:tcPr>
            <w:tcW w:w="2552" w:type="dxa"/>
          </w:tcPr>
          <w:p w14:paraId="4C397062" w14:textId="0F3E15BF" w:rsidR="0026420F" w:rsidRPr="004A474C" w:rsidRDefault="0026420F" w:rsidP="0026420F">
            <w:pPr>
              <w:rPr>
                <w:sz w:val="20"/>
                <w:szCs w:val="20"/>
              </w:rPr>
            </w:pPr>
            <w:r w:rsidRPr="004A474C">
              <w:rPr>
                <w:rFonts w:hint="eastAsia"/>
                <w:sz w:val="20"/>
                <w:szCs w:val="20"/>
              </w:rPr>
              <w:t>任意のパスワード</w:t>
            </w:r>
          </w:p>
        </w:tc>
        <w:tc>
          <w:tcPr>
            <w:tcW w:w="3537" w:type="dxa"/>
          </w:tcPr>
          <w:p w14:paraId="5299432E" w14:textId="14E6C816" w:rsidR="0026420F" w:rsidRPr="004A474C" w:rsidRDefault="0026420F" w:rsidP="0026420F">
            <w:pPr>
              <w:rPr>
                <w:sz w:val="20"/>
                <w:szCs w:val="20"/>
              </w:rPr>
            </w:pPr>
            <w:r w:rsidRPr="004A474C">
              <w:rPr>
                <w:rFonts w:hint="eastAsia"/>
                <w:sz w:val="20"/>
                <w:szCs w:val="20"/>
              </w:rPr>
              <w:t>ログイン時に使用するパスワード</w:t>
            </w:r>
          </w:p>
        </w:tc>
      </w:tr>
      <w:tr w:rsidR="0026420F" w:rsidRPr="000F72B2" w14:paraId="5B211887" w14:textId="77777777" w:rsidTr="009845A4">
        <w:trPr>
          <w:jc w:val="center"/>
        </w:trPr>
        <w:tc>
          <w:tcPr>
            <w:tcW w:w="2268" w:type="dxa"/>
          </w:tcPr>
          <w:p w14:paraId="5F9BD962" w14:textId="1E72E1A6" w:rsidR="0026420F" w:rsidRPr="004A474C" w:rsidRDefault="004A2181" w:rsidP="0026420F">
            <w:pPr>
              <w:rPr>
                <w:sz w:val="20"/>
                <w:szCs w:val="20"/>
              </w:rPr>
            </w:pPr>
            <w:r>
              <w:rPr>
                <w:rFonts w:hint="eastAsia"/>
                <w:sz w:val="20"/>
                <w:szCs w:val="20"/>
              </w:rPr>
              <w:t>ユーザー：</w:t>
            </w:r>
            <w:r w:rsidR="0026420F" w:rsidRPr="004A474C">
              <w:rPr>
                <w:rFonts w:hint="eastAsia"/>
                <w:sz w:val="20"/>
                <w:szCs w:val="20"/>
              </w:rPr>
              <w:t>パスワード</w:t>
            </w:r>
            <w:r w:rsidR="0026420F" w:rsidRPr="004A474C">
              <w:rPr>
                <w:rFonts w:hint="eastAsia"/>
                <w:sz w:val="20"/>
                <w:szCs w:val="20"/>
              </w:rPr>
              <w:t>(</w:t>
            </w:r>
            <w:r w:rsidR="0026420F" w:rsidRPr="004A474C">
              <w:rPr>
                <w:rFonts w:hint="eastAsia"/>
                <w:sz w:val="20"/>
                <w:szCs w:val="20"/>
              </w:rPr>
              <w:t>確認</w:t>
            </w:r>
            <w:r w:rsidR="0026420F" w:rsidRPr="004A474C">
              <w:rPr>
                <w:rFonts w:hint="eastAsia"/>
                <w:sz w:val="20"/>
                <w:szCs w:val="20"/>
              </w:rPr>
              <w:t>)</w:t>
            </w:r>
          </w:p>
        </w:tc>
        <w:tc>
          <w:tcPr>
            <w:tcW w:w="2552" w:type="dxa"/>
          </w:tcPr>
          <w:p w14:paraId="78EF5D2A" w14:textId="61361D83" w:rsidR="0026420F" w:rsidRPr="004A474C" w:rsidRDefault="004A2181" w:rsidP="0026420F">
            <w:pPr>
              <w:rPr>
                <w:sz w:val="20"/>
                <w:szCs w:val="20"/>
              </w:rPr>
            </w:pPr>
            <w:r w:rsidRPr="004A2181">
              <w:rPr>
                <w:rFonts w:hint="eastAsia"/>
                <w:sz w:val="20"/>
                <w:szCs w:val="20"/>
              </w:rPr>
              <w:t>パスワードと同一の値</w:t>
            </w:r>
          </w:p>
        </w:tc>
        <w:tc>
          <w:tcPr>
            <w:tcW w:w="3537" w:type="dxa"/>
          </w:tcPr>
          <w:p w14:paraId="11D608ED" w14:textId="28805FE5" w:rsidR="0026420F" w:rsidRPr="004A474C" w:rsidRDefault="0026420F" w:rsidP="0026420F">
            <w:pPr>
              <w:rPr>
                <w:sz w:val="20"/>
                <w:szCs w:val="20"/>
              </w:rPr>
            </w:pPr>
            <w:r w:rsidRPr="004A474C">
              <w:rPr>
                <w:rFonts w:hint="eastAsia"/>
                <w:sz w:val="20"/>
                <w:szCs w:val="20"/>
              </w:rPr>
              <w:t>－</w:t>
            </w:r>
          </w:p>
        </w:tc>
      </w:tr>
      <w:tr w:rsidR="00C9752E" w:rsidRPr="000F72B2" w14:paraId="6EE42605" w14:textId="77777777" w:rsidTr="009845A4">
        <w:trPr>
          <w:jc w:val="center"/>
        </w:trPr>
        <w:tc>
          <w:tcPr>
            <w:tcW w:w="2268" w:type="dxa"/>
          </w:tcPr>
          <w:p w14:paraId="1FB6E83C" w14:textId="31B3E19A" w:rsidR="00C9752E" w:rsidRPr="004A474C" w:rsidRDefault="004A2181" w:rsidP="009845A4">
            <w:pPr>
              <w:rPr>
                <w:sz w:val="20"/>
                <w:szCs w:val="20"/>
              </w:rPr>
            </w:pPr>
            <w:r>
              <w:rPr>
                <w:rFonts w:hint="eastAsia"/>
                <w:sz w:val="20"/>
                <w:szCs w:val="20"/>
              </w:rPr>
              <w:t>ユーザー：</w:t>
            </w:r>
            <w:r w:rsidR="00C9752E" w:rsidRPr="004A474C">
              <w:rPr>
                <w:rFonts w:hint="eastAsia"/>
                <w:sz w:val="20"/>
                <w:szCs w:val="20"/>
              </w:rPr>
              <w:t>言語</w:t>
            </w:r>
          </w:p>
        </w:tc>
        <w:tc>
          <w:tcPr>
            <w:tcW w:w="2552" w:type="dxa"/>
          </w:tcPr>
          <w:p w14:paraId="46F7FC92" w14:textId="77777777" w:rsidR="00C9752E" w:rsidRPr="004A474C" w:rsidRDefault="00C9752E" w:rsidP="009845A4">
            <w:pPr>
              <w:rPr>
                <w:sz w:val="20"/>
                <w:szCs w:val="20"/>
              </w:rPr>
            </w:pPr>
            <w:r w:rsidRPr="004A474C">
              <w:rPr>
                <w:rFonts w:hint="eastAsia"/>
                <w:sz w:val="20"/>
                <w:szCs w:val="20"/>
              </w:rPr>
              <w:t>画面表示で使用する言語を選択</w:t>
            </w:r>
          </w:p>
        </w:tc>
        <w:tc>
          <w:tcPr>
            <w:tcW w:w="3537" w:type="dxa"/>
          </w:tcPr>
          <w:p w14:paraId="32A13E6A" w14:textId="77777777" w:rsidR="00C9752E" w:rsidRPr="004A474C" w:rsidRDefault="00C9752E" w:rsidP="009845A4">
            <w:pPr>
              <w:rPr>
                <w:sz w:val="20"/>
                <w:szCs w:val="20"/>
              </w:rPr>
            </w:pPr>
            <w:r w:rsidRPr="004A474C">
              <w:rPr>
                <w:rFonts w:hint="eastAsia"/>
                <w:sz w:val="20"/>
                <w:szCs w:val="20"/>
              </w:rPr>
              <w:t>－</w:t>
            </w:r>
          </w:p>
        </w:tc>
      </w:tr>
      <w:tr w:rsidR="00C9752E" w:rsidRPr="000F72B2" w14:paraId="058246E2" w14:textId="77777777" w:rsidTr="009845A4">
        <w:trPr>
          <w:jc w:val="center"/>
        </w:trPr>
        <w:tc>
          <w:tcPr>
            <w:tcW w:w="2268" w:type="dxa"/>
          </w:tcPr>
          <w:p w14:paraId="419392E4" w14:textId="0118692C" w:rsidR="00C9752E" w:rsidRPr="004A474C" w:rsidRDefault="004A2181" w:rsidP="009845A4">
            <w:pPr>
              <w:rPr>
                <w:sz w:val="20"/>
                <w:szCs w:val="20"/>
              </w:rPr>
            </w:pPr>
            <w:r>
              <w:rPr>
                <w:rFonts w:hint="eastAsia"/>
                <w:sz w:val="20"/>
                <w:szCs w:val="20"/>
              </w:rPr>
              <w:lastRenderedPageBreak/>
              <w:t>ユーザー：</w:t>
            </w:r>
            <w:r w:rsidR="00C9752E" w:rsidRPr="004A474C">
              <w:rPr>
                <w:rFonts w:hint="eastAsia"/>
                <w:sz w:val="20"/>
                <w:szCs w:val="20"/>
              </w:rPr>
              <w:t>テーマ</w:t>
            </w:r>
          </w:p>
        </w:tc>
        <w:tc>
          <w:tcPr>
            <w:tcW w:w="2552" w:type="dxa"/>
          </w:tcPr>
          <w:p w14:paraId="5576FF15" w14:textId="77777777" w:rsidR="00C9752E" w:rsidRPr="004A474C" w:rsidRDefault="00C9752E" w:rsidP="009845A4">
            <w:pPr>
              <w:rPr>
                <w:sz w:val="20"/>
                <w:szCs w:val="20"/>
              </w:rPr>
            </w:pPr>
            <w:r w:rsidRPr="004A474C">
              <w:rPr>
                <w:rFonts w:hint="eastAsia"/>
                <w:sz w:val="20"/>
                <w:szCs w:val="20"/>
              </w:rPr>
              <w:t>画面のテーマを選択</w:t>
            </w:r>
          </w:p>
        </w:tc>
        <w:tc>
          <w:tcPr>
            <w:tcW w:w="3537" w:type="dxa"/>
          </w:tcPr>
          <w:p w14:paraId="5124A2B1" w14:textId="77777777" w:rsidR="00C9752E" w:rsidRPr="004A474C" w:rsidRDefault="00C9752E" w:rsidP="009845A4">
            <w:pPr>
              <w:rPr>
                <w:sz w:val="20"/>
                <w:szCs w:val="20"/>
              </w:rPr>
            </w:pPr>
            <w:r w:rsidRPr="004A474C">
              <w:rPr>
                <w:rFonts w:hint="eastAsia"/>
                <w:sz w:val="20"/>
                <w:szCs w:val="20"/>
              </w:rPr>
              <w:t>－</w:t>
            </w:r>
          </w:p>
        </w:tc>
      </w:tr>
      <w:tr w:rsidR="00C9752E" w:rsidRPr="000F72B2" w14:paraId="28959FF7" w14:textId="77777777" w:rsidTr="009845A4">
        <w:trPr>
          <w:jc w:val="center"/>
        </w:trPr>
        <w:tc>
          <w:tcPr>
            <w:tcW w:w="2268" w:type="dxa"/>
          </w:tcPr>
          <w:p w14:paraId="71E5F2C3" w14:textId="2E8B888A" w:rsidR="00C9752E" w:rsidRPr="004A474C" w:rsidRDefault="004A2181" w:rsidP="009845A4">
            <w:pPr>
              <w:rPr>
                <w:sz w:val="20"/>
                <w:szCs w:val="20"/>
              </w:rPr>
            </w:pPr>
            <w:r>
              <w:rPr>
                <w:rFonts w:hint="eastAsia"/>
                <w:sz w:val="20"/>
                <w:szCs w:val="20"/>
              </w:rPr>
              <w:t>ユーザー：</w:t>
            </w:r>
            <w:r w:rsidRPr="004A2181">
              <w:rPr>
                <w:rFonts w:hint="eastAsia"/>
                <w:sz w:val="20"/>
                <w:szCs w:val="20"/>
              </w:rPr>
              <w:t>自動ログイン（</w:t>
            </w:r>
            <w:r w:rsidRPr="004A2181">
              <w:rPr>
                <w:rFonts w:hint="eastAsia"/>
                <w:sz w:val="20"/>
                <w:szCs w:val="20"/>
              </w:rPr>
              <w:t>1</w:t>
            </w:r>
            <w:r w:rsidRPr="004A2181">
              <w:rPr>
                <w:rFonts w:hint="eastAsia"/>
                <w:sz w:val="20"/>
                <w:szCs w:val="20"/>
              </w:rPr>
              <w:t>か月）</w:t>
            </w:r>
          </w:p>
        </w:tc>
        <w:tc>
          <w:tcPr>
            <w:tcW w:w="2552" w:type="dxa"/>
          </w:tcPr>
          <w:p w14:paraId="1D9F188E" w14:textId="77777777" w:rsidR="00C9752E" w:rsidRPr="004A474C" w:rsidRDefault="00C9752E" w:rsidP="009845A4">
            <w:pPr>
              <w:rPr>
                <w:sz w:val="20"/>
                <w:szCs w:val="20"/>
              </w:rPr>
            </w:pPr>
            <w:r w:rsidRPr="004A474C">
              <w:rPr>
                <w:rFonts w:hint="eastAsia"/>
                <w:sz w:val="20"/>
                <w:szCs w:val="20"/>
              </w:rPr>
              <w:t>有効</w:t>
            </w:r>
          </w:p>
          <w:p w14:paraId="7B7DC0D8" w14:textId="77777777" w:rsidR="00C9752E" w:rsidRPr="004A474C" w:rsidRDefault="00C9752E" w:rsidP="009845A4">
            <w:pPr>
              <w:rPr>
                <w:sz w:val="20"/>
                <w:szCs w:val="20"/>
              </w:rPr>
            </w:pPr>
            <w:r w:rsidRPr="004A474C">
              <w:rPr>
                <w:rFonts w:hint="eastAsia"/>
                <w:sz w:val="20"/>
                <w:szCs w:val="20"/>
              </w:rPr>
              <w:t>無効</w:t>
            </w:r>
          </w:p>
        </w:tc>
        <w:tc>
          <w:tcPr>
            <w:tcW w:w="3537" w:type="dxa"/>
          </w:tcPr>
          <w:p w14:paraId="225C26B1" w14:textId="77777777" w:rsidR="00C9752E" w:rsidRPr="004A474C" w:rsidRDefault="00C9752E" w:rsidP="009845A4">
            <w:pPr>
              <w:rPr>
                <w:sz w:val="20"/>
                <w:szCs w:val="20"/>
              </w:rPr>
            </w:pPr>
            <w:r w:rsidRPr="004A474C">
              <w:rPr>
                <w:rFonts w:hint="eastAsia"/>
                <w:sz w:val="20"/>
                <w:szCs w:val="20"/>
              </w:rPr>
              <w:t>自動ログインを行うかどうか</w:t>
            </w:r>
          </w:p>
          <w:p w14:paraId="44451078" w14:textId="77777777" w:rsidR="00C9752E" w:rsidRPr="004A474C" w:rsidRDefault="00C9752E" w:rsidP="009845A4">
            <w:pPr>
              <w:rPr>
                <w:sz w:val="20"/>
                <w:szCs w:val="20"/>
              </w:rPr>
            </w:pPr>
            <w:r w:rsidRPr="004A474C">
              <w:rPr>
                <w:rFonts w:hint="eastAsia"/>
                <w:sz w:val="20"/>
                <w:szCs w:val="20"/>
              </w:rPr>
              <w:t>有効</w:t>
            </w:r>
            <w:r w:rsidRPr="004A474C">
              <w:rPr>
                <w:rFonts w:hint="eastAsia"/>
                <w:sz w:val="20"/>
                <w:szCs w:val="20"/>
              </w:rPr>
              <w:t>(</w:t>
            </w:r>
            <w:r w:rsidRPr="004A474C">
              <w:rPr>
                <w:rFonts w:hint="eastAsia"/>
                <w:sz w:val="20"/>
                <w:szCs w:val="20"/>
              </w:rPr>
              <w:t>チェック</w:t>
            </w:r>
            <w:r w:rsidRPr="004A474C">
              <w:rPr>
                <w:rFonts w:hint="eastAsia"/>
                <w:sz w:val="20"/>
                <w:szCs w:val="20"/>
              </w:rPr>
              <w:t>)</w:t>
            </w:r>
            <w:r w:rsidRPr="004A474C">
              <w:rPr>
                <w:rFonts w:hint="eastAsia"/>
                <w:sz w:val="20"/>
                <w:szCs w:val="20"/>
              </w:rPr>
              <w:t>の場合、ブラウザ上にログイン情報が</w:t>
            </w:r>
            <w:r w:rsidRPr="004A474C">
              <w:rPr>
                <w:rFonts w:hint="eastAsia"/>
                <w:sz w:val="20"/>
                <w:szCs w:val="20"/>
              </w:rPr>
              <w:t>1</w:t>
            </w:r>
            <w:r w:rsidRPr="004A474C">
              <w:rPr>
                <w:rFonts w:hint="eastAsia"/>
                <w:sz w:val="20"/>
                <w:szCs w:val="20"/>
              </w:rPr>
              <w:t>ヶ月保存される。</w:t>
            </w:r>
          </w:p>
        </w:tc>
      </w:tr>
      <w:tr w:rsidR="00C9752E" w:rsidRPr="000F72B2" w14:paraId="61929D61" w14:textId="77777777" w:rsidTr="009845A4">
        <w:trPr>
          <w:jc w:val="center"/>
        </w:trPr>
        <w:tc>
          <w:tcPr>
            <w:tcW w:w="2268" w:type="dxa"/>
          </w:tcPr>
          <w:p w14:paraId="0F268E71" w14:textId="6C828C76" w:rsidR="00C9752E" w:rsidRPr="004A474C" w:rsidRDefault="004A2181" w:rsidP="009845A4">
            <w:pPr>
              <w:rPr>
                <w:sz w:val="20"/>
                <w:szCs w:val="20"/>
              </w:rPr>
            </w:pPr>
            <w:r>
              <w:rPr>
                <w:rFonts w:hint="eastAsia"/>
                <w:sz w:val="20"/>
                <w:szCs w:val="20"/>
              </w:rPr>
              <w:t>ユーザー：</w:t>
            </w:r>
            <w:r w:rsidR="00C9752E" w:rsidRPr="004A474C">
              <w:rPr>
                <w:rFonts w:hint="eastAsia"/>
                <w:sz w:val="20"/>
                <w:szCs w:val="20"/>
              </w:rPr>
              <w:t>自動ログアウト</w:t>
            </w:r>
          </w:p>
        </w:tc>
        <w:tc>
          <w:tcPr>
            <w:tcW w:w="2552" w:type="dxa"/>
          </w:tcPr>
          <w:p w14:paraId="55333202" w14:textId="7F15CC9C" w:rsidR="00C9752E" w:rsidRPr="004A474C" w:rsidRDefault="004A2181" w:rsidP="009845A4">
            <w:pPr>
              <w:rPr>
                <w:sz w:val="20"/>
                <w:szCs w:val="20"/>
              </w:rPr>
            </w:pPr>
            <w:r>
              <w:rPr>
                <w:rFonts w:hint="eastAsia"/>
                <w:sz w:val="20"/>
                <w:szCs w:val="20"/>
              </w:rPr>
              <w:t>有効</w:t>
            </w:r>
            <w:r>
              <w:rPr>
                <w:rFonts w:hint="eastAsia"/>
                <w:sz w:val="20"/>
                <w:szCs w:val="20"/>
              </w:rPr>
              <w:t>/</w:t>
            </w:r>
            <w:r>
              <w:rPr>
                <w:rFonts w:hint="eastAsia"/>
                <w:sz w:val="20"/>
                <w:szCs w:val="20"/>
              </w:rPr>
              <w:t>無効（有効の場合、</w:t>
            </w:r>
            <w:r w:rsidR="00C9752E" w:rsidRPr="004A474C">
              <w:rPr>
                <w:rFonts w:hint="eastAsia"/>
                <w:sz w:val="20"/>
                <w:szCs w:val="20"/>
              </w:rPr>
              <w:t>任意の自動ログアウト時間</w:t>
            </w:r>
            <w:r w:rsidR="00C9752E" w:rsidRPr="004A474C">
              <w:rPr>
                <w:rFonts w:hint="eastAsia"/>
                <w:sz w:val="20"/>
                <w:szCs w:val="20"/>
              </w:rPr>
              <w:t>(</w:t>
            </w:r>
            <w:r w:rsidR="00C9752E" w:rsidRPr="004A474C">
              <w:rPr>
                <w:rFonts w:hint="eastAsia"/>
                <w:sz w:val="20"/>
                <w:szCs w:val="20"/>
              </w:rPr>
              <w:t>秒</w:t>
            </w:r>
            <w:r w:rsidR="00C9752E" w:rsidRPr="004A474C">
              <w:rPr>
                <w:rFonts w:hint="eastAsia"/>
                <w:sz w:val="20"/>
                <w:szCs w:val="20"/>
              </w:rPr>
              <w:t>)</w:t>
            </w:r>
            <w:r>
              <w:rPr>
                <w:rFonts w:hint="eastAsia"/>
                <w:sz w:val="20"/>
                <w:szCs w:val="20"/>
              </w:rPr>
              <w:t>）</w:t>
            </w:r>
          </w:p>
        </w:tc>
        <w:tc>
          <w:tcPr>
            <w:tcW w:w="3537" w:type="dxa"/>
          </w:tcPr>
          <w:p w14:paraId="28124FF8" w14:textId="77777777" w:rsidR="00C9752E" w:rsidRPr="004A474C" w:rsidRDefault="00C9752E" w:rsidP="009845A4">
            <w:pPr>
              <w:rPr>
                <w:sz w:val="20"/>
                <w:szCs w:val="20"/>
              </w:rPr>
            </w:pPr>
            <w:r w:rsidRPr="004A474C">
              <w:rPr>
                <w:rFonts w:hint="eastAsia"/>
                <w:sz w:val="20"/>
                <w:szCs w:val="20"/>
              </w:rPr>
              <w:t>一定時間操作しない場合ログアウトする時間</w:t>
            </w:r>
            <w:r w:rsidRPr="004A474C">
              <w:rPr>
                <w:rFonts w:hint="eastAsia"/>
                <w:sz w:val="20"/>
                <w:szCs w:val="20"/>
              </w:rPr>
              <w:t>(</w:t>
            </w:r>
            <w:r w:rsidRPr="004A474C">
              <w:rPr>
                <w:rFonts w:hint="eastAsia"/>
                <w:sz w:val="20"/>
                <w:szCs w:val="20"/>
              </w:rPr>
              <w:t>秒</w:t>
            </w:r>
            <w:r w:rsidRPr="004A474C">
              <w:rPr>
                <w:rFonts w:hint="eastAsia"/>
                <w:sz w:val="20"/>
                <w:szCs w:val="20"/>
              </w:rPr>
              <w:t>)</w:t>
            </w:r>
          </w:p>
        </w:tc>
      </w:tr>
      <w:tr w:rsidR="00C9752E" w:rsidRPr="000F72B2" w14:paraId="39D6EFFE" w14:textId="77777777" w:rsidTr="009845A4">
        <w:trPr>
          <w:jc w:val="center"/>
        </w:trPr>
        <w:tc>
          <w:tcPr>
            <w:tcW w:w="2268" w:type="dxa"/>
          </w:tcPr>
          <w:p w14:paraId="50AC8C98" w14:textId="68F8F486" w:rsidR="00C9752E" w:rsidRPr="004A474C" w:rsidRDefault="004A2181" w:rsidP="009845A4">
            <w:pPr>
              <w:rPr>
                <w:sz w:val="20"/>
                <w:szCs w:val="20"/>
              </w:rPr>
            </w:pPr>
            <w:r>
              <w:rPr>
                <w:rFonts w:hint="eastAsia"/>
                <w:sz w:val="20"/>
                <w:szCs w:val="20"/>
              </w:rPr>
              <w:t>ユーザー：</w:t>
            </w:r>
            <w:r w:rsidR="00C9752E" w:rsidRPr="004A474C">
              <w:rPr>
                <w:rFonts w:hint="eastAsia"/>
                <w:sz w:val="20"/>
                <w:szCs w:val="20"/>
              </w:rPr>
              <w:t>更新</w:t>
            </w:r>
          </w:p>
        </w:tc>
        <w:tc>
          <w:tcPr>
            <w:tcW w:w="2552" w:type="dxa"/>
          </w:tcPr>
          <w:p w14:paraId="069A94D0" w14:textId="77777777" w:rsidR="00C9752E" w:rsidRPr="004A474C" w:rsidRDefault="00C9752E" w:rsidP="009845A4">
            <w:pPr>
              <w:rPr>
                <w:sz w:val="20"/>
                <w:szCs w:val="20"/>
              </w:rPr>
            </w:pPr>
            <w:r w:rsidRPr="004A474C">
              <w:rPr>
                <w:rFonts w:hint="eastAsia"/>
                <w:sz w:val="20"/>
                <w:szCs w:val="20"/>
              </w:rPr>
              <w:t>任意の画面自動更新時間</w:t>
            </w:r>
            <w:r w:rsidRPr="004A474C">
              <w:rPr>
                <w:rFonts w:hint="eastAsia"/>
                <w:sz w:val="20"/>
                <w:szCs w:val="20"/>
              </w:rPr>
              <w:t>(</w:t>
            </w:r>
            <w:r w:rsidRPr="004A474C">
              <w:rPr>
                <w:rFonts w:hint="eastAsia"/>
                <w:sz w:val="20"/>
                <w:szCs w:val="20"/>
              </w:rPr>
              <w:t>秒</w:t>
            </w:r>
            <w:r w:rsidRPr="004A474C">
              <w:rPr>
                <w:rFonts w:hint="eastAsia"/>
                <w:sz w:val="20"/>
                <w:szCs w:val="20"/>
              </w:rPr>
              <w:t>)</w:t>
            </w:r>
          </w:p>
        </w:tc>
        <w:tc>
          <w:tcPr>
            <w:tcW w:w="3537" w:type="dxa"/>
          </w:tcPr>
          <w:p w14:paraId="734BB11F" w14:textId="77777777" w:rsidR="00C9752E" w:rsidRPr="004A474C" w:rsidRDefault="00C9752E" w:rsidP="009845A4">
            <w:pPr>
              <w:rPr>
                <w:sz w:val="20"/>
                <w:szCs w:val="20"/>
              </w:rPr>
            </w:pPr>
            <w:r w:rsidRPr="004A474C">
              <w:rPr>
                <w:rFonts w:hint="eastAsia"/>
                <w:sz w:val="20"/>
                <w:szCs w:val="20"/>
              </w:rPr>
              <w:t>画面表示を自動更新する間隔</w:t>
            </w:r>
            <w:r w:rsidRPr="004A474C">
              <w:rPr>
                <w:rFonts w:hint="eastAsia"/>
                <w:sz w:val="20"/>
                <w:szCs w:val="20"/>
              </w:rPr>
              <w:t>(</w:t>
            </w:r>
            <w:r w:rsidRPr="004A474C">
              <w:rPr>
                <w:rFonts w:hint="eastAsia"/>
                <w:sz w:val="20"/>
                <w:szCs w:val="20"/>
              </w:rPr>
              <w:t>秒</w:t>
            </w:r>
            <w:r w:rsidRPr="004A474C">
              <w:rPr>
                <w:rFonts w:hint="eastAsia"/>
                <w:sz w:val="20"/>
                <w:szCs w:val="20"/>
              </w:rPr>
              <w:t>)</w:t>
            </w:r>
          </w:p>
        </w:tc>
      </w:tr>
      <w:tr w:rsidR="00C9752E" w:rsidRPr="000F72B2" w14:paraId="329B0028" w14:textId="77777777" w:rsidTr="009845A4">
        <w:trPr>
          <w:jc w:val="center"/>
        </w:trPr>
        <w:tc>
          <w:tcPr>
            <w:tcW w:w="2268" w:type="dxa"/>
          </w:tcPr>
          <w:p w14:paraId="05C1B553" w14:textId="6E08EA28" w:rsidR="00C9752E" w:rsidRPr="004A474C" w:rsidRDefault="004A2181" w:rsidP="009845A4">
            <w:pPr>
              <w:rPr>
                <w:sz w:val="20"/>
                <w:szCs w:val="20"/>
              </w:rPr>
            </w:pPr>
            <w:r>
              <w:rPr>
                <w:rFonts w:hint="eastAsia"/>
                <w:sz w:val="20"/>
                <w:szCs w:val="20"/>
              </w:rPr>
              <w:t>ユーザー：</w:t>
            </w:r>
            <w:r w:rsidR="00C9752E" w:rsidRPr="004A474C">
              <w:rPr>
                <w:rFonts w:hint="eastAsia"/>
                <w:sz w:val="20"/>
                <w:szCs w:val="20"/>
              </w:rPr>
              <w:t>ページあたりの表示行数</w:t>
            </w:r>
          </w:p>
        </w:tc>
        <w:tc>
          <w:tcPr>
            <w:tcW w:w="2552" w:type="dxa"/>
          </w:tcPr>
          <w:p w14:paraId="7355E0A7" w14:textId="77777777" w:rsidR="00C9752E" w:rsidRPr="004A474C" w:rsidRDefault="00C9752E" w:rsidP="009845A4">
            <w:pPr>
              <w:rPr>
                <w:sz w:val="20"/>
                <w:szCs w:val="20"/>
              </w:rPr>
            </w:pPr>
            <w:r w:rsidRPr="004A474C">
              <w:rPr>
                <w:rFonts w:hint="eastAsia"/>
                <w:sz w:val="20"/>
                <w:szCs w:val="20"/>
              </w:rPr>
              <w:t>任意のリスト表示数</w:t>
            </w:r>
          </w:p>
        </w:tc>
        <w:tc>
          <w:tcPr>
            <w:tcW w:w="3537" w:type="dxa"/>
          </w:tcPr>
          <w:p w14:paraId="40986D04" w14:textId="7839BDAD" w:rsidR="00C9752E" w:rsidRPr="004A474C" w:rsidRDefault="004A2181" w:rsidP="009845A4">
            <w:pPr>
              <w:rPr>
                <w:sz w:val="20"/>
                <w:szCs w:val="20"/>
              </w:rPr>
            </w:pPr>
            <w:r>
              <w:rPr>
                <w:rFonts w:hint="eastAsia"/>
                <w:sz w:val="20"/>
                <w:szCs w:val="20"/>
              </w:rPr>
              <w:t>一覧画面</w:t>
            </w:r>
            <w:r w:rsidR="00C9752E" w:rsidRPr="004A474C">
              <w:rPr>
                <w:rFonts w:hint="eastAsia"/>
                <w:sz w:val="20"/>
                <w:szCs w:val="20"/>
              </w:rPr>
              <w:t>で</w:t>
            </w:r>
            <w:r w:rsidR="00C9752E" w:rsidRPr="004A474C">
              <w:rPr>
                <w:rFonts w:hint="eastAsia"/>
                <w:sz w:val="20"/>
                <w:szCs w:val="20"/>
              </w:rPr>
              <w:t>1</w:t>
            </w:r>
            <w:r w:rsidR="00C9752E" w:rsidRPr="004A474C">
              <w:rPr>
                <w:rFonts w:hint="eastAsia"/>
                <w:sz w:val="20"/>
                <w:szCs w:val="20"/>
              </w:rPr>
              <w:t>ページに表示する件数</w:t>
            </w:r>
          </w:p>
        </w:tc>
      </w:tr>
      <w:tr w:rsidR="00C9752E" w:rsidRPr="000F72B2" w14:paraId="57F61B05" w14:textId="77777777" w:rsidTr="009845A4">
        <w:trPr>
          <w:jc w:val="center"/>
        </w:trPr>
        <w:tc>
          <w:tcPr>
            <w:tcW w:w="2268" w:type="dxa"/>
          </w:tcPr>
          <w:p w14:paraId="7F61BFDD" w14:textId="0CD07073" w:rsidR="00C9752E" w:rsidRPr="004A474C" w:rsidRDefault="004A2181" w:rsidP="009845A4">
            <w:pPr>
              <w:rPr>
                <w:sz w:val="20"/>
                <w:szCs w:val="20"/>
              </w:rPr>
            </w:pPr>
            <w:r>
              <w:rPr>
                <w:rFonts w:hint="eastAsia"/>
                <w:sz w:val="20"/>
                <w:szCs w:val="20"/>
              </w:rPr>
              <w:t>ユーザー：</w:t>
            </w:r>
            <w:r w:rsidR="00C9752E" w:rsidRPr="004A474C">
              <w:rPr>
                <w:rFonts w:hint="eastAsia"/>
                <w:sz w:val="20"/>
                <w:szCs w:val="20"/>
              </w:rPr>
              <w:t>ログイン後の</w:t>
            </w:r>
            <w:r w:rsidR="00C9752E" w:rsidRPr="004A474C">
              <w:rPr>
                <w:rFonts w:hint="eastAsia"/>
                <w:sz w:val="20"/>
                <w:szCs w:val="20"/>
              </w:rPr>
              <w:t>URL</w:t>
            </w:r>
          </w:p>
        </w:tc>
        <w:tc>
          <w:tcPr>
            <w:tcW w:w="2552" w:type="dxa"/>
          </w:tcPr>
          <w:p w14:paraId="640A9079" w14:textId="77777777" w:rsidR="00C9752E" w:rsidRPr="004A474C" w:rsidRDefault="00C9752E" w:rsidP="009845A4">
            <w:pPr>
              <w:rPr>
                <w:sz w:val="20"/>
                <w:szCs w:val="20"/>
              </w:rPr>
            </w:pPr>
            <w:r w:rsidRPr="004A474C">
              <w:rPr>
                <w:rFonts w:hint="eastAsia"/>
                <w:sz w:val="20"/>
                <w:szCs w:val="20"/>
              </w:rPr>
              <w:t>ログイン後に表示する画面の</w:t>
            </w:r>
            <w:r w:rsidRPr="004A474C">
              <w:rPr>
                <w:rFonts w:hint="eastAsia"/>
                <w:sz w:val="20"/>
                <w:szCs w:val="20"/>
              </w:rPr>
              <w:t>URL</w:t>
            </w:r>
          </w:p>
        </w:tc>
        <w:tc>
          <w:tcPr>
            <w:tcW w:w="3537" w:type="dxa"/>
          </w:tcPr>
          <w:p w14:paraId="0455504C" w14:textId="77777777" w:rsidR="00C9752E" w:rsidRPr="004A474C" w:rsidRDefault="00C9752E" w:rsidP="009845A4">
            <w:pPr>
              <w:rPr>
                <w:sz w:val="20"/>
                <w:szCs w:val="20"/>
              </w:rPr>
            </w:pPr>
            <w:r w:rsidRPr="004A474C">
              <w:rPr>
                <w:rFonts w:hint="eastAsia"/>
                <w:sz w:val="20"/>
                <w:szCs w:val="20"/>
              </w:rPr>
              <w:t>ログイン直後に遷移する</w:t>
            </w:r>
            <w:r w:rsidRPr="004A474C">
              <w:rPr>
                <w:rFonts w:hint="eastAsia"/>
                <w:sz w:val="20"/>
                <w:szCs w:val="20"/>
              </w:rPr>
              <w:t>URL</w:t>
            </w:r>
          </w:p>
        </w:tc>
      </w:tr>
      <w:tr w:rsidR="00C9752E" w:rsidRPr="000F72B2" w14:paraId="2F963870" w14:textId="77777777" w:rsidTr="009845A4">
        <w:trPr>
          <w:jc w:val="center"/>
        </w:trPr>
        <w:tc>
          <w:tcPr>
            <w:tcW w:w="2268" w:type="dxa"/>
          </w:tcPr>
          <w:p w14:paraId="17777D7D" w14:textId="24A530D9" w:rsidR="00C9752E" w:rsidRPr="004A474C" w:rsidRDefault="00C9752E" w:rsidP="009845A4">
            <w:pPr>
              <w:rPr>
                <w:sz w:val="20"/>
                <w:szCs w:val="20"/>
              </w:rPr>
            </w:pPr>
            <w:r w:rsidRPr="004A474C">
              <w:rPr>
                <w:rFonts w:hint="eastAsia"/>
                <w:sz w:val="20"/>
                <w:szCs w:val="20"/>
              </w:rPr>
              <w:t>メディア</w:t>
            </w:r>
            <w:r w:rsidR="004A583E">
              <w:rPr>
                <w:rFonts w:hint="eastAsia"/>
                <w:sz w:val="20"/>
                <w:szCs w:val="20"/>
              </w:rPr>
              <w:t>：メディア</w:t>
            </w:r>
          </w:p>
        </w:tc>
        <w:tc>
          <w:tcPr>
            <w:tcW w:w="2552" w:type="dxa"/>
          </w:tcPr>
          <w:p w14:paraId="5E15E2C0" w14:textId="5F62FE84" w:rsidR="00C9752E" w:rsidRPr="004A474C" w:rsidRDefault="00097E0D" w:rsidP="009845A4">
            <w:pPr>
              <w:rPr>
                <w:sz w:val="20"/>
                <w:szCs w:val="20"/>
              </w:rPr>
            </w:pPr>
            <w:r>
              <w:rPr>
                <w:rFonts w:hint="eastAsia"/>
                <w:sz w:val="20"/>
                <w:szCs w:val="20"/>
              </w:rPr>
              <w:t>必要に応じて、「追加」リンクを押下し</w:t>
            </w:r>
            <w:r w:rsidR="00BA368C">
              <w:rPr>
                <w:rFonts w:hint="eastAsia"/>
                <w:sz w:val="20"/>
                <w:szCs w:val="20"/>
              </w:rPr>
              <w:t>、</w:t>
            </w:r>
            <w:r w:rsidR="00C9752E" w:rsidRPr="004A474C">
              <w:rPr>
                <w:rFonts w:hint="eastAsia"/>
                <w:sz w:val="20"/>
                <w:szCs w:val="20"/>
              </w:rPr>
              <w:t>任意の障害通知手段を選択</w:t>
            </w:r>
          </w:p>
        </w:tc>
        <w:tc>
          <w:tcPr>
            <w:tcW w:w="3537" w:type="dxa"/>
          </w:tcPr>
          <w:p w14:paraId="08A8BE63" w14:textId="77777777" w:rsidR="00C9752E" w:rsidRPr="004A474C" w:rsidRDefault="00C9752E" w:rsidP="009845A4">
            <w:pPr>
              <w:rPr>
                <w:sz w:val="20"/>
                <w:szCs w:val="20"/>
              </w:rPr>
            </w:pPr>
            <w:r w:rsidRPr="004A474C">
              <w:rPr>
                <w:rFonts w:hint="eastAsia"/>
                <w:sz w:val="20"/>
                <w:szCs w:val="20"/>
              </w:rPr>
              <w:t>メディアタイプに設定されているメール通知等の手段の設定。送信先のアドレスの設定等。</w:t>
            </w:r>
          </w:p>
          <w:p w14:paraId="4C9C9F40" w14:textId="18B374C6" w:rsidR="00C9752E" w:rsidRPr="004A474C" w:rsidRDefault="00C9752E" w:rsidP="009845A4">
            <w:pPr>
              <w:rPr>
                <w:sz w:val="20"/>
                <w:szCs w:val="20"/>
              </w:rPr>
            </w:pPr>
            <w:r w:rsidRPr="004A474C">
              <w:rPr>
                <w:rFonts w:hint="eastAsia"/>
                <w:sz w:val="20"/>
                <w:szCs w:val="20"/>
              </w:rPr>
              <w:t>詳細は</w:t>
            </w:r>
            <w:r w:rsidR="00A1196A">
              <w:rPr>
                <w:rFonts w:hint="eastAsia"/>
                <w:sz w:val="20"/>
                <w:szCs w:val="20"/>
              </w:rPr>
              <w:t>「</w:t>
            </w:r>
            <w:hyperlink w:anchor="_メール通知設定" w:history="1">
              <w:r w:rsidRPr="0026420F">
                <w:rPr>
                  <w:rStyle w:val="ab"/>
                  <w:rFonts w:hint="eastAsia"/>
                  <w:color w:val="auto"/>
                  <w:sz w:val="20"/>
                  <w:szCs w:val="20"/>
                  <w:u w:val="none"/>
                </w:rPr>
                <w:t>5</w:t>
              </w:r>
              <w:r w:rsidR="00A1196A" w:rsidRPr="0026420F">
                <w:rPr>
                  <w:rStyle w:val="ab"/>
                  <w:rFonts w:hint="eastAsia"/>
                  <w:color w:val="auto"/>
                  <w:sz w:val="20"/>
                  <w:szCs w:val="20"/>
                  <w:u w:val="none"/>
                </w:rPr>
                <w:t xml:space="preserve">. </w:t>
              </w:r>
              <w:r w:rsidR="00A1196A" w:rsidRPr="0026420F">
                <w:rPr>
                  <w:rStyle w:val="ab"/>
                  <w:color w:val="auto"/>
                  <w:sz w:val="20"/>
                  <w:szCs w:val="20"/>
                  <w:u w:val="none"/>
                </w:rPr>
                <w:t>メール通知設定</w:t>
              </w:r>
            </w:hyperlink>
            <w:r w:rsidR="00A1196A">
              <w:rPr>
                <w:rFonts w:hint="eastAsia"/>
                <w:sz w:val="20"/>
                <w:szCs w:val="20"/>
              </w:rPr>
              <w:t>」</w:t>
            </w:r>
            <w:r w:rsidRPr="004A474C">
              <w:rPr>
                <w:rFonts w:hint="eastAsia"/>
                <w:sz w:val="20"/>
                <w:szCs w:val="20"/>
              </w:rPr>
              <w:t>に記載。</w:t>
            </w:r>
          </w:p>
        </w:tc>
      </w:tr>
      <w:tr w:rsidR="00BA368C" w:rsidRPr="000F72B2" w14:paraId="28D9FB14" w14:textId="77777777" w:rsidTr="009845A4">
        <w:trPr>
          <w:jc w:val="center"/>
        </w:trPr>
        <w:tc>
          <w:tcPr>
            <w:tcW w:w="2268" w:type="dxa"/>
          </w:tcPr>
          <w:p w14:paraId="005EF7BB" w14:textId="5590AC3E" w:rsidR="00BA368C" w:rsidRPr="004A474C" w:rsidRDefault="00BA368C" w:rsidP="009845A4">
            <w:pPr>
              <w:rPr>
                <w:sz w:val="20"/>
                <w:szCs w:val="20"/>
              </w:rPr>
            </w:pPr>
            <w:r>
              <w:rPr>
                <w:rFonts w:hint="eastAsia"/>
                <w:sz w:val="20"/>
                <w:szCs w:val="20"/>
              </w:rPr>
              <w:t>権限：ユーザーの役割</w:t>
            </w:r>
          </w:p>
        </w:tc>
        <w:tc>
          <w:tcPr>
            <w:tcW w:w="2552" w:type="dxa"/>
          </w:tcPr>
          <w:p w14:paraId="56527169" w14:textId="1A179146" w:rsidR="00BA368C" w:rsidRDefault="00BA368C" w:rsidP="009845A4">
            <w:pPr>
              <w:rPr>
                <w:sz w:val="20"/>
                <w:szCs w:val="20"/>
              </w:rPr>
            </w:pPr>
            <w:r w:rsidRPr="00BA368C">
              <w:rPr>
                <w:rFonts w:hint="eastAsia"/>
                <w:sz w:val="20"/>
                <w:szCs w:val="20"/>
              </w:rPr>
              <w:t>ユーザーに割り当てるロール</w:t>
            </w:r>
          </w:p>
        </w:tc>
        <w:tc>
          <w:tcPr>
            <w:tcW w:w="3537" w:type="dxa"/>
          </w:tcPr>
          <w:p w14:paraId="33D5B6FE" w14:textId="79DC96A3" w:rsidR="00BA368C" w:rsidRPr="004A474C" w:rsidRDefault="00BA368C" w:rsidP="009845A4">
            <w:pPr>
              <w:rPr>
                <w:sz w:val="20"/>
                <w:szCs w:val="20"/>
              </w:rPr>
            </w:pPr>
            <w:r w:rsidRPr="00BA368C">
              <w:rPr>
                <w:rFonts w:hint="eastAsia"/>
                <w:sz w:val="20"/>
                <w:szCs w:val="20"/>
              </w:rPr>
              <w:t>ロールにより利用可能な機能や操作権限が決定される。</w:t>
            </w:r>
          </w:p>
        </w:tc>
      </w:tr>
    </w:tbl>
    <w:p w14:paraId="30FFE087" w14:textId="5ACBC4F7" w:rsidR="00C9752E" w:rsidRDefault="00C9752E" w:rsidP="009845A4">
      <w:r>
        <w:rPr>
          <w:rFonts w:hint="eastAsia"/>
        </w:rPr>
        <w:t>「</w:t>
      </w:r>
      <w:r w:rsidR="008904B3">
        <w:rPr>
          <w:rFonts w:hint="eastAsia"/>
        </w:rPr>
        <w:t>追加</w:t>
      </w:r>
      <w:r>
        <w:rPr>
          <w:rFonts w:hint="eastAsia"/>
        </w:rPr>
        <w:t>」ボタン押下後、ユーザ</w:t>
      </w:r>
      <w:r w:rsidR="008904B3">
        <w:rPr>
          <w:rFonts w:hint="eastAsia"/>
        </w:rPr>
        <w:t>ー</w:t>
      </w:r>
      <w:r>
        <w:rPr>
          <w:rFonts w:hint="eastAsia"/>
        </w:rPr>
        <w:t>一覧画面に作成したユーザが追加される。</w:t>
      </w:r>
    </w:p>
    <w:p w14:paraId="63556B97" w14:textId="77777777" w:rsidR="00C9752E" w:rsidRPr="00E0328D" w:rsidRDefault="00C9752E" w:rsidP="00C9752E"/>
    <w:p w14:paraId="5F0D63CF" w14:textId="77777777" w:rsidR="00C9752E" w:rsidRPr="006F1D4C" w:rsidRDefault="00C9752E" w:rsidP="00EA5DA4">
      <w:pPr>
        <w:pStyle w:val="2"/>
      </w:pPr>
      <w:bookmarkStart w:id="26" w:name="_Toc288747676"/>
      <w:bookmarkStart w:id="27" w:name="_Toc244091359"/>
      <w:r w:rsidRPr="006F1D4C">
        <w:rPr>
          <w:rFonts w:hint="eastAsia"/>
        </w:rPr>
        <w:t>ユーザの削除</w:t>
      </w:r>
      <w:bookmarkEnd w:id="26"/>
      <w:bookmarkEnd w:id="27"/>
    </w:p>
    <w:p w14:paraId="1FBAE1E1" w14:textId="77777777" w:rsidR="00C9752E" w:rsidRDefault="00C9752E" w:rsidP="00E42395">
      <w:pPr>
        <w:ind w:firstLineChars="100" w:firstLine="210"/>
      </w:pPr>
      <w:r>
        <w:rPr>
          <w:rFonts w:hint="eastAsia"/>
        </w:rPr>
        <w:t>ユーザの削除手順を以下に示す。</w:t>
      </w:r>
    </w:p>
    <w:p w14:paraId="5F783ADF" w14:textId="77777777" w:rsidR="00E42395" w:rsidRPr="00E42395" w:rsidRDefault="00E42395" w:rsidP="00E42395">
      <w:pPr>
        <w:ind w:firstLineChars="100" w:firstLine="210"/>
      </w:pPr>
    </w:p>
    <w:p w14:paraId="22775774" w14:textId="77777777" w:rsidR="009845A4" w:rsidRDefault="00C9752E">
      <w:pPr>
        <w:numPr>
          <w:ilvl w:val="0"/>
          <w:numId w:val="5"/>
        </w:numPr>
      </w:pPr>
      <w:r>
        <w:rPr>
          <w:rFonts w:hint="eastAsia"/>
        </w:rPr>
        <w:t>ユーザ一覧画面の表示</w:t>
      </w:r>
    </w:p>
    <w:p w14:paraId="5762B9D5" w14:textId="74AE6E98" w:rsidR="00C9752E" w:rsidRPr="00894519" w:rsidRDefault="00C9752E" w:rsidP="009845A4">
      <w:pPr>
        <w:ind w:left="360"/>
      </w:pPr>
      <w:r>
        <w:rPr>
          <w:rFonts w:hint="eastAsia"/>
        </w:rPr>
        <w:t>メニューの「</w:t>
      </w:r>
      <w:r w:rsidR="000710B3">
        <w:rPr>
          <w:rFonts w:hint="eastAsia"/>
        </w:rPr>
        <w:t>ユーザー</w:t>
      </w:r>
      <w:r>
        <w:rPr>
          <w:rFonts w:hint="eastAsia"/>
        </w:rPr>
        <w:t>」－「ユーザ</w:t>
      </w:r>
      <w:r w:rsidR="000710B3">
        <w:rPr>
          <w:rFonts w:hint="eastAsia"/>
        </w:rPr>
        <w:t>ー</w:t>
      </w:r>
      <w:r>
        <w:rPr>
          <w:rFonts w:hint="eastAsia"/>
        </w:rPr>
        <w:t>」からユーザ一覧画面</w:t>
      </w:r>
      <w:r w:rsidR="000710B3">
        <w:rPr>
          <w:rFonts w:hint="eastAsia"/>
        </w:rPr>
        <w:t>を表示する</w:t>
      </w:r>
      <w:r>
        <w:rPr>
          <w:rFonts w:hint="eastAsia"/>
        </w:rPr>
        <w:t>。</w:t>
      </w:r>
    </w:p>
    <w:p w14:paraId="017FFF2B" w14:textId="77777777" w:rsidR="009845A4" w:rsidRDefault="00C9752E">
      <w:pPr>
        <w:numPr>
          <w:ilvl w:val="0"/>
          <w:numId w:val="5"/>
        </w:numPr>
      </w:pPr>
      <w:r>
        <w:rPr>
          <w:rFonts w:hint="eastAsia"/>
        </w:rPr>
        <w:t>ユーザの削除</w:t>
      </w:r>
    </w:p>
    <w:p w14:paraId="266CBF7B" w14:textId="20B3284C" w:rsidR="00C9752E" w:rsidRDefault="00421221" w:rsidP="00E42395">
      <w:pPr>
        <w:pStyle w:val="af0"/>
        <w:ind w:leftChars="0" w:left="360"/>
      </w:pPr>
      <w:r>
        <w:rPr>
          <w:rFonts w:hint="eastAsia"/>
        </w:rPr>
        <w:t>削除したい</w:t>
      </w:r>
      <w:r>
        <w:t>ユーザ</w:t>
      </w:r>
      <w:r>
        <w:rPr>
          <w:rFonts w:hint="eastAsia"/>
        </w:rPr>
        <w:t>のチェックボックスを選択して、画面下部の</w:t>
      </w:r>
      <w:r w:rsidR="00C9752E">
        <w:rPr>
          <w:rFonts w:hint="eastAsia"/>
        </w:rPr>
        <w:t>「</w:t>
      </w:r>
      <w:r w:rsidR="000710B3">
        <w:rPr>
          <w:rFonts w:hint="eastAsia"/>
        </w:rPr>
        <w:t>削除</w:t>
      </w:r>
      <w:r w:rsidR="00C9752E">
        <w:rPr>
          <w:rFonts w:hint="eastAsia"/>
        </w:rPr>
        <w:t>」ボタン押下する。</w:t>
      </w:r>
      <w:r>
        <w:rPr>
          <w:rFonts w:hint="eastAsia"/>
        </w:rPr>
        <w:t>ユーザの</w:t>
      </w:r>
      <w:r>
        <w:t>削除が行われ</w:t>
      </w:r>
      <w:r>
        <w:rPr>
          <w:rFonts w:hint="eastAsia"/>
        </w:rPr>
        <w:t>る。</w:t>
      </w:r>
    </w:p>
    <w:p w14:paraId="34FAA7A1" w14:textId="77777777" w:rsidR="00457EA4" w:rsidRDefault="00457EA4" w:rsidP="00457EA4"/>
    <w:p w14:paraId="0EFD9795" w14:textId="77777777" w:rsidR="00457EA4" w:rsidRDefault="00457EA4" w:rsidP="00457EA4">
      <w:pPr>
        <w:pStyle w:val="2"/>
      </w:pPr>
      <w:bookmarkStart w:id="28" w:name="_Toc244091360"/>
      <w:r>
        <w:rPr>
          <w:rFonts w:hint="eastAsia"/>
        </w:rPr>
        <w:t>パスワード</w:t>
      </w:r>
      <w:r>
        <w:t>の変更</w:t>
      </w:r>
      <w:bookmarkEnd w:id="28"/>
    </w:p>
    <w:p w14:paraId="31ACE0EC" w14:textId="77777777" w:rsidR="00457EA4" w:rsidRDefault="00457EA4" w:rsidP="00457EA4">
      <w:pPr>
        <w:ind w:firstLineChars="100" w:firstLine="210"/>
      </w:pPr>
      <w:r>
        <w:rPr>
          <w:rFonts w:hint="eastAsia"/>
        </w:rPr>
        <w:t>ユーザパスワード</w:t>
      </w:r>
      <w:r>
        <w:t>の</w:t>
      </w:r>
      <w:r>
        <w:rPr>
          <w:rFonts w:hint="eastAsia"/>
        </w:rPr>
        <w:t>変更</w:t>
      </w:r>
      <w:r>
        <w:t>手順を</w:t>
      </w:r>
      <w:r>
        <w:rPr>
          <w:rFonts w:hint="eastAsia"/>
        </w:rPr>
        <w:t>記す</w:t>
      </w:r>
      <w:r>
        <w:t>。</w:t>
      </w:r>
    </w:p>
    <w:p w14:paraId="503D78E4" w14:textId="77777777" w:rsidR="00060802" w:rsidRDefault="00060802" w:rsidP="00457EA4">
      <w:pPr>
        <w:ind w:firstLineChars="100" w:firstLine="210"/>
      </w:pPr>
    </w:p>
    <w:p w14:paraId="61539908" w14:textId="77777777" w:rsidR="00060802" w:rsidRDefault="00060802">
      <w:pPr>
        <w:numPr>
          <w:ilvl w:val="0"/>
          <w:numId w:val="18"/>
        </w:numPr>
      </w:pPr>
      <w:r>
        <w:rPr>
          <w:rFonts w:hint="eastAsia"/>
        </w:rPr>
        <w:t>ユーザ一覧画面の表示</w:t>
      </w:r>
    </w:p>
    <w:p w14:paraId="5F22B41A" w14:textId="0A65AA43" w:rsidR="00457EA4" w:rsidRDefault="00060802" w:rsidP="00060802">
      <w:pPr>
        <w:ind w:left="360"/>
      </w:pPr>
      <w:r>
        <w:rPr>
          <w:rFonts w:hint="eastAsia"/>
        </w:rPr>
        <w:t>メニューの「</w:t>
      </w:r>
      <w:r w:rsidR="0075656A">
        <w:rPr>
          <w:rFonts w:hint="eastAsia"/>
        </w:rPr>
        <w:t>ユーザー</w:t>
      </w:r>
      <w:r>
        <w:rPr>
          <w:rFonts w:hint="eastAsia"/>
        </w:rPr>
        <w:t>」－「ユーザ</w:t>
      </w:r>
      <w:r w:rsidR="0075656A">
        <w:rPr>
          <w:rFonts w:hint="eastAsia"/>
        </w:rPr>
        <w:t>ー</w:t>
      </w:r>
      <w:r>
        <w:rPr>
          <w:rFonts w:hint="eastAsia"/>
        </w:rPr>
        <w:t>」からユーザ一覧画面を表示する。</w:t>
      </w:r>
    </w:p>
    <w:p w14:paraId="51642E5F" w14:textId="77777777" w:rsidR="00B10629" w:rsidRDefault="00B10629" w:rsidP="00B10629">
      <w:pPr>
        <w:keepNext/>
        <w:jc w:val="center"/>
      </w:pPr>
      <w:r>
        <w:rPr>
          <w:rFonts w:hint="eastAsia"/>
          <w:noProof/>
        </w:rPr>
        <w:lastRenderedPageBreak/>
        <w:drawing>
          <wp:inline distT="0" distB="0" distL="0" distR="0" wp14:anchorId="310BFBA7" wp14:editId="65955DA2">
            <wp:extent cx="4222206" cy="1409700"/>
            <wp:effectExtent l="0" t="0" r="6985"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222206" cy="1409700"/>
                    </a:xfrm>
                    <a:prstGeom prst="rect">
                      <a:avLst/>
                    </a:prstGeom>
                    <a:noFill/>
                    <a:ln>
                      <a:noFill/>
                    </a:ln>
                  </pic:spPr>
                </pic:pic>
              </a:graphicData>
            </a:graphic>
          </wp:inline>
        </w:drawing>
      </w:r>
    </w:p>
    <w:p w14:paraId="0B53E60E" w14:textId="1A6F713B" w:rsidR="00060802" w:rsidRDefault="00B10629" w:rsidP="00B10629">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4</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6</w:t>
      </w:r>
      <w:r w:rsidR="00DE31F4">
        <w:fldChar w:fldCharType="end"/>
      </w:r>
      <w:r>
        <w:rPr>
          <w:rFonts w:hint="eastAsia"/>
        </w:rPr>
        <w:t xml:space="preserve"> </w:t>
      </w:r>
      <w:r>
        <w:rPr>
          <w:rFonts w:hint="eastAsia"/>
        </w:rPr>
        <w:t>ユーザ一覧画面</w:t>
      </w:r>
    </w:p>
    <w:p w14:paraId="2CAD5E03" w14:textId="77777777" w:rsidR="00B10629" w:rsidRDefault="00B10629">
      <w:pPr>
        <w:pStyle w:val="af0"/>
        <w:numPr>
          <w:ilvl w:val="0"/>
          <w:numId w:val="18"/>
        </w:numPr>
        <w:ind w:leftChars="0"/>
      </w:pPr>
      <w:r>
        <w:rPr>
          <w:rFonts w:hint="eastAsia"/>
        </w:rPr>
        <w:t>ユーザ</w:t>
      </w:r>
      <w:r>
        <w:t>設定画面の表示</w:t>
      </w:r>
    </w:p>
    <w:p w14:paraId="11FC520A" w14:textId="279E8392" w:rsidR="00B10629" w:rsidRDefault="00B10629" w:rsidP="00B10629">
      <w:pPr>
        <w:pStyle w:val="af0"/>
        <w:ind w:leftChars="0" w:left="360"/>
      </w:pPr>
      <w:r>
        <w:rPr>
          <w:rFonts w:hint="eastAsia"/>
        </w:rPr>
        <w:t>一覧</w:t>
      </w:r>
      <w:r>
        <w:t>から、パスワード</w:t>
      </w:r>
      <w:r>
        <w:rPr>
          <w:rFonts w:hint="eastAsia"/>
        </w:rPr>
        <w:t>を</w:t>
      </w:r>
      <w:r>
        <w:t>変更したいユーザの</w:t>
      </w:r>
      <w:r>
        <w:rPr>
          <w:rFonts w:hint="eastAsia"/>
        </w:rPr>
        <w:t>「</w:t>
      </w:r>
      <w:r w:rsidR="00E67450">
        <w:rPr>
          <w:rFonts w:hint="eastAsia"/>
        </w:rPr>
        <w:t>ユーザー</w:t>
      </w:r>
      <w:r>
        <w:t>名」</w:t>
      </w:r>
      <w:r>
        <w:rPr>
          <w:rFonts w:hint="eastAsia"/>
        </w:rPr>
        <w:t>部分</w:t>
      </w:r>
      <w:r>
        <w:t>のリンクをクリックする。</w:t>
      </w:r>
      <w:r>
        <w:rPr>
          <w:rFonts w:hint="eastAsia"/>
        </w:rPr>
        <w:t>ユーザ</w:t>
      </w:r>
      <w:r>
        <w:t>の設定画面が表示される。</w:t>
      </w:r>
    </w:p>
    <w:p w14:paraId="17E3FEE9" w14:textId="77777777" w:rsidR="00B10629" w:rsidRDefault="00B10629" w:rsidP="00B10629">
      <w:pPr>
        <w:pStyle w:val="af0"/>
        <w:ind w:leftChars="0" w:left="360"/>
        <w:jc w:val="center"/>
      </w:pPr>
      <w:r>
        <w:rPr>
          <w:rFonts w:hint="eastAsia"/>
          <w:noProof/>
        </w:rPr>
        <w:drawing>
          <wp:inline distT="0" distB="0" distL="0" distR="0" wp14:anchorId="34A67040" wp14:editId="5E9D566A">
            <wp:extent cx="5316341" cy="2787650"/>
            <wp:effectExtent l="0" t="0" r="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5"/>
                    <pic:cNvPicPr/>
                  </pic:nvPicPr>
                  <pic:blipFill>
                    <a:blip r:embed="rId24">
                      <a:extLst>
                        <a:ext uri="{28A0092B-C50C-407E-A947-70E740481C1C}">
                          <a14:useLocalDpi xmlns:a14="http://schemas.microsoft.com/office/drawing/2010/main" val="0"/>
                        </a:ext>
                      </a:extLst>
                    </a:blip>
                    <a:stretch>
                      <a:fillRect/>
                    </a:stretch>
                  </pic:blipFill>
                  <pic:spPr>
                    <a:xfrm>
                      <a:off x="0" y="0"/>
                      <a:ext cx="5329230" cy="2794409"/>
                    </a:xfrm>
                    <a:prstGeom prst="rect">
                      <a:avLst/>
                    </a:prstGeom>
                  </pic:spPr>
                </pic:pic>
              </a:graphicData>
            </a:graphic>
          </wp:inline>
        </w:drawing>
      </w:r>
    </w:p>
    <w:p w14:paraId="20B6E9BE" w14:textId="77777777" w:rsidR="00B10629" w:rsidRDefault="00B10629">
      <w:pPr>
        <w:pStyle w:val="af0"/>
        <w:numPr>
          <w:ilvl w:val="0"/>
          <w:numId w:val="18"/>
        </w:numPr>
        <w:ind w:leftChars="0"/>
        <w:jc w:val="left"/>
      </w:pPr>
      <w:r>
        <w:rPr>
          <w:rFonts w:hint="eastAsia"/>
        </w:rPr>
        <w:t>「パスワード</w:t>
      </w:r>
      <w:r>
        <w:t>変更」</w:t>
      </w:r>
      <w:r>
        <w:rPr>
          <w:rFonts w:hint="eastAsia"/>
        </w:rPr>
        <w:t>ボタン</w:t>
      </w:r>
      <w:r>
        <w:t>の押下</w:t>
      </w:r>
    </w:p>
    <w:p w14:paraId="2431E13C" w14:textId="6C139523" w:rsidR="00B10629" w:rsidRDefault="009B5598" w:rsidP="00B10629">
      <w:pPr>
        <w:pStyle w:val="af0"/>
        <w:ind w:leftChars="0" w:left="360"/>
        <w:jc w:val="left"/>
      </w:pPr>
      <w:r>
        <w:rPr>
          <w:rFonts w:hint="eastAsia"/>
        </w:rPr>
        <w:t>ボタンを</w:t>
      </w:r>
      <w:r>
        <w:t>押すと、</w:t>
      </w:r>
      <w:r w:rsidR="00B4756B">
        <w:rPr>
          <w:rFonts w:hint="eastAsia"/>
        </w:rPr>
        <w:t>「現在のパスワード」</w:t>
      </w:r>
      <w:r>
        <w:rPr>
          <w:rFonts w:hint="eastAsia"/>
        </w:rPr>
        <w:t>「</w:t>
      </w:r>
      <w:r>
        <w:t>パスワード</w:t>
      </w:r>
      <w:r>
        <w:rPr>
          <w:rFonts w:hint="eastAsia"/>
        </w:rPr>
        <w:t>」「</w:t>
      </w:r>
      <w:r>
        <w:t>パスワード</w:t>
      </w:r>
      <w:r>
        <w:rPr>
          <w:rFonts w:hint="eastAsia"/>
        </w:rPr>
        <w:t xml:space="preserve"> </w:t>
      </w:r>
      <w:r>
        <w:t>(</w:t>
      </w:r>
      <w:r>
        <w:rPr>
          <w:rFonts w:hint="eastAsia"/>
        </w:rPr>
        <w:t>確認</w:t>
      </w:r>
      <w:r>
        <w:rPr>
          <w:rFonts w:hint="eastAsia"/>
        </w:rPr>
        <w:t>)</w:t>
      </w:r>
      <w:r>
        <w:rPr>
          <w:rFonts w:hint="eastAsia"/>
        </w:rPr>
        <w:t>」</w:t>
      </w:r>
      <w:r>
        <w:t>という入力フィールド</w:t>
      </w:r>
      <w:r>
        <w:rPr>
          <w:rFonts w:hint="eastAsia"/>
        </w:rPr>
        <w:t>が表示されるので</w:t>
      </w:r>
      <w:r>
        <w:t>、</w:t>
      </w:r>
      <w:r w:rsidR="00B4756B">
        <w:rPr>
          <w:rFonts w:hint="eastAsia"/>
        </w:rPr>
        <w:t>現在のパスワードと</w:t>
      </w:r>
      <w:r>
        <w:rPr>
          <w:rFonts w:hint="eastAsia"/>
        </w:rPr>
        <w:t>新たな</w:t>
      </w:r>
      <w:r>
        <w:t>パスワードを入力する。</w:t>
      </w:r>
    </w:p>
    <w:p w14:paraId="289A9204" w14:textId="77777777" w:rsidR="009B5598" w:rsidRDefault="009B5598" w:rsidP="009B5598">
      <w:pPr>
        <w:pStyle w:val="af0"/>
        <w:ind w:leftChars="0" w:left="360"/>
        <w:jc w:val="center"/>
      </w:pPr>
      <w:r>
        <w:rPr>
          <w:rFonts w:hint="eastAsia"/>
          <w:noProof/>
        </w:rPr>
        <w:lastRenderedPageBreak/>
        <w:drawing>
          <wp:inline distT="0" distB="0" distL="0" distR="0" wp14:anchorId="0D3EADD6" wp14:editId="1FFE2E73">
            <wp:extent cx="3986193" cy="4013200"/>
            <wp:effectExtent l="0" t="0" r="0" b="635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図 26"/>
                    <pic:cNvPicPr/>
                  </pic:nvPicPr>
                  <pic:blipFill>
                    <a:blip r:embed="rId25">
                      <a:extLst>
                        <a:ext uri="{28A0092B-C50C-407E-A947-70E740481C1C}">
                          <a14:useLocalDpi xmlns:a14="http://schemas.microsoft.com/office/drawing/2010/main" val="0"/>
                        </a:ext>
                      </a:extLst>
                    </a:blip>
                    <a:stretch>
                      <a:fillRect/>
                    </a:stretch>
                  </pic:blipFill>
                  <pic:spPr>
                    <a:xfrm>
                      <a:off x="0" y="0"/>
                      <a:ext cx="3988773" cy="4015798"/>
                    </a:xfrm>
                    <a:prstGeom prst="rect">
                      <a:avLst/>
                    </a:prstGeom>
                  </pic:spPr>
                </pic:pic>
              </a:graphicData>
            </a:graphic>
          </wp:inline>
        </w:drawing>
      </w:r>
    </w:p>
    <w:p w14:paraId="4CE0676A" w14:textId="55427B05" w:rsidR="009B5598" w:rsidRPr="009B5598" w:rsidRDefault="009B5598">
      <w:pPr>
        <w:pStyle w:val="af0"/>
        <w:numPr>
          <w:ilvl w:val="0"/>
          <w:numId w:val="18"/>
        </w:numPr>
        <w:ind w:leftChars="0"/>
        <w:jc w:val="left"/>
      </w:pPr>
      <w:r>
        <w:rPr>
          <w:rFonts w:hint="eastAsia"/>
        </w:rPr>
        <w:t>最後に</w:t>
      </w:r>
      <w:r>
        <w:t>、</w:t>
      </w:r>
      <w:r>
        <w:rPr>
          <w:rFonts w:hint="eastAsia"/>
        </w:rPr>
        <w:t>「</w:t>
      </w:r>
      <w:r w:rsidR="00B4756B">
        <w:rPr>
          <w:rFonts w:hint="eastAsia"/>
        </w:rPr>
        <w:t>更新</w:t>
      </w:r>
      <w:r>
        <w:t>」ボタンを押し</w:t>
      </w:r>
      <w:r>
        <w:rPr>
          <w:rFonts w:hint="eastAsia"/>
        </w:rPr>
        <w:t>て、変更後</w:t>
      </w:r>
      <w:r>
        <w:t>のパスワード</w:t>
      </w:r>
      <w:r>
        <w:rPr>
          <w:rFonts w:hint="eastAsia"/>
        </w:rPr>
        <w:t>を</w:t>
      </w:r>
      <w:r>
        <w:t>保存する。</w:t>
      </w:r>
    </w:p>
    <w:p w14:paraId="57EC1DAE" w14:textId="77777777" w:rsidR="00E42395" w:rsidRDefault="00E42395">
      <w:pPr>
        <w:widowControl/>
        <w:jc w:val="left"/>
        <w:rPr>
          <w:rFonts w:ascii="Arial" w:eastAsia="ＭＳ ゴシック" w:hAnsi="Arial"/>
          <w:b/>
        </w:rPr>
      </w:pPr>
      <w:bookmarkStart w:id="29" w:name="_Toc288747677"/>
      <w:bookmarkStart w:id="30" w:name="_Ref316492898"/>
      <w:bookmarkStart w:id="31" w:name="_Ref316492902"/>
      <w:r>
        <w:rPr>
          <w:b/>
        </w:rPr>
        <w:br w:type="page"/>
      </w:r>
    </w:p>
    <w:p w14:paraId="183B83B1" w14:textId="77777777" w:rsidR="00C9752E" w:rsidRPr="006F1D4C" w:rsidRDefault="00C9752E" w:rsidP="002E1254">
      <w:pPr>
        <w:pStyle w:val="1"/>
      </w:pPr>
      <w:bookmarkStart w:id="32" w:name="_メール通知設定"/>
      <w:bookmarkStart w:id="33" w:name="_Ref396730546"/>
      <w:bookmarkStart w:id="34" w:name="_Ref396730548"/>
      <w:bookmarkStart w:id="35" w:name="_Toc244091361"/>
      <w:bookmarkEnd w:id="32"/>
      <w:r w:rsidRPr="006F1D4C">
        <w:rPr>
          <w:rFonts w:hint="eastAsia"/>
        </w:rPr>
        <w:lastRenderedPageBreak/>
        <w:t>メール通知設定</w:t>
      </w:r>
      <w:bookmarkEnd w:id="29"/>
      <w:bookmarkEnd w:id="30"/>
      <w:bookmarkEnd w:id="31"/>
      <w:bookmarkEnd w:id="33"/>
      <w:bookmarkEnd w:id="34"/>
      <w:bookmarkEnd w:id="35"/>
    </w:p>
    <w:p w14:paraId="3E37CADC" w14:textId="77777777" w:rsidR="002F731C" w:rsidRDefault="0066436F" w:rsidP="002F731C">
      <w:pPr>
        <w:ind w:firstLine="210"/>
      </w:pPr>
      <w:r>
        <w:t>Zabbix</w:t>
      </w:r>
      <w:r w:rsidR="00C9752E">
        <w:rPr>
          <w:rFonts w:hint="eastAsia"/>
        </w:rPr>
        <w:t>は、障害発生時</w:t>
      </w:r>
      <w:r w:rsidR="00421221">
        <w:rPr>
          <w:rFonts w:hint="eastAsia"/>
        </w:rPr>
        <w:t>をメールで通知する</w:t>
      </w:r>
      <w:r w:rsidR="00421221">
        <w:t>ことが</w:t>
      </w:r>
      <w:r w:rsidR="00421221">
        <w:rPr>
          <w:rFonts w:hint="eastAsia"/>
        </w:rPr>
        <w:t>できる</w:t>
      </w:r>
      <w:r w:rsidR="00C9752E">
        <w:rPr>
          <w:rFonts w:hint="eastAsia"/>
        </w:rPr>
        <w:t>。</w:t>
      </w:r>
      <w:r w:rsidR="00B1313B">
        <w:rPr>
          <w:rFonts w:hint="eastAsia"/>
        </w:rPr>
        <w:t>通知</w:t>
      </w:r>
      <w:r w:rsidR="00B1313B">
        <w:t>を行うには、</w:t>
      </w:r>
      <w:r w:rsidR="00C85AAD">
        <w:rPr>
          <w:rFonts w:hint="eastAsia"/>
        </w:rPr>
        <w:t>Zabbix</w:t>
      </w:r>
      <w:r w:rsidR="00C85AAD">
        <w:rPr>
          <w:rFonts w:hint="eastAsia"/>
        </w:rPr>
        <w:t>サーバ</w:t>
      </w:r>
      <w:r w:rsidR="00C85AAD">
        <w:t>から</w:t>
      </w:r>
      <w:r w:rsidR="00C85AAD">
        <w:rPr>
          <w:rFonts w:hint="eastAsia"/>
        </w:rPr>
        <w:t>アクセス</w:t>
      </w:r>
      <w:r w:rsidR="00C85AAD">
        <w:t>可能で、</w:t>
      </w:r>
      <w:r w:rsidR="005C11CA">
        <w:rPr>
          <w:rFonts w:hint="eastAsia"/>
        </w:rPr>
        <w:t>かつ</w:t>
      </w:r>
      <w:r w:rsidR="00C85AAD">
        <w:rPr>
          <w:rFonts w:hint="eastAsia"/>
        </w:rPr>
        <w:t>宛先への</w:t>
      </w:r>
      <w:r w:rsidR="00C85AAD">
        <w:t>メールを</w:t>
      </w:r>
      <w:r w:rsidR="00C85AAD">
        <w:rPr>
          <w:rFonts w:hint="eastAsia"/>
        </w:rPr>
        <w:t>処理できる</w:t>
      </w:r>
      <w:r w:rsidR="00C85AAD">
        <w:rPr>
          <w:rFonts w:hint="eastAsia"/>
        </w:rPr>
        <w:t>SMTP</w:t>
      </w:r>
      <w:r w:rsidR="00C85AAD">
        <w:rPr>
          <w:rFonts w:hint="eastAsia"/>
        </w:rPr>
        <w:t>サーバが稼働</w:t>
      </w:r>
      <w:r w:rsidR="00C85AAD">
        <w:t>している必要がある。</w:t>
      </w:r>
      <w:r w:rsidR="00C85AAD">
        <w:rPr>
          <w:rFonts w:hint="eastAsia"/>
        </w:rPr>
        <w:t>S</w:t>
      </w:r>
      <w:r w:rsidR="00C85AAD">
        <w:t>MTP</w:t>
      </w:r>
      <w:r w:rsidR="00C85AAD">
        <w:rPr>
          <w:rFonts w:hint="eastAsia"/>
        </w:rPr>
        <w:t>サーバ</w:t>
      </w:r>
      <w:r w:rsidR="00A621AE">
        <w:t>の設定</w:t>
      </w:r>
      <w:r w:rsidR="00A621AE">
        <w:rPr>
          <w:rFonts w:hint="eastAsia"/>
        </w:rPr>
        <w:t>方法の</w:t>
      </w:r>
      <w:r w:rsidR="00A621AE">
        <w:t>解説は</w:t>
      </w:r>
      <w:r w:rsidR="00A621AE">
        <w:rPr>
          <w:rFonts w:hint="eastAsia"/>
        </w:rPr>
        <w:t>本書の</w:t>
      </w:r>
      <w:r w:rsidR="00A621AE">
        <w:t>範疇</w:t>
      </w:r>
      <w:r w:rsidR="00A621AE">
        <w:rPr>
          <w:rFonts w:hint="eastAsia"/>
        </w:rPr>
        <w:t>を超える</w:t>
      </w:r>
      <w:r w:rsidR="00A621AE">
        <w:t>ため</w:t>
      </w:r>
      <w:r w:rsidR="00C85AAD">
        <w:t>、</w:t>
      </w:r>
      <w:r w:rsidR="00C85AAD">
        <w:rPr>
          <w:rFonts w:hint="eastAsia"/>
        </w:rPr>
        <w:t>割愛する</w:t>
      </w:r>
      <w:r w:rsidR="00C85AAD">
        <w:t>。</w:t>
      </w:r>
    </w:p>
    <w:p w14:paraId="7D6E1E2E" w14:textId="77777777" w:rsidR="002F731C" w:rsidRPr="00A621AE" w:rsidRDefault="002F731C" w:rsidP="00C85AAD"/>
    <w:p w14:paraId="0488B6C3" w14:textId="6621EE35" w:rsidR="00073844" w:rsidRDefault="00C85AAD" w:rsidP="002F731C">
      <w:pPr>
        <w:ind w:firstLine="210"/>
      </w:pPr>
      <w:r>
        <w:rPr>
          <w:rFonts w:hint="eastAsia"/>
        </w:rPr>
        <w:t>Zabbix</w:t>
      </w:r>
      <w:r>
        <w:rPr>
          <w:rFonts w:hint="eastAsia"/>
        </w:rPr>
        <w:t>では通知手段を「メディアタイプ」と呼ぶ。</w:t>
      </w:r>
      <w:r w:rsidR="00A027EF">
        <w:rPr>
          <w:rFonts w:hint="eastAsia"/>
        </w:rPr>
        <w:t>メール</w:t>
      </w:r>
      <w:r w:rsidR="00A027EF">
        <w:t>による</w:t>
      </w:r>
      <w:r w:rsidR="00A027EF">
        <w:rPr>
          <w:rFonts w:hint="eastAsia"/>
        </w:rPr>
        <w:t>通知設定</w:t>
      </w:r>
      <w:r w:rsidR="00A027EF">
        <w:t>を行うには、</w:t>
      </w:r>
      <w:r w:rsidR="00A027EF">
        <w:rPr>
          <w:rFonts w:hint="eastAsia"/>
        </w:rPr>
        <w:t>まず</w:t>
      </w:r>
      <w:r w:rsidR="00073844">
        <w:rPr>
          <w:rFonts w:hint="eastAsia"/>
        </w:rPr>
        <w:t>メディアタイプ「</w:t>
      </w:r>
      <w:r w:rsidR="00073844">
        <w:rPr>
          <w:rFonts w:hint="eastAsia"/>
        </w:rPr>
        <w:t>E</w:t>
      </w:r>
      <w:r w:rsidR="00073844">
        <w:t>mail</w:t>
      </w:r>
      <w:r w:rsidR="00073844">
        <w:rPr>
          <w:rFonts w:hint="eastAsia"/>
        </w:rPr>
        <w:t>」に</w:t>
      </w:r>
      <w:r w:rsidR="00073844">
        <w:t>関する管理設定を</w:t>
      </w:r>
      <w:r w:rsidR="00D40DC1">
        <w:rPr>
          <w:rFonts w:hint="eastAsia"/>
        </w:rPr>
        <w:t>、</w:t>
      </w:r>
      <w:r w:rsidR="00D40DC1">
        <w:t>以下の手順にしたがって</w:t>
      </w:r>
      <w:r w:rsidR="00073844">
        <w:rPr>
          <w:rFonts w:hint="eastAsia"/>
        </w:rPr>
        <w:t>変更する</w:t>
      </w:r>
      <w:r w:rsidR="00073844">
        <w:t>。</w:t>
      </w:r>
      <w:r w:rsidR="00BF68C0">
        <w:rPr>
          <w:rFonts w:hint="eastAsia"/>
        </w:rPr>
        <w:t>なお、メディアタイプとして「</w:t>
      </w:r>
      <w:r w:rsidR="00BF68C0">
        <w:rPr>
          <w:rFonts w:hint="eastAsia"/>
        </w:rPr>
        <w:t>Email (HTML</w:t>
      </w:r>
      <w:r w:rsidR="00BF68C0">
        <w:rPr>
          <w:rFonts w:hint="eastAsia"/>
        </w:rPr>
        <w:t>）」も利用できる。本章では、「</w:t>
      </w:r>
      <w:r w:rsidR="00BF68C0">
        <w:rPr>
          <w:rFonts w:hint="eastAsia"/>
        </w:rPr>
        <w:t>Email</w:t>
      </w:r>
      <w:r w:rsidR="00BF68C0">
        <w:rPr>
          <w:rFonts w:hint="eastAsia"/>
        </w:rPr>
        <w:t>」の利用を前提としているが、「</w:t>
      </w:r>
      <w:r w:rsidR="00BF68C0">
        <w:rPr>
          <w:rFonts w:hint="eastAsia"/>
        </w:rPr>
        <w:t>Email (HTML</w:t>
      </w:r>
      <w:r w:rsidR="00BF68C0">
        <w:rPr>
          <w:rFonts w:hint="eastAsia"/>
        </w:rPr>
        <w:t>）」を利用する場合は適宜読み替えること。</w:t>
      </w:r>
    </w:p>
    <w:p w14:paraId="0BD8079F" w14:textId="77777777" w:rsidR="00073844" w:rsidRPr="00BF68C0" w:rsidRDefault="00073844" w:rsidP="00073844">
      <w:pPr>
        <w:ind w:firstLineChars="100" w:firstLine="210"/>
      </w:pPr>
    </w:p>
    <w:p w14:paraId="79A91BC0" w14:textId="77777777" w:rsidR="007C13E8" w:rsidRDefault="00C9752E">
      <w:pPr>
        <w:pStyle w:val="af0"/>
        <w:numPr>
          <w:ilvl w:val="0"/>
          <w:numId w:val="14"/>
        </w:numPr>
        <w:ind w:leftChars="0"/>
      </w:pPr>
      <w:r>
        <w:rPr>
          <w:rFonts w:hint="eastAsia"/>
        </w:rPr>
        <w:t>メディアタイプ一覧画面の表示</w:t>
      </w:r>
    </w:p>
    <w:p w14:paraId="679A8F68" w14:textId="56C48064" w:rsidR="00C9752E" w:rsidRDefault="00C9752E" w:rsidP="007C13E8">
      <w:pPr>
        <w:pStyle w:val="af0"/>
        <w:ind w:leftChars="0" w:left="360"/>
      </w:pPr>
      <w:r>
        <w:rPr>
          <w:rFonts w:hint="eastAsia"/>
        </w:rPr>
        <w:t>メニューの「</w:t>
      </w:r>
      <w:r w:rsidR="00BF68C0">
        <w:rPr>
          <w:rFonts w:hint="eastAsia"/>
        </w:rPr>
        <w:t>通知</w:t>
      </w:r>
      <w:r>
        <w:rPr>
          <w:rFonts w:hint="eastAsia"/>
        </w:rPr>
        <w:t>」－「メディアタイプ」からメディアタイプ一覧画面を表示する。</w:t>
      </w:r>
    </w:p>
    <w:p w14:paraId="2F7C6FF5" w14:textId="77777777" w:rsidR="00C9752E" w:rsidRDefault="004309AD" w:rsidP="00247E5B">
      <w:pPr>
        <w:jc w:val="center"/>
      </w:pPr>
      <w:r>
        <w:rPr>
          <w:rFonts w:hint="eastAsia"/>
          <w:noProof/>
        </w:rPr>
        <w:drawing>
          <wp:inline distT="0" distB="0" distL="0" distR="0" wp14:anchorId="5C5DB4D8" wp14:editId="70DCE6F6">
            <wp:extent cx="5781118" cy="2305050"/>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図 2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786932" cy="2307368"/>
                    </a:xfrm>
                    <a:prstGeom prst="rect">
                      <a:avLst/>
                    </a:prstGeom>
                    <a:noFill/>
                    <a:ln>
                      <a:noFill/>
                    </a:ln>
                  </pic:spPr>
                </pic:pic>
              </a:graphicData>
            </a:graphic>
          </wp:inline>
        </w:drawing>
      </w:r>
    </w:p>
    <w:p w14:paraId="53DFE86A" w14:textId="10E2E968" w:rsidR="0072252D" w:rsidRDefault="00C9752E" w:rsidP="00247E5B">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5</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1</w:t>
      </w:r>
      <w:r w:rsidR="00DE31F4">
        <w:fldChar w:fldCharType="end"/>
      </w:r>
      <w:r w:rsidR="00506C6C">
        <w:rPr>
          <w:rFonts w:hint="eastAsia"/>
        </w:rPr>
        <w:t xml:space="preserve"> </w:t>
      </w:r>
      <w:r>
        <w:rPr>
          <w:rFonts w:hint="eastAsia"/>
        </w:rPr>
        <w:t>メディアタイプ一覧画面</w:t>
      </w:r>
    </w:p>
    <w:p w14:paraId="4FE3FF40" w14:textId="77777777" w:rsidR="00247E5B" w:rsidRDefault="00C9752E">
      <w:pPr>
        <w:numPr>
          <w:ilvl w:val="0"/>
          <w:numId w:val="14"/>
        </w:numPr>
      </w:pPr>
      <w:r>
        <w:rPr>
          <w:rFonts w:hint="eastAsia"/>
        </w:rPr>
        <w:t>メディアタイプ</w:t>
      </w:r>
      <w:r w:rsidR="00684781">
        <w:rPr>
          <w:rFonts w:hint="eastAsia"/>
        </w:rPr>
        <w:t>の</w:t>
      </w:r>
      <w:r w:rsidR="00684781">
        <w:t>設定画面</w:t>
      </w:r>
      <w:r>
        <w:rPr>
          <w:rFonts w:hint="eastAsia"/>
        </w:rPr>
        <w:t>の表示</w:t>
      </w:r>
    </w:p>
    <w:p w14:paraId="78C424CB" w14:textId="3085C98F" w:rsidR="00C9752E" w:rsidRDefault="00C10BEC" w:rsidP="00247E5B">
      <w:pPr>
        <w:ind w:left="360"/>
      </w:pPr>
      <w:r>
        <w:rPr>
          <w:rFonts w:hint="eastAsia"/>
        </w:rPr>
        <w:t>名前</w:t>
      </w:r>
      <w:r w:rsidR="00415C31">
        <w:t>欄の</w:t>
      </w:r>
      <w:r w:rsidR="00C9752E">
        <w:rPr>
          <w:rFonts w:hint="eastAsia"/>
        </w:rPr>
        <w:t>「</w:t>
      </w:r>
      <w:r w:rsidR="0097310A">
        <w:rPr>
          <w:rFonts w:hint="eastAsia"/>
        </w:rPr>
        <w:t>E</w:t>
      </w:r>
      <w:r w:rsidR="00415C31">
        <w:rPr>
          <w:rFonts w:hint="eastAsia"/>
        </w:rPr>
        <w:t>mail</w:t>
      </w:r>
      <w:r w:rsidR="00415C31">
        <w:rPr>
          <w:rFonts w:hint="eastAsia"/>
        </w:rPr>
        <w:t>」リンク</w:t>
      </w:r>
      <w:r w:rsidR="00C9752E">
        <w:rPr>
          <w:rFonts w:hint="eastAsia"/>
        </w:rPr>
        <w:t>を押下し、メディアタイプ</w:t>
      </w:r>
      <w:r w:rsidR="00415C31">
        <w:rPr>
          <w:rFonts w:hint="eastAsia"/>
        </w:rPr>
        <w:t>設定</w:t>
      </w:r>
      <w:r w:rsidR="00292CCC">
        <w:rPr>
          <w:rFonts w:hint="eastAsia"/>
        </w:rPr>
        <w:t>ダイアログ</w:t>
      </w:r>
      <w:r w:rsidR="00C9752E">
        <w:rPr>
          <w:rFonts w:hint="eastAsia"/>
        </w:rPr>
        <w:t>を表示する。</w:t>
      </w:r>
    </w:p>
    <w:p w14:paraId="17C48B31" w14:textId="77777777" w:rsidR="00C9752E" w:rsidRDefault="004309AD" w:rsidP="007C13E8">
      <w:pPr>
        <w:keepNext/>
        <w:jc w:val="center"/>
      </w:pPr>
      <w:r>
        <w:rPr>
          <w:rFonts w:hint="eastAsia"/>
          <w:noProof/>
        </w:rPr>
        <w:lastRenderedPageBreak/>
        <w:drawing>
          <wp:inline distT="0" distB="0" distL="0" distR="0" wp14:anchorId="33D2EBC4" wp14:editId="01E519A5">
            <wp:extent cx="3911600" cy="3516107"/>
            <wp:effectExtent l="0" t="0" r="0" b="825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918903" cy="3522671"/>
                    </a:xfrm>
                    <a:prstGeom prst="rect">
                      <a:avLst/>
                    </a:prstGeom>
                    <a:noFill/>
                    <a:ln>
                      <a:noFill/>
                    </a:ln>
                  </pic:spPr>
                </pic:pic>
              </a:graphicData>
            </a:graphic>
          </wp:inline>
        </w:drawing>
      </w:r>
    </w:p>
    <w:p w14:paraId="6A1C8B9F" w14:textId="66ED875B" w:rsidR="00C9752E" w:rsidRDefault="00C9752E" w:rsidP="00247E5B">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5</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2</w:t>
      </w:r>
      <w:r w:rsidR="00DE31F4">
        <w:fldChar w:fldCharType="end"/>
      </w:r>
      <w:r w:rsidR="00506C6C">
        <w:rPr>
          <w:rFonts w:hint="eastAsia"/>
        </w:rPr>
        <w:t xml:space="preserve"> </w:t>
      </w:r>
      <w:r>
        <w:rPr>
          <w:rFonts w:hint="eastAsia"/>
        </w:rPr>
        <w:t>メディアタイプ設定</w:t>
      </w:r>
      <w:r w:rsidR="00292CCC">
        <w:rPr>
          <w:rFonts w:hint="eastAsia"/>
        </w:rPr>
        <w:t>ダイアログ</w:t>
      </w:r>
    </w:p>
    <w:p w14:paraId="64255523" w14:textId="77777777" w:rsidR="00FC7B20" w:rsidRDefault="00FC7B20" w:rsidP="00FC7B20">
      <w:pPr>
        <w:ind w:left="919"/>
      </w:pPr>
    </w:p>
    <w:p w14:paraId="073FFBA8" w14:textId="77777777" w:rsidR="00247E5B" w:rsidRDefault="005B227D">
      <w:pPr>
        <w:pStyle w:val="af0"/>
        <w:numPr>
          <w:ilvl w:val="0"/>
          <w:numId w:val="14"/>
        </w:numPr>
        <w:ind w:leftChars="0"/>
      </w:pPr>
      <w:r>
        <w:rPr>
          <w:rFonts w:hint="eastAsia"/>
        </w:rPr>
        <w:t>メディアタイプの設定</w:t>
      </w:r>
    </w:p>
    <w:p w14:paraId="3CA60AA3" w14:textId="16E8B875" w:rsidR="00C9752E" w:rsidRDefault="00292CCC" w:rsidP="00247E5B">
      <w:pPr>
        <w:pStyle w:val="af0"/>
        <w:ind w:leftChars="0" w:left="360"/>
      </w:pPr>
      <w:r>
        <w:rPr>
          <w:rFonts w:hint="eastAsia"/>
        </w:rPr>
        <w:t>使用する環境に合わせて</w:t>
      </w:r>
      <w:r w:rsidR="00C9752E">
        <w:rPr>
          <w:rFonts w:hint="eastAsia"/>
        </w:rPr>
        <w:t>各項目</w:t>
      </w:r>
      <w:r w:rsidR="00F50C11">
        <w:rPr>
          <w:rFonts w:hint="eastAsia"/>
        </w:rPr>
        <w:t>に必要な情報を入力し、「</w:t>
      </w:r>
      <w:r>
        <w:rPr>
          <w:rFonts w:hint="eastAsia"/>
        </w:rPr>
        <w:t>更新</w:t>
      </w:r>
      <w:r w:rsidR="00F50C11">
        <w:rPr>
          <w:rFonts w:hint="eastAsia"/>
        </w:rPr>
        <w:t>」ボタンを押下する。</w:t>
      </w:r>
    </w:p>
    <w:p w14:paraId="48F2E84E" w14:textId="72591555" w:rsidR="00C9752E" w:rsidRPr="0059475E" w:rsidRDefault="00C9752E" w:rsidP="00C9752E">
      <w:pPr>
        <w:pStyle w:val="ac"/>
        <w:jc w:val="center"/>
      </w:pPr>
      <w:r>
        <w:rPr>
          <w:rFonts w:hint="eastAsia"/>
        </w:rPr>
        <w:t>表</w:t>
      </w:r>
      <w:r>
        <w:rPr>
          <w:rFonts w:hint="eastAsia"/>
        </w:rPr>
        <w:t xml:space="preserve"> </w:t>
      </w:r>
      <w:r w:rsidR="003C7D71">
        <w:fldChar w:fldCharType="begin"/>
      </w:r>
      <w:r w:rsidR="003C7D71">
        <w:instrText xml:space="preserve"> </w:instrText>
      </w:r>
      <w:r w:rsidR="003C7D71">
        <w:rPr>
          <w:rFonts w:hint="eastAsia"/>
        </w:rPr>
        <w:instrText>STYLEREF 1 \s</w:instrText>
      </w:r>
      <w:r w:rsidR="003C7D71">
        <w:instrText xml:space="preserve"> </w:instrText>
      </w:r>
      <w:r w:rsidR="003C7D71">
        <w:fldChar w:fldCharType="separate"/>
      </w:r>
      <w:r w:rsidR="009928F4">
        <w:rPr>
          <w:noProof/>
        </w:rPr>
        <w:t>5</w:t>
      </w:r>
      <w:r w:rsidR="003C7D71">
        <w:fldChar w:fldCharType="end"/>
      </w:r>
      <w:r w:rsidR="003C7D71">
        <w:noBreakHyphen/>
      </w:r>
      <w:r w:rsidR="003C7D71">
        <w:fldChar w:fldCharType="begin"/>
      </w:r>
      <w:r w:rsidR="003C7D71">
        <w:instrText xml:space="preserve"> </w:instrText>
      </w:r>
      <w:r w:rsidR="003C7D71">
        <w:rPr>
          <w:rFonts w:hint="eastAsia"/>
        </w:rPr>
        <w:instrText xml:space="preserve">SEQ </w:instrText>
      </w:r>
      <w:r w:rsidR="003C7D71">
        <w:rPr>
          <w:rFonts w:hint="eastAsia"/>
        </w:rPr>
        <w:instrText>表</w:instrText>
      </w:r>
      <w:r w:rsidR="003C7D71">
        <w:rPr>
          <w:rFonts w:hint="eastAsia"/>
        </w:rPr>
        <w:instrText xml:space="preserve"> \* ARABIC \s 1</w:instrText>
      </w:r>
      <w:r w:rsidR="003C7D71">
        <w:instrText xml:space="preserve"> </w:instrText>
      </w:r>
      <w:r w:rsidR="003C7D71">
        <w:fldChar w:fldCharType="separate"/>
      </w:r>
      <w:r w:rsidR="009928F4">
        <w:rPr>
          <w:noProof/>
        </w:rPr>
        <w:t>1</w:t>
      </w:r>
      <w:r w:rsidR="003C7D71">
        <w:fldChar w:fldCharType="end"/>
      </w:r>
      <w:r>
        <w:rPr>
          <w:rFonts w:hint="eastAsia"/>
        </w:rPr>
        <w:t xml:space="preserve"> </w:t>
      </w:r>
      <w:r>
        <w:rPr>
          <w:rFonts w:hint="eastAsia"/>
        </w:rPr>
        <w:t>メディアタイプ設定項目一覧</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951"/>
        <w:gridCol w:w="2713"/>
      </w:tblGrid>
      <w:tr w:rsidR="00C9752E" w:rsidRPr="000F72B2" w14:paraId="20E0CB71" w14:textId="77777777" w:rsidTr="00B77BE5">
        <w:tc>
          <w:tcPr>
            <w:tcW w:w="2268" w:type="dxa"/>
            <w:shd w:val="clear" w:color="auto" w:fill="BFBFBF" w:themeFill="background1" w:themeFillShade="BF"/>
          </w:tcPr>
          <w:p w14:paraId="29C6D10D" w14:textId="50EB109D" w:rsidR="00C9752E" w:rsidRPr="008911C7" w:rsidRDefault="008911C7" w:rsidP="008911C7">
            <w:pPr>
              <w:jc w:val="left"/>
              <w:rPr>
                <w:sz w:val="20"/>
                <w:szCs w:val="20"/>
              </w:rPr>
            </w:pPr>
            <w:r>
              <w:rPr>
                <w:rFonts w:hint="eastAsia"/>
                <w:sz w:val="20"/>
                <w:szCs w:val="20"/>
              </w:rPr>
              <w:t>設定</w:t>
            </w:r>
            <w:r w:rsidR="00C9752E" w:rsidRPr="008911C7">
              <w:rPr>
                <w:rFonts w:hint="eastAsia"/>
                <w:sz w:val="20"/>
                <w:szCs w:val="20"/>
              </w:rPr>
              <w:t>項目</w:t>
            </w:r>
          </w:p>
        </w:tc>
        <w:tc>
          <w:tcPr>
            <w:tcW w:w="2951" w:type="dxa"/>
            <w:shd w:val="clear" w:color="auto" w:fill="BFBFBF" w:themeFill="background1" w:themeFillShade="BF"/>
          </w:tcPr>
          <w:p w14:paraId="4B4EBBF6" w14:textId="77777777" w:rsidR="00C9752E" w:rsidRPr="008911C7" w:rsidRDefault="00C9752E" w:rsidP="008911C7">
            <w:pPr>
              <w:jc w:val="left"/>
              <w:rPr>
                <w:sz w:val="20"/>
                <w:szCs w:val="20"/>
              </w:rPr>
            </w:pPr>
            <w:r w:rsidRPr="008911C7">
              <w:rPr>
                <w:rFonts w:hint="eastAsia"/>
                <w:sz w:val="20"/>
                <w:szCs w:val="20"/>
              </w:rPr>
              <w:t>設定値</w:t>
            </w:r>
          </w:p>
        </w:tc>
        <w:tc>
          <w:tcPr>
            <w:tcW w:w="2713" w:type="dxa"/>
            <w:shd w:val="clear" w:color="auto" w:fill="BFBFBF" w:themeFill="background1" w:themeFillShade="BF"/>
          </w:tcPr>
          <w:p w14:paraId="268D96D9" w14:textId="77777777" w:rsidR="00C9752E" w:rsidRPr="008911C7" w:rsidRDefault="00C9752E" w:rsidP="008911C7">
            <w:pPr>
              <w:jc w:val="left"/>
              <w:rPr>
                <w:sz w:val="20"/>
                <w:szCs w:val="20"/>
              </w:rPr>
            </w:pPr>
            <w:r w:rsidRPr="008911C7">
              <w:rPr>
                <w:rFonts w:hint="eastAsia"/>
                <w:sz w:val="20"/>
                <w:szCs w:val="20"/>
              </w:rPr>
              <w:t>概要</w:t>
            </w:r>
          </w:p>
        </w:tc>
      </w:tr>
      <w:tr w:rsidR="00C9752E" w:rsidRPr="000F72B2" w14:paraId="3D6823ED" w14:textId="77777777" w:rsidTr="00B77BE5">
        <w:tc>
          <w:tcPr>
            <w:tcW w:w="2268" w:type="dxa"/>
          </w:tcPr>
          <w:p w14:paraId="4AEF3F78" w14:textId="11C983C7" w:rsidR="00C9752E" w:rsidRPr="008911C7" w:rsidRDefault="00710287" w:rsidP="00C9752E">
            <w:pPr>
              <w:rPr>
                <w:sz w:val="20"/>
                <w:szCs w:val="20"/>
              </w:rPr>
            </w:pPr>
            <w:r>
              <w:rPr>
                <w:rFonts w:hint="eastAsia"/>
                <w:sz w:val="20"/>
                <w:szCs w:val="20"/>
              </w:rPr>
              <w:t>名前</w:t>
            </w:r>
          </w:p>
        </w:tc>
        <w:tc>
          <w:tcPr>
            <w:tcW w:w="2951" w:type="dxa"/>
          </w:tcPr>
          <w:p w14:paraId="5762C6E5" w14:textId="2A0C5F7C" w:rsidR="00C9752E" w:rsidRPr="008911C7" w:rsidRDefault="003F2070" w:rsidP="00C9752E">
            <w:pPr>
              <w:rPr>
                <w:sz w:val="20"/>
                <w:szCs w:val="20"/>
              </w:rPr>
            </w:pPr>
            <w:r>
              <w:rPr>
                <w:rFonts w:hint="eastAsia"/>
                <w:sz w:val="20"/>
                <w:szCs w:val="20"/>
              </w:rPr>
              <w:t>Email</w:t>
            </w:r>
          </w:p>
        </w:tc>
        <w:tc>
          <w:tcPr>
            <w:tcW w:w="2713" w:type="dxa"/>
          </w:tcPr>
          <w:p w14:paraId="0375130A" w14:textId="155CC320" w:rsidR="00C9752E" w:rsidRPr="008911C7" w:rsidRDefault="003F2070" w:rsidP="00C9752E">
            <w:pPr>
              <w:rPr>
                <w:sz w:val="20"/>
                <w:szCs w:val="20"/>
              </w:rPr>
            </w:pPr>
            <w:r w:rsidRPr="003F2070">
              <w:rPr>
                <w:rFonts w:hint="eastAsia"/>
                <w:sz w:val="20"/>
                <w:szCs w:val="20"/>
              </w:rPr>
              <w:t>メディアタイプを識別する名称</w:t>
            </w:r>
          </w:p>
        </w:tc>
      </w:tr>
      <w:tr w:rsidR="00292CCC" w:rsidRPr="000F72B2" w14:paraId="383A7AF1" w14:textId="77777777" w:rsidTr="00B77BE5">
        <w:tc>
          <w:tcPr>
            <w:tcW w:w="2268" w:type="dxa"/>
          </w:tcPr>
          <w:p w14:paraId="348651C8" w14:textId="7AD12562" w:rsidR="00292CCC" w:rsidRPr="008911C7" w:rsidRDefault="003F2070" w:rsidP="00C9752E">
            <w:pPr>
              <w:rPr>
                <w:sz w:val="20"/>
                <w:szCs w:val="20"/>
              </w:rPr>
            </w:pPr>
            <w:r>
              <w:rPr>
                <w:rFonts w:hint="eastAsia"/>
                <w:sz w:val="20"/>
                <w:szCs w:val="20"/>
              </w:rPr>
              <w:t>タイプ</w:t>
            </w:r>
          </w:p>
        </w:tc>
        <w:tc>
          <w:tcPr>
            <w:tcW w:w="2951" w:type="dxa"/>
          </w:tcPr>
          <w:p w14:paraId="1FFC2D71" w14:textId="7BA50B1C" w:rsidR="00292CCC" w:rsidRPr="008911C7" w:rsidRDefault="003F2070" w:rsidP="00C9752E">
            <w:pPr>
              <w:rPr>
                <w:sz w:val="20"/>
                <w:szCs w:val="20"/>
              </w:rPr>
            </w:pPr>
            <w:r>
              <w:rPr>
                <w:rFonts w:hint="eastAsia"/>
                <w:sz w:val="20"/>
                <w:szCs w:val="20"/>
              </w:rPr>
              <w:t>メール</w:t>
            </w:r>
          </w:p>
        </w:tc>
        <w:tc>
          <w:tcPr>
            <w:tcW w:w="2713" w:type="dxa"/>
          </w:tcPr>
          <w:p w14:paraId="2867FBFA" w14:textId="029EA1AD" w:rsidR="00292CCC" w:rsidRPr="008911C7" w:rsidRDefault="003F2070" w:rsidP="00C9752E">
            <w:pPr>
              <w:rPr>
                <w:sz w:val="20"/>
                <w:szCs w:val="20"/>
              </w:rPr>
            </w:pPr>
            <w:r w:rsidRPr="003F2070">
              <w:rPr>
                <w:rFonts w:hint="eastAsia"/>
                <w:sz w:val="20"/>
                <w:szCs w:val="20"/>
              </w:rPr>
              <w:t>通知方法を指定する。</w:t>
            </w:r>
          </w:p>
        </w:tc>
      </w:tr>
      <w:tr w:rsidR="003F2070" w:rsidRPr="000F72B2" w14:paraId="4A50BFC3" w14:textId="77777777" w:rsidTr="00B77BE5">
        <w:tc>
          <w:tcPr>
            <w:tcW w:w="2268" w:type="dxa"/>
          </w:tcPr>
          <w:p w14:paraId="56C788C0" w14:textId="7FDE260C" w:rsidR="003F2070" w:rsidRDefault="003F2070" w:rsidP="00C9752E">
            <w:pPr>
              <w:rPr>
                <w:sz w:val="20"/>
                <w:szCs w:val="20"/>
              </w:rPr>
            </w:pPr>
            <w:r>
              <w:rPr>
                <w:rFonts w:hint="eastAsia"/>
                <w:sz w:val="20"/>
                <w:szCs w:val="20"/>
              </w:rPr>
              <w:t>メールプロバイダ</w:t>
            </w:r>
          </w:p>
        </w:tc>
        <w:tc>
          <w:tcPr>
            <w:tcW w:w="2951" w:type="dxa"/>
          </w:tcPr>
          <w:p w14:paraId="3FD6075D" w14:textId="18FDB6C2" w:rsidR="003F2070" w:rsidRDefault="003F2070" w:rsidP="00C9752E">
            <w:pPr>
              <w:rPr>
                <w:sz w:val="20"/>
                <w:szCs w:val="20"/>
              </w:rPr>
            </w:pPr>
            <w:r w:rsidRPr="003F2070">
              <w:rPr>
                <w:sz w:val="20"/>
                <w:szCs w:val="20"/>
              </w:rPr>
              <w:t>Generic SMTP</w:t>
            </w:r>
          </w:p>
        </w:tc>
        <w:tc>
          <w:tcPr>
            <w:tcW w:w="2713" w:type="dxa"/>
          </w:tcPr>
          <w:p w14:paraId="10E55DEB" w14:textId="2CF14DC1" w:rsidR="003F2070" w:rsidRPr="003F2070" w:rsidRDefault="003F2070" w:rsidP="00C9752E">
            <w:pPr>
              <w:rPr>
                <w:sz w:val="20"/>
                <w:szCs w:val="20"/>
              </w:rPr>
            </w:pPr>
            <w:r w:rsidRPr="003F2070">
              <w:rPr>
                <w:rFonts w:hint="eastAsia"/>
                <w:sz w:val="20"/>
                <w:szCs w:val="20"/>
              </w:rPr>
              <w:t>SMTP</w:t>
            </w:r>
            <w:r w:rsidRPr="003F2070">
              <w:rPr>
                <w:rFonts w:hint="eastAsia"/>
                <w:sz w:val="20"/>
                <w:szCs w:val="20"/>
              </w:rPr>
              <w:t>サーバを利用したメール送信方式</w:t>
            </w:r>
          </w:p>
        </w:tc>
      </w:tr>
      <w:tr w:rsidR="003F2070" w:rsidRPr="000F72B2" w14:paraId="4F3067E5" w14:textId="77777777" w:rsidTr="00B77BE5">
        <w:tc>
          <w:tcPr>
            <w:tcW w:w="2268" w:type="dxa"/>
          </w:tcPr>
          <w:p w14:paraId="3621B8B5" w14:textId="64210F39" w:rsidR="003F2070" w:rsidRPr="003F2070" w:rsidRDefault="003F2070" w:rsidP="00C9752E">
            <w:pPr>
              <w:rPr>
                <w:sz w:val="20"/>
                <w:szCs w:val="20"/>
              </w:rPr>
            </w:pPr>
            <w:r>
              <w:rPr>
                <w:rFonts w:hint="eastAsia"/>
                <w:sz w:val="20"/>
                <w:szCs w:val="20"/>
              </w:rPr>
              <w:t>SMTP</w:t>
            </w:r>
            <w:r>
              <w:rPr>
                <w:rFonts w:hint="eastAsia"/>
                <w:sz w:val="20"/>
                <w:szCs w:val="20"/>
              </w:rPr>
              <w:t>サーバー</w:t>
            </w:r>
          </w:p>
        </w:tc>
        <w:tc>
          <w:tcPr>
            <w:tcW w:w="2951" w:type="dxa"/>
          </w:tcPr>
          <w:p w14:paraId="46B7BF4F" w14:textId="17F6F4EB" w:rsidR="003F2070" w:rsidRPr="003F2070" w:rsidRDefault="003F2070" w:rsidP="00C9752E">
            <w:pPr>
              <w:rPr>
                <w:sz w:val="20"/>
                <w:szCs w:val="20"/>
              </w:rPr>
            </w:pPr>
            <w:r w:rsidRPr="003F2070">
              <w:rPr>
                <w:sz w:val="20"/>
                <w:szCs w:val="20"/>
              </w:rPr>
              <w:t>任意の</w:t>
            </w:r>
            <w:r w:rsidRPr="003F2070">
              <w:rPr>
                <w:sz w:val="20"/>
                <w:szCs w:val="20"/>
              </w:rPr>
              <w:t>SMTP</w:t>
            </w:r>
            <w:r w:rsidRPr="003F2070">
              <w:rPr>
                <w:sz w:val="20"/>
                <w:szCs w:val="20"/>
              </w:rPr>
              <w:t>サーバ名または</w:t>
            </w:r>
            <w:r w:rsidRPr="003F2070">
              <w:rPr>
                <w:sz w:val="20"/>
                <w:szCs w:val="20"/>
              </w:rPr>
              <w:t>IP</w:t>
            </w:r>
            <w:r w:rsidRPr="003F2070">
              <w:rPr>
                <w:sz w:val="20"/>
                <w:szCs w:val="20"/>
              </w:rPr>
              <w:t>アドレス</w:t>
            </w:r>
          </w:p>
        </w:tc>
        <w:tc>
          <w:tcPr>
            <w:tcW w:w="2713" w:type="dxa"/>
          </w:tcPr>
          <w:p w14:paraId="12332573" w14:textId="295C8592" w:rsidR="003F2070" w:rsidRPr="003F2070" w:rsidRDefault="003F2070" w:rsidP="00C9752E">
            <w:pPr>
              <w:rPr>
                <w:sz w:val="20"/>
                <w:szCs w:val="20"/>
              </w:rPr>
            </w:pPr>
            <w:r w:rsidRPr="003F2070">
              <w:rPr>
                <w:sz w:val="20"/>
                <w:szCs w:val="20"/>
              </w:rPr>
              <w:t>通知メールを送信する</w:t>
            </w:r>
            <w:r w:rsidRPr="003F2070">
              <w:rPr>
                <w:sz w:val="20"/>
                <w:szCs w:val="20"/>
              </w:rPr>
              <w:t>SMTP</w:t>
            </w:r>
            <w:r w:rsidRPr="003F2070">
              <w:rPr>
                <w:sz w:val="20"/>
                <w:szCs w:val="20"/>
              </w:rPr>
              <w:t>サーバ</w:t>
            </w:r>
          </w:p>
        </w:tc>
      </w:tr>
      <w:tr w:rsidR="003F2070" w:rsidRPr="000F72B2" w14:paraId="533D494E" w14:textId="77777777" w:rsidTr="00B77BE5">
        <w:tc>
          <w:tcPr>
            <w:tcW w:w="2268" w:type="dxa"/>
          </w:tcPr>
          <w:p w14:paraId="076FD599" w14:textId="571CF824" w:rsidR="003F2070" w:rsidRPr="003F2070" w:rsidRDefault="003F2070" w:rsidP="00C9752E">
            <w:pPr>
              <w:rPr>
                <w:sz w:val="20"/>
                <w:szCs w:val="20"/>
              </w:rPr>
            </w:pPr>
            <w:r w:rsidRPr="003F2070">
              <w:rPr>
                <w:sz w:val="20"/>
                <w:szCs w:val="20"/>
              </w:rPr>
              <w:t>SMTP</w:t>
            </w:r>
            <w:r w:rsidRPr="003F2070">
              <w:rPr>
                <w:sz w:val="20"/>
                <w:szCs w:val="20"/>
              </w:rPr>
              <w:t>サーバーポート番号</w:t>
            </w:r>
          </w:p>
        </w:tc>
        <w:tc>
          <w:tcPr>
            <w:tcW w:w="2951" w:type="dxa"/>
          </w:tcPr>
          <w:p w14:paraId="6861FCD0" w14:textId="164AB8DC" w:rsidR="003F2070" w:rsidRPr="003F2070" w:rsidRDefault="003F2070" w:rsidP="00C9752E">
            <w:pPr>
              <w:rPr>
                <w:sz w:val="20"/>
                <w:szCs w:val="20"/>
              </w:rPr>
            </w:pPr>
            <w:r w:rsidRPr="003F2070">
              <w:rPr>
                <w:sz w:val="20"/>
                <w:szCs w:val="20"/>
              </w:rPr>
              <w:t>任意の</w:t>
            </w:r>
            <w:r w:rsidRPr="003F2070">
              <w:rPr>
                <w:sz w:val="20"/>
                <w:szCs w:val="20"/>
              </w:rPr>
              <w:t>SMTP</w:t>
            </w:r>
            <w:r w:rsidRPr="003F2070">
              <w:rPr>
                <w:sz w:val="20"/>
                <w:szCs w:val="20"/>
              </w:rPr>
              <w:t>ポート番号</w:t>
            </w:r>
          </w:p>
        </w:tc>
        <w:tc>
          <w:tcPr>
            <w:tcW w:w="2713" w:type="dxa"/>
          </w:tcPr>
          <w:p w14:paraId="122C942D" w14:textId="1A4B09FA" w:rsidR="003F2070" w:rsidRPr="003F2070" w:rsidRDefault="003F2070" w:rsidP="00C9752E">
            <w:pPr>
              <w:rPr>
                <w:sz w:val="20"/>
                <w:szCs w:val="20"/>
              </w:rPr>
            </w:pPr>
            <w:r w:rsidRPr="003F2070">
              <w:rPr>
                <w:sz w:val="20"/>
                <w:szCs w:val="20"/>
              </w:rPr>
              <w:t>SMTP</w:t>
            </w:r>
            <w:r w:rsidRPr="003F2070">
              <w:rPr>
                <w:sz w:val="20"/>
                <w:szCs w:val="20"/>
              </w:rPr>
              <w:t>サーバへ接続するポート番号</w:t>
            </w:r>
          </w:p>
        </w:tc>
      </w:tr>
      <w:tr w:rsidR="003F2070" w:rsidRPr="000F72B2" w14:paraId="2990C3BE" w14:textId="77777777" w:rsidTr="00B77BE5">
        <w:tc>
          <w:tcPr>
            <w:tcW w:w="2268" w:type="dxa"/>
          </w:tcPr>
          <w:p w14:paraId="753BC52C" w14:textId="78091976" w:rsidR="003F2070" w:rsidRPr="003F2070" w:rsidRDefault="003F2070" w:rsidP="00C9752E">
            <w:pPr>
              <w:rPr>
                <w:sz w:val="20"/>
                <w:szCs w:val="20"/>
              </w:rPr>
            </w:pPr>
            <w:r w:rsidRPr="003F2070">
              <w:rPr>
                <w:rFonts w:hint="eastAsia"/>
                <w:sz w:val="20"/>
                <w:szCs w:val="20"/>
              </w:rPr>
              <w:t>メール</w:t>
            </w:r>
          </w:p>
        </w:tc>
        <w:tc>
          <w:tcPr>
            <w:tcW w:w="2951" w:type="dxa"/>
          </w:tcPr>
          <w:p w14:paraId="1108237F" w14:textId="50D53551" w:rsidR="003F2070" w:rsidRPr="003F2070" w:rsidRDefault="003F2070" w:rsidP="00C9752E">
            <w:pPr>
              <w:rPr>
                <w:sz w:val="20"/>
                <w:szCs w:val="20"/>
              </w:rPr>
            </w:pPr>
            <w:r w:rsidRPr="003F2070">
              <w:rPr>
                <w:rFonts w:hint="eastAsia"/>
                <w:sz w:val="20"/>
                <w:szCs w:val="20"/>
              </w:rPr>
              <w:t>任意の送信元メールアドレス</w:t>
            </w:r>
          </w:p>
        </w:tc>
        <w:tc>
          <w:tcPr>
            <w:tcW w:w="2713" w:type="dxa"/>
          </w:tcPr>
          <w:p w14:paraId="00467204" w14:textId="42457D74" w:rsidR="003F2070" w:rsidRPr="003F2070" w:rsidRDefault="003F2070" w:rsidP="00C9752E">
            <w:pPr>
              <w:rPr>
                <w:sz w:val="20"/>
                <w:szCs w:val="20"/>
              </w:rPr>
            </w:pPr>
            <w:r w:rsidRPr="003F2070">
              <w:rPr>
                <w:rFonts w:hint="eastAsia"/>
                <w:sz w:val="20"/>
                <w:szCs w:val="20"/>
              </w:rPr>
              <w:t>通知メールの送信元アドレス</w:t>
            </w:r>
          </w:p>
        </w:tc>
      </w:tr>
      <w:tr w:rsidR="003F2070" w:rsidRPr="000F72B2" w14:paraId="3F91863D" w14:textId="77777777" w:rsidTr="00B77BE5">
        <w:tc>
          <w:tcPr>
            <w:tcW w:w="2268" w:type="dxa"/>
          </w:tcPr>
          <w:p w14:paraId="2A821972" w14:textId="1F1C6BA2" w:rsidR="003F2070" w:rsidRPr="003F2070" w:rsidRDefault="003F2070" w:rsidP="00C9752E">
            <w:pPr>
              <w:rPr>
                <w:sz w:val="20"/>
                <w:szCs w:val="20"/>
              </w:rPr>
            </w:pPr>
            <w:r w:rsidRPr="003F2070">
              <w:rPr>
                <w:sz w:val="20"/>
                <w:szCs w:val="20"/>
              </w:rPr>
              <w:t>SMTP helo</w:t>
            </w:r>
          </w:p>
        </w:tc>
        <w:tc>
          <w:tcPr>
            <w:tcW w:w="2951" w:type="dxa"/>
          </w:tcPr>
          <w:p w14:paraId="5C16E7EE" w14:textId="567EFE7A" w:rsidR="003F2070" w:rsidRPr="003F2070" w:rsidRDefault="003F2070" w:rsidP="00C9752E">
            <w:pPr>
              <w:rPr>
                <w:sz w:val="20"/>
                <w:szCs w:val="20"/>
              </w:rPr>
            </w:pPr>
            <w:r w:rsidRPr="003F2070">
              <w:rPr>
                <w:rFonts w:hint="eastAsia"/>
                <w:sz w:val="20"/>
                <w:szCs w:val="20"/>
              </w:rPr>
              <w:t>任意の</w:t>
            </w:r>
            <w:r w:rsidRPr="003F2070">
              <w:rPr>
                <w:rFonts w:hint="eastAsia"/>
                <w:sz w:val="20"/>
                <w:szCs w:val="20"/>
              </w:rPr>
              <w:t>HELO/EHLO</w:t>
            </w:r>
            <w:r w:rsidRPr="003F2070">
              <w:rPr>
                <w:rFonts w:hint="eastAsia"/>
                <w:sz w:val="20"/>
                <w:szCs w:val="20"/>
              </w:rPr>
              <w:t>ホスト名</w:t>
            </w:r>
          </w:p>
        </w:tc>
        <w:tc>
          <w:tcPr>
            <w:tcW w:w="2713" w:type="dxa"/>
          </w:tcPr>
          <w:p w14:paraId="75CC742B" w14:textId="730568B2" w:rsidR="003F2070" w:rsidRPr="003F2070" w:rsidRDefault="003F2070" w:rsidP="00C9752E">
            <w:pPr>
              <w:rPr>
                <w:sz w:val="20"/>
                <w:szCs w:val="20"/>
              </w:rPr>
            </w:pPr>
            <w:r w:rsidRPr="003F2070">
              <w:rPr>
                <w:rFonts w:hint="eastAsia"/>
                <w:sz w:val="20"/>
                <w:szCs w:val="20"/>
              </w:rPr>
              <w:t>SMTP</w:t>
            </w:r>
            <w:r w:rsidRPr="003F2070">
              <w:rPr>
                <w:rFonts w:hint="eastAsia"/>
                <w:sz w:val="20"/>
                <w:szCs w:val="20"/>
              </w:rPr>
              <w:t>接続時にサーバへ通</w:t>
            </w:r>
            <w:r w:rsidRPr="003F2070">
              <w:rPr>
                <w:rFonts w:hint="eastAsia"/>
                <w:sz w:val="20"/>
                <w:szCs w:val="20"/>
              </w:rPr>
              <w:lastRenderedPageBreak/>
              <w:t>知するホスト名</w:t>
            </w:r>
          </w:p>
        </w:tc>
      </w:tr>
      <w:tr w:rsidR="003F2070" w:rsidRPr="000F72B2" w14:paraId="61B8DD1A" w14:textId="77777777" w:rsidTr="00B77BE5">
        <w:tc>
          <w:tcPr>
            <w:tcW w:w="2268" w:type="dxa"/>
          </w:tcPr>
          <w:p w14:paraId="2A75E3E4" w14:textId="34014586" w:rsidR="003F2070" w:rsidRDefault="003F2070" w:rsidP="00C9752E">
            <w:pPr>
              <w:rPr>
                <w:sz w:val="20"/>
                <w:szCs w:val="20"/>
              </w:rPr>
            </w:pPr>
            <w:r w:rsidRPr="003F2070">
              <w:rPr>
                <w:rFonts w:hint="eastAsia"/>
                <w:sz w:val="20"/>
                <w:szCs w:val="20"/>
              </w:rPr>
              <w:lastRenderedPageBreak/>
              <w:t>接続セキュリティ</w:t>
            </w:r>
          </w:p>
        </w:tc>
        <w:tc>
          <w:tcPr>
            <w:tcW w:w="2951" w:type="dxa"/>
          </w:tcPr>
          <w:p w14:paraId="07B4596E" w14:textId="2C9B1022" w:rsidR="003F2070" w:rsidRPr="003F2070" w:rsidRDefault="003F2070" w:rsidP="00C9752E">
            <w:pPr>
              <w:rPr>
                <w:sz w:val="20"/>
                <w:szCs w:val="20"/>
              </w:rPr>
            </w:pPr>
            <w:r w:rsidRPr="003F2070">
              <w:rPr>
                <w:rFonts w:hint="eastAsia"/>
                <w:sz w:val="20"/>
                <w:szCs w:val="20"/>
              </w:rPr>
              <w:t>なし</w:t>
            </w:r>
            <w:r>
              <w:rPr>
                <w:rFonts w:hint="eastAsia"/>
                <w:sz w:val="20"/>
                <w:szCs w:val="20"/>
              </w:rPr>
              <w:t xml:space="preserve"> </w:t>
            </w:r>
            <w:r w:rsidRPr="003F2070">
              <w:rPr>
                <w:rFonts w:hint="eastAsia"/>
                <w:sz w:val="20"/>
                <w:szCs w:val="20"/>
              </w:rPr>
              <w:t>/</w:t>
            </w:r>
            <w:r>
              <w:rPr>
                <w:rFonts w:hint="eastAsia"/>
                <w:sz w:val="20"/>
                <w:szCs w:val="20"/>
              </w:rPr>
              <w:t xml:space="preserve"> </w:t>
            </w:r>
            <w:r w:rsidRPr="003F2070">
              <w:rPr>
                <w:rFonts w:hint="eastAsia"/>
                <w:sz w:val="20"/>
                <w:szCs w:val="20"/>
              </w:rPr>
              <w:t>STARTTLS /</w:t>
            </w:r>
            <w:r w:rsidR="00B77BE5">
              <w:rPr>
                <w:rFonts w:hint="eastAsia"/>
                <w:sz w:val="20"/>
                <w:szCs w:val="20"/>
              </w:rPr>
              <w:t xml:space="preserve"> </w:t>
            </w:r>
            <w:r w:rsidRPr="003F2070">
              <w:rPr>
                <w:rFonts w:hint="eastAsia"/>
                <w:sz w:val="20"/>
                <w:szCs w:val="20"/>
              </w:rPr>
              <w:t>SSL/TLS</w:t>
            </w:r>
          </w:p>
        </w:tc>
        <w:tc>
          <w:tcPr>
            <w:tcW w:w="2713" w:type="dxa"/>
          </w:tcPr>
          <w:p w14:paraId="2CD77BE5" w14:textId="4295014E" w:rsidR="003F2070" w:rsidRPr="003F2070" w:rsidRDefault="003F2070" w:rsidP="00C9752E">
            <w:pPr>
              <w:rPr>
                <w:sz w:val="20"/>
                <w:szCs w:val="20"/>
              </w:rPr>
            </w:pPr>
            <w:r w:rsidRPr="003F2070">
              <w:rPr>
                <w:rFonts w:hint="eastAsia"/>
                <w:sz w:val="20"/>
                <w:szCs w:val="20"/>
              </w:rPr>
              <w:t>SMTP</w:t>
            </w:r>
            <w:r w:rsidRPr="003F2070">
              <w:rPr>
                <w:rFonts w:hint="eastAsia"/>
                <w:sz w:val="20"/>
                <w:szCs w:val="20"/>
              </w:rPr>
              <w:t>接続時の暗号化方式</w:t>
            </w:r>
          </w:p>
        </w:tc>
      </w:tr>
      <w:tr w:rsidR="003F2070" w:rsidRPr="000F72B2" w14:paraId="3AF35436" w14:textId="77777777" w:rsidTr="00B77BE5">
        <w:tc>
          <w:tcPr>
            <w:tcW w:w="2268" w:type="dxa"/>
          </w:tcPr>
          <w:p w14:paraId="72CCB483" w14:textId="15816F5A" w:rsidR="003F2070" w:rsidRDefault="003F2070" w:rsidP="00C9752E">
            <w:pPr>
              <w:rPr>
                <w:sz w:val="20"/>
                <w:szCs w:val="20"/>
              </w:rPr>
            </w:pPr>
            <w:r w:rsidRPr="003F2070">
              <w:rPr>
                <w:sz w:val="20"/>
                <w:szCs w:val="20"/>
              </w:rPr>
              <w:t>認証</w:t>
            </w:r>
          </w:p>
        </w:tc>
        <w:tc>
          <w:tcPr>
            <w:tcW w:w="2951" w:type="dxa"/>
          </w:tcPr>
          <w:p w14:paraId="3235FEFA" w14:textId="73D79C3A" w:rsidR="003F2070" w:rsidRPr="003F2070" w:rsidRDefault="003F2070" w:rsidP="00C9752E">
            <w:pPr>
              <w:rPr>
                <w:sz w:val="20"/>
                <w:szCs w:val="20"/>
              </w:rPr>
            </w:pPr>
            <w:r w:rsidRPr="003F2070">
              <w:rPr>
                <w:rFonts w:hint="eastAsia"/>
                <w:sz w:val="20"/>
                <w:szCs w:val="20"/>
              </w:rPr>
              <w:t>なし</w:t>
            </w:r>
            <w:r w:rsidRPr="003F2070">
              <w:rPr>
                <w:rFonts w:hint="eastAsia"/>
                <w:sz w:val="20"/>
                <w:szCs w:val="20"/>
              </w:rPr>
              <w:t xml:space="preserve"> / </w:t>
            </w:r>
            <w:r w:rsidRPr="003F2070">
              <w:rPr>
                <w:rFonts w:hint="eastAsia"/>
                <w:sz w:val="20"/>
                <w:szCs w:val="20"/>
              </w:rPr>
              <w:t>ユーザー名とパスワード</w:t>
            </w:r>
          </w:p>
        </w:tc>
        <w:tc>
          <w:tcPr>
            <w:tcW w:w="2713" w:type="dxa"/>
          </w:tcPr>
          <w:p w14:paraId="5C837A2F" w14:textId="48D24BE7" w:rsidR="003F2070" w:rsidRPr="003F2070" w:rsidRDefault="00473F51" w:rsidP="00C9752E">
            <w:pPr>
              <w:rPr>
                <w:sz w:val="20"/>
                <w:szCs w:val="20"/>
              </w:rPr>
            </w:pPr>
            <w:r w:rsidRPr="00473F51">
              <w:rPr>
                <w:rFonts w:hint="eastAsia"/>
                <w:sz w:val="20"/>
                <w:szCs w:val="20"/>
              </w:rPr>
              <w:t>SMTP</w:t>
            </w:r>
            <w:r w:rsidRPr="00473F51">
              <w:rPr>
                <w:rFonts w:hint="eastAsia"/>
                <w:sz w:val="20"/>
                <w:szCs w:val="20"/>
              </w:rPr>
              <w:t>サーバ認証方式</w:t>
            </w:r>
          </w:p>
        </w:tc>
      </w:tr>
      <w:tr w:rsidR="003F2070" w:rsidRPr="000F72B2" w14:paraId="1D5F2D7F" w14:textId="77777777" w:rsidTr="00B77BE5">
        <w:tc>
          <w:tcPr>
            <w:tcW w:w="2268" w:type="dxa"/>
          </w:tcPr>
          <w:p w14:paraId="1F52A9EA" w14:textId="1855ABA7" w:rsidR="003F2070" w:rsidRDefault="00473F51" w:rsidP="00C9752E">
            <w:pPr>
              <w:rPr>
                <w:sz w:val="20"/>
                <w:szCs w:val="20"/>
              </w:rPr>
            </w:pPr>
            <w:r w:rsidRPr="00473F51">
              <w:rPr>
                <w:rFonts w:hint="eastAsia"/>
                <w:sz w:val="20"/>
                <w:szCs w:val="20"/>
              </w:rPr>
              <w:t>メッセージフォーマット</w:t>
            </w:r>
          </w:p>
        </w:tc>
        <w:tc>
          <w:tcPr>
            <w:tcW w:w="2951" w:type="dxa"/>
          </w:tcPr>
          <w:p w14:paraId="414D3DDD" w14:textId="2BF8CEA9" w:rsidR="003F2070" w:rsidRPr="003F2070" w:rsidRDefault="00E13C00" w:rsidP="00C9752E">
            <w:pPr>
              <w:rPr>
                <w:sz w:val="20"/>
                <w:szCs w:val="20"/>
              </w:rPr>
            </w:pPr>
            <w:r w:rsidRPr="00E13C00">
              <w:rPr>
                <w:rFonts w:hint="eastAsia"/>
                <w:sz w:val="20"/>
                <w:szCs w:val="20"/>
              </w:rPr>
              <w:t>プレーンテキスト</w:t>
            </w:r>
          </w:p>
        </w:tc>
        <w:tc>
          <w:tcPr>
            <w:tcW w:w="2713" w:type="dxa"/>
          </w:tcPr>
          <w:p w14:paraId="4B4B288B" w14:textId="39160139" w:rsidR="003F2070" w:rsidRPr="003F2070" w:rsidRDefault="00E13C00" w:rsidP="00C9752E">
            <w:pPr>
              <w:rPr>
                <w:sz w:val="20"/>
                <w:szCs w:val="20"/>
              </w:rPr>
            </w:pPr>
            <w:r w:rsidRPr="00E13C00">
              <w:rPr>
                <w:rFonts w:hint="eastAsia"/>
                <w:sz w:val="20"/>
                <w:szCs w:val="20"/>
              </w:rPr>
              <w:t>通知メール本文の形式</w:t>
            </w:r>
          </w:p>
        </w:tc>
      </w:tr>
      <w:tr w:rsidR="003F2070" w:rsidRPr="000F72B2" w14:paraId="7FEA45B4" w14:textId="77777777" w:rsidTr="00B77BE5">
        <w:tc>
          <w:tcPr>
            <w:tcW w:w="2268" w:type="dxa"/>
          </w:tcPr>
          <w:p w14:paraId="0E6ABEA4" w14:textId="01948A3A" w:rsidR="003F2070" w:rsidRDefault="00E13C00" w:rsidP="00C9752E">
            <w:pPr>
              <w:rPr>
                <w:sz w:val="20"/>
                <w:szCs w:val="20"/>
              </w:rPr>
            </w:pPr>
            <w:r w:rsidRPr="00E13C00">
              <w:rPr>
                <w:sz w:val="20"/>
                <w:szCs w:val="20"/>
              </w:rPr>
              <w:t>説明</w:t>
            </w:r>
          </w:p>
        </w:tc>
        <w:tc>
          <w:tcPr>
            <w:tcW w:w="2951" w:type="dxa"/>
          </w:tcPr>
          <w:p w14:paraId="30206269" w14:textId="55D256AB" w:rsidR="003F2070" w:rsidRPr="003F2070" w:rsidRDefault="00E13C00" w:rsidP="00C9752E">
            <w:pPr>
              <w:rPr>
                <w:sz w:val="20"/>
                <w:szCs w:val="20"/>
              </w:rPr>
            </w:pPr>
            <w:r w:rsidRPr="00E13C00">
              <w:rPr>
                <w:rFonts w:hint="eastAsia"/>
                <w:sz w:val="20"/>
                <w:szCs w:val="20"/>
              </w:rPr>
              <w:t>任意の説明文</w:t>
            </w:r>
          </w:p>
        </w:tc>
        <w:tc>
          <w:tcPr>
            <w:tcW w:w="2713" w:type="dxa"/>
          </w:tcPr>
          <w:p w14:paraId="656C1EE6" w14:textId="69F39315" w:rsidR="003F2070" w:rsidRPr="003F2070" w:rsidRDefault="00E13C00" w:rsidP="00C9752E">
            <w:pPr>
              <w:rPr>
                <w:sz w:val="20"/>
                <w:szCs w:val="20"/>
              </w:rPr>
            </w:pPr>
            <w:r w:rsidRPr="00E13C00">
              <w:rPr>
                <w:rFonts w:hint="eastAsia"/>
                <w:sz w:val="20"/>
                <w:szCs w:val="20"/>
              </w:rPr>
              <w:t>メディアタイプに関する補足説明</w:t>
            </w:r>
          </w:p>
        </w:tc>
      </w:tr>
      <w:tr w:rsidR="00E13C00" w:rsidRPr="000F72B2" w14:paraId="2D0D0198" w14:textId="77777777" w:rsidTr="00B77BE5">
        <w:tc>
          <w:tcPr>
            <w:tcW w:w="2268" w:type="dxa"/>
          </w:tcPr>
          <w:p w14:paraId="4DAC66A7" w14:textId="7EC27DB0" w:rsidR="00E13C00" w:rsidRDefault="00E13C00" w:rsidP="00C9752E">
            <w:pPr>
              <w:rPr>
                <w:sz w:val="20"/>
                <w:szCs w:val="20"/>
              </w:rPr>
            </w:pPr>
            <w:r>
              <w:rPr>
                <w:rFonts w:hint="eastAsia"/>
                <w:sz w:val="20"/>
                <w:szCs w:val="20"/>
              </w:rPr>
              <w:t>有効</w:t>
            </w:r>
          </w:p>
        </w:tc>
        <w:tc>
          <w:tcPr>
            <w:tcW w:w="2951" w:type="dxa"/>
          </w:tcPr>
          <w:p w14:paraId="69EAFBC4" w14:textId="0A9E0783" w:rsidR="00E13C00" w:rsidRPr="003F2070" w:rsidRDefault="00E13C00" w:rsidP="00C9752E">
            <w:pPr>
              <w:rPr>
                <w:sz w:val="20"/>
                <w:szCs w:val="20"/>
              </w:rPr>
            </w:pPr>
            <w:r>
              <w:rPr>
                <w:rFonts w:hint="eastAsia"/>
                <w:sz w:val="20"/>
                <w:szCs w:val="20"/>
              </w:rPr>
              <w:t>チェックあり</w:t>
            </w:r>
          </w:p>
        </w:tc>
        <w:tc>
          <w:tcPr>
            <w:tcW w:w="2713" w:type="dxa"/>
          </w:tcPr>
          <w:p w14:paraId="76C98C01" w14:textId="322CE4CC" w:rsidR="00E13C00" w:rsidRPr="003F2070" w:rsidRDefault="00E13C00" w:rsidP="00C9752E">
            <w:pPr>
              <w:rPr>
                <w:sz w:val="20"/>
                <w:szCs w:val="20"/>
              </w:rPr>
            </w:pPr>
            <w:r w:rsidRPr="00E13C00">
              <w:rPr>
                <w:rFonts w:hint="eastAsia"/>
                <w:sz w:val="20"/>
                <w:szCs w:val="20"/>
              </w:rPr>
              <w:t>メディアタイプを使用可能にするか指定する</w:t>
            </w:r>
          </w:p>
        </w:tc>
      </w:tr>
    </w:tbl>
    <w:p w14:paraId="23B2C007" w14:textId="522DD630" w:rsidR="001F37E0" w:rsidRPr="000427DB" w:rsidRDefault="000427DB" w:rsidP="001F37E0">
      <w:pPr>
        <w:pStyle w:val="af0"/>
        <w:ind w:leftChars="0" w:left="360"/>
      </w:pPr>
      <w:r w:rsidRPr="000427DB">
        <w:rPr>
          <w:rFonts w:hint="eastAsia"/>
        </w:rPr>
        <w:t>メッセージテンプレートタブでは、障害発生時および障害復旧時に送信するメールの件名と本文を設定する。オプションタブでは、メディアタイプの動作に関する追加設定を行う。</w:t>
      </w:r>
    </w:p>
    <w:p w14:paraId="76B2FF98" w14:textId="77777777" w:rsidR="000427DB" w:rsidRDefault="000427DB" w:rsidP="001F37E0">
      <w:pPr>
        <w:pStyle w:val="af0"/>
        <w:ind w:leftChars="0" w:left="360"/>
      </w:pPr>
    </w:p>
    <w:p w14:paraId="6226CBE6" w14:textId="0BC87164" w:rsidR="00C10BEC" w:rsidRDefault="00C10BEC">
      <w:pPr>
        <w:pStyle w:val="af0"/>
        <w:numPr>
          <w:ilvl w:val="0"/>
          <w:numId w:val="14"/>
        </w:numPr>
        <w:ind w:leftChars="0"/>
      </w:pPr>
      <w:r>
        <w:rPr>
          <w:rFonts w:hint="eastAsia"/>
        </w:rPr>
        <w:t>メディアタイプ一覧画面で、「</w:t>
      </w:r>
      <w:r>
        <w:rPr>
          <w:rFonts w:hint="eastAsia"/>
        </w:rPr>
        <w:t>Email</w:t>
      </w:r>
      <w:r>
        <w:rPr>
          <w:rFonts w:hint="eastAsia"/>
        </w:rPr>
        <w:t>」に対応したアクション欄の「テスト」リンクを</w:t>
      </w:r>
      <w:r w:rsidR="00C9752E">
        <w:rPr>
          <w:rFonts w:hint="eastAsia"/>
        </w:rPr>
        <w:t>押下</w:t>
      </w:r>
      <w:r>
        <w:rPr>
          <w:rFonts w:hint="eastAsia"/>
        </w:rPr>
        <w:t>して、メディアタイプ</w:t>
      </w:r>
      <w:r>
        <w:t>”</w:t>
      </w:r>
      <w:r>
        <w:rPr>
          <w:rFonts w:hint="eastAsia"/>
        </w:rPr>
        <w:t>Email</w:t>
      </w:r>
      <w:r>
        <w:t>”</w:t>
      </w:r>
      <w:r>
        <w:rPr>
          <w:rFonts w:hint="eastAsia"/>
        </w:rPr>
        <w:t>のテストダイアログを表示する</w:t>
      </w:r>
      <w:r w:rsidR="00C9752E">
        <w:rPr>
          <w:rFonts w:hint="eastAsia"/>
        </w:rPr>
        <w:t>。</w:t>
      </w:r>
    </w:p>
    <w:p w14:paraId="378385C7" w14:textId="77777777" w:rsidR="001F37E0" w:rsidRDefault="001F37E0" w:rsidP="000E6235">
      <w:pPr>
        <w:pStyle w:val="af0"/>
        <w:keepNext/>
        <w:ind w:leftChars="0" w:left="360"/>
        <w:jc w:val="center"/>
      </w:pPr>
      <w:r>
        <w:rPr>
          <w:rFonts w:hint="eastAsia"/>
          <w:noProof/>
        </w:rPr>
        <w:drawing>
          <wp:inline distT="0" distB="0" distL="0" distR="0" wp14:anchorId="0893D5F2" wp14:editId="1ACC8BC8">
            <wp:extent cx="4552950" cy="2208481"/>
            <wp:effectExtent l="0" t="0" r="0" b="1905"/>
            <wp:docPr id="1605160963" name="図 1"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60963" name="図 1" descr="グラフィカル ユーザー インターフェイス, テキスト, アプリケーション, メール&#10;&#10;AI 生成コンテンツは誤りを含む可能性があります。"/>
                    <pic:cNvPicPr/>
                  </pic:nvPicPr>
                  <pic:blipFill>
                    <a:blip r:embed="rId28">
                      <a:extLst>
                        <a:ext uri="{28A0092B-C50C-407E-A947-70E740481C1C}">
                          <a14:useLocalDpi xmlns:a14="http://schemas.microsoft.com/office/drawing/2010/main" val="0"/>
                        </a:ext>
                      </a:extLst>
                    </a:blip>
                    <a:stretch>
                      <a:fillRect/>
                    </a:stretch>
                  </pic:blipFill>
                  <pic:spPr>
                    <a:xfrm>
                      <a:off x="0" y="0"/>
                      <a:ext cx="4567245" cy="2215415"/>
                    </a:xfrm>
                    <a:prstGeom prst="rect">
                      <a:avLst/>
                    </a:prstGeom>
                  </pic:spPr>
                </pic:pic>
              </a:graphicData>
            </a:graphic>
          </wp:inline>
        </w:drawing>
      </w:r>
    </w:p>
    <w:p w14:paraId="3993D29D" w14:textId="63EB644D" w:rsidR="00C10BEC" w:rsidRDefault="001F37E0" w:rsidP="001F37E0">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5</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3</w:t>
      </w:r>
      <w:r w:rsidR="00DE31F4">
        <w:fldChar w:fldCharType="end"/>
      </w:r>
      <w:r>
        <w:rPr>
          <w:rFonts w:hint="eastAsia"/>
        </w:rPr>
        <w:t xml:space="preserve"> </w:t>
      </w:r>
      <w:r>
        <w:rPr>
          <w:rFonts w:hint="eastAsia"/>
        </w:rPr>
        <w:t>メディアタイプ</w:t>
      </w:r>
      <w:r>
        <w:rPr>
          <w:rFonts w:hint="eastAsia"/>
        </w:rPr>
        <w:t>"Email"</w:t>
      </w:r>
      <w:r>
        <w:rPr>
          <w:rFonts w:hint="eastAsia"/>
        </w:rPr>
        <w:t>のテスト画面</w:t>
      </w:r>
    </w:p>
    <w:p w14:paraId="73B94092" w14:textId="485475DE" w:rsidR="00E153EC" w:rsidRDefault="00C10BEC" w:rsidP="00C10BEC">
      <w:pPr>
        <w:pStyle w:val="af0"/>
        <w:ind w:leftChars="0" w:left="360" w:firstLineChars="100" w:firstLine="210"/>
      </w:pPr>
      <w:r>
        <w:rPr>
          <w:rFonts w:hint="eastAsia"/>
        </w:rPr>
        <w:t>送信先に任意のメールアドレスを入力し、「テスト」ボタンを押下することで、メールが正しく送信されるか確認できる。メールが正しく受信できない場合、メディアタイプ設定等を見直し、受信できるように設定する。</w:t>
      </w:r>
    </w:p>
    <w:p w14:paraId="1115277B" w14:textId="77777777" w:rsidR="00C10BEC" w:rsidRDefault="00C10BEC" w:rsidP="00C10BEC">
      <w:pPr>
        <w:pStyle w:val="af0"/>
        <w:ind w:leftChars="0" w:left="360"/>
      </w:pPr>
    </w:p>
    <w:p w14:paraId="24EF27E9" w14:textId="77777777" w:rsidR="00A46584" w:rsidRDefault="00A46584">
      <w:pPr>
        <w:pStyle w:val="af0"/>
        <w:numPr>
          <w:ilvl w:val="0"/>
          <w:numId w:val="14"/>
        </w:numPr>
        <w:ind w:leftChars="0"/>
      </w:pPr>
      <w:r>
        <w:rPr>
          <w:rFonts w:hint="eastAsia"/>
        </w:rPr>
        <w:t>ユーザ一覧</w:t>
      </w:r>
      <w:r>
        <w:t>画面の</w:t>
      </w:r>
      <w:r>
        <w:rPr>
          <w:rFonts w:hint="eastAsia"/>
        </w:rPr>
        <w:t>表示</w:t>
      </w:r>
    </w:p>
    <w:p w14:paraId="05DAEDB0" w14:textId="737197D7" w:rsidR="00354E33" w:rsidRDefault="00354E33" w:rsidP="00A46584">
      <w:pPr>
        <w:pStyle w:val="af0"/>
        <w:ind w:leftChars="0" w:left="360"/>
      </w:pPr>
      <w:r>
        <w:rPr>
          <w:rFonts w:hint="eastAsia"/>
        </w:rPr>
        <w:t>メニューの「</w:t>
      </w:r>
      <w:r w:rsidR="00556E66">
        <w:rPr>
          <w:rFonts w:hint="eastAsia"/>
        </w:rPr>
        <w:t>ユーザー</w:t>
      </w:r>
      <w:r>
        <w:rPr>
          <w:rFonts w:hint="eastAsia"/>
        </w:rPr>
        <w:t>」－「ユーザ</w:t>
      </w:r>
      <w:r w:rsidR="00556E66">
        <w:rPr>
          <w:rFonts w:hint="eastAsia"/>
        </w:rPr>
        <w:t>ー</w:t>
      </w:r>
      <w:r>
        <w:rPr>
          <w:rFonts w:hint="eastAsia"/>
        </w:rPr>
        <w:t>」からユーザ一覧画面を表示する。</w:t>
      </w:r>
    </w:p>
    <w:p w14:paraId="3ADD3CD3" w14:textId="77777777" w:rsidR="00354E33" w:rsidRDefault="00354E33" w:rsidP="00354E33">
      <w:pPr>
        <w:pStyle w:val="af0"/>
        <w:keepNext/>
        <w:ind w:leftChars="0" w:left="360"/>
        <w:jc w:val="center"/>
      </w:pPr>
      <w:r>
        <w:rPr>
          <w:rFonts w:hint="eastAsia"/>
          <w:noProof/>
        </w:rPr>
        <w:lastRenderedPageBreak/>
        <w:drawing>
          <wp:inline distT="0" distB="0" distL="0" distR="0" wp14:anchorId="76B060CF" wp14:editId="10F3B7BF">
            <wp:extent cx="5143341" cy="1784350"/>
            <wp:effectExtent l="0" t="0" r="635" b="635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図 5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153301" cy="1787805"/>
                    </a:xfrm>
                    <a:prstGeom prst="rect">
                      <a:avLst/>
                    </a:prstGeom>
                    <a:noFill/>
                    <a:ln>
                      <a:noFill/>
                    </a:ln>
                  </pic:spPr>
                </pic:pic>
              </a:graphicData>
            </a:graphic>
          </wp:inline>
        </w:drawing>
      </w:r>
    </w:p>
    <w:p w14:paraId="547333DB" w14:textId="3AD57670" w:rsidR="00354E33" w:rsidRPr="00354E33" w:rsidRDefault="00354E33" w:rsidP="00354E33">
      <w:pPr>
        <w:pStyle w:val="ac"/>
        <w:ind w:left="360"/>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5</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4</w:t>
      </w:r>
      <w:r w:rsidR="00DE31F4">
        <w:fldChar w:fldCharType="end"/>
      </w:r>
      <w:r>
        <w:rPr>
          <w:rFonts w:hint="eastAsia"/>
        </w:rPr>
        <w:t xml:space="preserve"> </w:t>
      </w:r>
      <w:r>
        <w:rPr>
          <w:rFonts w:hint="eastAsia"/>
        </w:rPr>
        <w:t>ユーザ一覧画面</w:t>
      </w:r>
    </w:p>
    <w:p w14:paraId="62994427" w14:textId="77777777" w:rsidR="00A46584" w:rsidRDefault="00A46584">
      <w:pPr>
        <w:pStyle w:val="af0"/>
        <w:numPr>
          <w:ilvl w:val="0"/>
          <w:numId w:val="14"/>
        </w:numPr>
        <w:ind w:leftChars="0"/>
      </w:pPr>
      <w:r>
        <w:rPr>
          <w:rFonts w:hint="eastAsia"/>
        </w:rPr>
        <w:t>ユーザ設定画面</w:t>
      </w:r>
      <w:r>
        <w:t>の表示</w:t>
      </w:r>
    </w:p>
    <w:p w14:paraId="2CD88614" w14:textId="77777777" w:rsidR="00A46584" w:rsidRDefault="00A46584" w:rsidP="00A46584">
      <w:pPr>
        <w:pStyle w:val="af0"/>
        <w:ind w:leftChars="0" w:left="360"/>
      </w:pPr>
      <w:r>
        <w:rPr>
          <w:rFonts w:hint="eastAsia"/>
        </w:rPr>
        <w:t>ユーザ</w:t>
      </w:r>
      <w:r>
        <w:t>一覧画面の中から、メール通知</w:t>
      </w:r>
      <w:r>
        <w:rPr>
          <w:rFonts w:hint="eastAsia"/>
        </w:rPr>
        <w:t>を</w:t>
      </w:r>
      <w:r>
        <w:t>行いたいアカウント名</w:t>
      </w:r>
      <w:r>
        <w:rPr>
          <w:rFonts w:hint="eastAsia"/>
        </w:rPr>
        <w:t>の</w:t>
      </w:r>
      <w:r>
        <w:t>リンクを押下する。</w:t>
      </w:r>
      <w:r>
        <w:rPr>
          <w:rFonts w:hint="eastAsia"/>
        </w:rPr>
        <w:t>(</w:t>
      </w:r>
      <w:r>
        <w:rPr>
          <w:rFonts w:hint="eastAsia"/>
        </w:rPr>
        <w:t>個々の</w:t>
      </w:r>
      <w:r>
        <w:t>管理者ユーザの</w:t>
      </w:r>
      <w:r>
        <w:rPr>
          <w:rFonts w:hint="eastAsia"/>
        </w:rPr>
        <w:t>アカウント</w:t>
      </w:r>
      <w:r>
        <w:t>を作成しないのであれば、「</w:t>
      </w:r>
      <w:r>
        <w:rPr>
          <w:rFonts w:hint="eastAsia"/>
        </w:rPr>
        <w:t>Admin</w:t>
      </w:r>
      <w:r>
        <w:rPr>
          <w:rFonts w:hint="eastAsia"/>
        </w:rPr>
        <w:t>」アカウントの</w:t>
      </w:r>
      <w:r>
        <w:t>リンクを押下する。</w:t>
      </w:r>
      <w:r>
        <w:rPr>
          <w:rFonts w:hint="eastAsia"/>
        </w:rPr>
        <w:t>)</w:t>
      </w:r>
    </w:p>
    <w:p w14:paraId="099C750D" w14:textId="77777777" w:rsidR="00A46584" w:rsidRDefault="00A46584" w:rsidP="00A46584">
      <w:pPr>
        <w:keepNext/>
        <w:jc w:val="center"/>
      </w:pPr>
      <w:r>
        <w:rPr>
          <w:rFonts w:hint="eastAsia"/>
          <w:noProof/>
        </w:rPr>
        <w:drawing>
          <wp:inline distT="0" distB="0" distL="0" distR="0" wp14:anchorId="0919BED8" wp14:editId="73D32280">
            <wp:extent cx="4985735" cy="2959100"/>
            <wp:effectExtent l="0" t="0" r="5715" b="0"/>
            <wp:docPr id="54"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図 5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989279" cy="2961204"/>
                    </a:xfrm>
                    <a:prstGeom prst="rect">
                      <a:avLst/>
                    </a:prstGeom>
                    <a:noFill/>
                    <a:ln>
                      <a:noFill/>
                    </a:ln>
                  </pic:spPr>
                </pic:pic>
              </a:graphicData>
            </a:graphic>
          </wp:inline>
        </w:drawing>
      </w:r>
    </w:p>
    <w:p w14:paraId="524327A6" w14:textId="1A26070C" w:rsidR="00A46584" w:rsidRPr="00A46584" w:rsidRDefault="00A46584" w:rsidP="00A46584">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5</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5</w:t>
      </w:r>
      <w:r w:rsidR="00DE31F4">
        <w:fldChar w:fldCharType="end"/>
      </w:r>
      <w:r>
        <w:rPr>
          <w:rFonts w:hint="eastAsia"/>
        </w:rPr>
        <w:t xml:space="preserve"> </w:t>
      </w:r>
      <w:r>
        <w:rPr>
          <w:rFonts w:hint="eastAsia"/>
        </w:rPr>
        <w:t>ユーザ設定画面</w:t>
      </w:r>
    </w:p>
    <w:p w14:paraId="7554E06C" w14:textId="77777777" w:rsidR="00354E33" w:rsidRDefault="00C9752E">
      <w:pPr>
        <w:pStyle w:val="af0"/>
        <w:numPr>
          <w:ilvl w:val="0"/>
          <w:numId w:val="14"/>
        </w:numPr>
        <w:ind w:leftChars="0"/>
      </w:pPr>
      <w:r>
        <w:rPr>
          <w:rFonts w:hint="eastAsia"/>
        </w:rPr>
        <w:t>メディア設定ポップアップ画面の表示</w:t>
      </w:r>
    </w:p>
    <w:p w14:paraId="54327643" w14:textId="1D7BC365" w:rsidR="00C9752E" w:rsidRDefault="00354E33" w:rsidP="00E153EC">
      <w:pPr>
        <w:pStyle w:val="af0"/>
        <w:ind w:leftChars="0" w:left="360"/>
      </w:pPr>
      <w:r>
        <w:rPr>
          <w:rFonts w:hint="eastAsia"/>
        </w:rPr>
        <w:t>ユーザ設定</w:t>
      </w:r>
      <w:r w:rsidR="00C9752E">
        <w:rPr>
          <w:rFonts w:hint="eastAsia"/>
        </w:rPr>
        <w:t>画面の</w:t>
      </w:r>
      <w:r w:rsidR="000E6235">
        <w:rPr>
          <w:rFonts w:hint="eastAsia"/>
        </w:rPr>
        <w:t>タブ</w:t>
      </w:r>
      <w:r w:rsidR="00C9752E">
        <w:rPr>
          <w:rFonts w:hint="eastAsia"/>
        </w:rPr>
        <w:t>「メディア」</w:t>
      </w:r>
      <w:r w:rsidR="000E6235">
        <w:rPr>
          <w:rFonts w:hint="eastAsia"/>
        </w:rPr>
        <w:t>の設定項目</w:t>
      </w:r>
      <w:r w:rsidR="00C9752E">
        <w:rPr>
          <w:rFonts w:hint="eastAsia"/>
        </w:rPr>
        <w:t>「</w:t>
      </w:r>
      <w:r w:rsidR="000E6235">
        <w:rPr>
          <w:rFonts w:hint="eastAsia"/>
        </w:rPr>
        <w:t>メディア</w:t>
      </w:r>
      <w:r w:rsidR="00C9752E">
        <w:rPr>
          <w:rFonts w:hint="eastAsia"/>
        </w:rPr>
        <w:t>」</w:t>
      </w:r>
      <w:r w:rsidR="000E6235">
        <w:rPr>
          <w:rFonts w:hint="eastAsia"/>
        </w:rPr>
        <w:t>にある「追加」リンク</w:t>
      </w:r>
      <w:r w:rsidR="00C9752E">
        <w:rPr>
          <w:rFonts w:hint="eastAsia"/>
        </w:rPr>
        <w:t>を押下し、メディア設定</w:t>
      </w:r>
      <w:r w:rsidR="000E6235">
        <w:rPr>
          <w:rFonts w:hint="eastAsia"/>
        </w:rPr>
        <w:t>ダイアログ</w:t>
      </w:r>
      <w:r w:rsidR="00C9752E">
        <w:rPr>
          <w:rFonts w:hint="eastAsia"/>
        </w:rPr>
        <w:t>を表示する。</w:t>
      </w:r>
    </w:p>
    <w:p w14:paraId="2EEFB8E4" w14:textId="77777777" w:rsidR="00C9752E" w:rsidRDefault="004309AD" w:rsidP="006151FA">
      <w:pPr>
        <w:keepNext/>
        <w:jc w:val="center"/>
      </w:pPr>
      <w:r>
        <w:rPr>
          <w:rFonts w:hint="eastAsia"/>
          <w:noProof/>
        </w:rPr>
        <w:lastRenderedPageBreak/>
        <w:drawing>
          <wp:inline distT="0" distB="0" distL="0" distR="0" wp14:anchorId="11D4E4A2" wp14:editId="1CEB24AF">
            <wp:extent cx="3878580" cy="2345453"/>
            <wp:effectExtent l="0" t="0" r="762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3"/>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878580" cy="2345453"/>
                    </a:xfrm>
                    <a:prstGeom prst="rect">
                      <a:avLst/>
                    </a:prstGeom>
                    <a:noFill/>
                    <a:ln>
                      <a:noFill/>
                    </a:ln>
                  </pic:spPr>
                </pic:pic>
              </a:graphicData>
            </a:graphic>
          </wp:inline>
        </w:drawing>
      </w:r>
    </w:p>
    <w:p w14:paraId="3D94C06B" w14:textId="55639022" w:rsidR="00C9752E" w:rsidRDefault="00C9752E" w:rsidP="00C9752E">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5</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6</w:t>
      </w:r>
      <w:r w:rsidR="00DE31F4">
        <w:fldChar w:fldCharType="end"/>
      </w:r>
      <w:r w:rsidR="00506C6C">
        <w:rPr>
          <w:rFonts w:hint="eastAsia"/>
        </w:rPr>
        <w:t xml:space="preserve"> </w:t>
      </w:r>
      <w:r>
        <w:rPr>
          <w:rFonts w:hint="eastAsia"/>
        </w:rPr>
        <w:t>メディア設定</w:t>
      </w:r>
      <w:r w:rsidR="000E6235">
        <w:rPr>
          <w:rFonts w:hint="eastAsia"/>
        </w:rPr>
        <w:t>ダイアログ</w:t>
      </w:r>
    </w:p>
    <w:p w14:paraId="0EA6AE8D" w14:textId="77777777" w:rsidR="005A65AF" w:rsidRDefault="00A24ED5">
      <w:pPr>
        <w:numPr>
          <w:ilvl w:val="0"/>
          <w:numId w:val="14"/>
        </w:numPr>
      </w:pPr>
      <w:r>
        <w:rPr>
          <w:rFonts w:hint="eastAsia"/>
        </w:rPr>
        <w:t>メディア</w:t>
      </w:r>
      <w:r>
        <w:t>の</w:t>
      </w:r>
      <w:r w:rsidR="00C9752E">
        <w:rPr>
          <w:rFonts w:hint="eastAsia"/>
        </w:rPr>
        <w:t>設定</w:t>
      </w:r>
    </w:p>
    <w:p w14:paraId="2B831D5B" w14:textId="1F03CF3F" w:rsidR="00C9752E" w:rsidRDefault="00C9752E" w:rsidP="005A65AF">
      <w:pPr>
        <w:ind w:left="360"/>
      </w:pPr>
      <w:r>
        <w:rPr>
          <w:rFonts w:hint="eastAsia"/>
        </w:rPr>
        <w:t>各項目に必要な情報を設定し、「</w:t>
      </w:r>
      <w:r w:rsidR="00B056C8">
        <w:rPr>
          <w:rFonts w:hint="eastAsia"/>
        </w:rPr>
        <w:t>更新</w:t>
      </w:r>
      <w:r>
        <w:rPr>
          <w:rFonts w:hint="eastAsia"/>
        </w:rPr>
        <w:t>」ボタンを押下する。設定項目の一覧を</w:t>
      </w:r>
      <w:r w:rsidR="005A65AF">
        <w:rPr>
          <w:rFonts w:hint="eastAsia"/>
        </w:rPr>
        <w:t>、</w:t>
      </w:r>
      <w:r>
        <w:rPr>
          <w:rFonts w:hint="eastAsia"/>
        </w:rPr>
        <w:t>以下に示す。</w:t>
      </w:r>
    </w:p>
    <w:p w14:paraId="600A067F" w14:textId="4BE08ED2" w:rsidR="00C9752E" w:rsidRDefault="00C9752E" w:rsidP="00C9752E">
      <w:pPr>
        <w:pStyle w:val="ac"/>
        <w:jc w:val="center"/>
      </w:pPr>
      <w:r>
        <w:rPr>
          <w:rFonts w:hint="eastAsia"/>
        </w:rPr>
        <w:t>表</w:t>
      </w:r>
      <w:r>
        <w:rPr>
          <w:rFonts w:hint="eastAsia"/>
        </w:rPr>
        <w:t xml:space="preserve"> </w:t>
      </w:r>
      <w:r w:rsidR="003C7D71">
        <w:fldChar w:fldCharType="begin"/>
      </w:r>
      <w:r w:rsidR="003C7D71">
        <w:instrText xml:space="preserve"> </w:instrText>
      </w:r>
      <w:r w:rsidR="003C7D71">
        <w:rPr>
          <w:rFonts w:hint="eastAsia"/>
        </w:rPr>
        <w:instrText>STYLEREF 1 \s</w:instrText>
      </w:r>
      <w:r w:rsidR="003C7D71">
        <w:instrText xml:space="preserve"> </w:instrText>
      </w:r>
      <w:r w:rsidR="003C7D71">
        <w:fldChar w:fldCharType="separate"/>
      </w:r>
      <w:r w:rsidR="009928F4">
        <w:rPr>
          <w:noProof/>
        </w:rPr>
        <w:t>5</w:t>
      </w:r>
      <w:r w:rsidR="003C7D71">
        <w:fldChar w:fldCharType="end"/>
      </w:r>
      <w:r w:rsidR="003C7D71">
        <w:noBreakHyphen/>
      </w:r>
      <w:r w:rsidR="003C7D71">
        <w:fldChar w:fldCharType="begin"/>
      </w:r>
      <w:r w:rsidR="003C7D71">
        <w:instrText xml:space="preserve"> </w:instrText>
      </w:r>
      <w:r w:rsidR="003C7D71">
        <w:rPr>
          <w:rFonts w:hint="eastAsia"/>
        </w:rPr>
        <w:instrText xml:space="preserve">SEQ </w:instrText>
      </w:r>
      <w:r w:rsidR="003C7D71">
        <w:rPr>
          <w:rFonts w:hint="eastAsia"/>
        </w:rPr>
        <w:instrText>表</w:instrText>
      </w:r>
      <w:r w:rsidR="003C7D71">
        <w:rPr>
          <w:rFonts w:hint="eastAsia"/>
        </w:rPr>
        <w:instrText xml:space="preserve"> \* ARABIC \s 1</w:instrText>
      </w:r>
      <w:r w:rsidR="003C7D71">
        <w:instrText xml:space="preserve"> </w:instrText>
      </w:r>
      <w:r w:rsidR="003C7D71">
        <w:fldChar w:fldCharType="separate"/>
      </w:r>
      <w:r w:rsidR="009928F4">
        <w:rPr>
          <w:noProof/>
        </w:rPr>
        <w:t>2</w:t>
      </w:r>
      <w:r w:rsidR="003C7D71">
        <w:fldChar w:fldCharType="end"/>
      </w:r>
      <w:r>
        <w:rPr>
          <w:rFonts w:hint="eastAsia"/>
        </w:rPr>
        <w:t xml:space="preserve"> </w:t>
      </w:r>
      <w:r>
        <w:rPr>
          <w:rFonts w:hint="eastAsia"/>
        </w:rPr>
        <w:t>メディア設定項目一覧</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410"/>
        <w:gridCol w:w="4104"/>
      </w:tblGrid>
      <w:tr w:rsidR="00C9752E" w14:paraId="05AC445F" w14:textId="77777777" w:rsidTr="00D12263">
        <w:tc>
          <w:tcPr>
            <w:tcW w:w="1701" w:type="dxa"/>
            <w:shd w:val="clear" w:color="auto" w:fill="E0E0E0"/>
          </w:tcPr>
          <w:p w14:paraId="7BA81930" w14:textId="77777777" w:rsidR="00C9752E" w:rsidRPr="005A65AF" w:rsidRDefault="005A65AF" w:rsidP="005A65AF">
            <w:pPr>
              <w:jc w:val="left"/>
              <w:rPr>
                <w:sz w:val="20"/>
                <w:szCs w:val="20"/>
              </w:rPr>
            </w:pPr>
            <w:r>
              <w:rPr>
                <w:rFonts w:hint="eastAsia"/>
                <w:sz w:val="20"/>
                <w:szCs w:val="20"/>
              </w:rPr>
              <w:t>設定</w:t>
            </w:r>
            <w:r w:rsidR="00C9752E" w:rsidRPr="005A65AF">
              <w:rPr>
                <w:rFonts w:hint="eastAsia"/>
                <w:sz w:val="20"/>
                <w:szCs w:val="20"/>
              </w:rPr>
              <w:t>項目</w:t>
            </w:r>
          </w:p>
        </w:tc>
        <w:tc>
          <w:tcPr>
            <w:tcW w:w="2410" w:type="dxa"/>
            <w:shd w:val="clear" w:color="auto" w:fill="E0E0E0"/>
          </w:tcPr>
          <w:p w14:paraId="7ADB4B95" w14:textId="77777777" w:rsidR="00C9752E" w:rsidRPr="005A65AF" w:rsidRDefault="00C9752E" w:rsidP="005A65AF">
            <w:pPr>
              <w:jc w:val="left"/>
              <w:rPr>
                <w:sz w:val="20"/>
                <w:szCs w:val="20"/>
              </w:rPr>
            </w:pPr>
            <w:r w:rsidRPr="005A65AF">
              <w:rPr>
                <w:rFonts w:hint="eastAsia"/>
                <w:sz w:val="20"/>
                <w:szCs w:val="20"/>
              </w:rPr>
              <w:t>設定値</w:t>
            </w:r>
          </w:p>
        </w:tc>
        <w:tc>
          <w:tcPr>
            <w:tcW w:w="4104" w:type="dxa"/>
            <w:shd w:val="clear" w:color="auto" w:fill="E0E0E0"/>
          </w:tcPr>
          <w:p w14:paraId="49EF8ACA" w14:textId="77777777" w:rsidR="00C9752E" w:rsidRPr="005A65AF" w:rsidRDefault="00C9752E" w:rsidP="005A65AF">
            <w:pPr>
              <w:jc w:val="left"/>
              <w:rPr>
                <w:sz w:val="20"/>
                <w:szCs w:val="20"/>
              </w:rPr>
            </w:pPr>
            <w:r w:rsidRPr="005A65AF">
              <w:rPr>
                <w:rFonts w:hint="eastAsia"/>
                <w:sz w:val="20"/>
                <w:szCs w:val="20"/>
              </w:rPr>
              <w:t>概要</w:t>
            </w:r>
          </w:p>
        </w:tc>
      </w:tr>
      <w:tr w:rsidR="00C9752E" w14:paraId="4236D2BB" w14:textId="77777777" w:rsidTr="00D12263">
        <w:tc>
          <w:tcPr>
            <w:tcW w:w="1701" w:type="dxa"/>
          </w:tcPr>
          <w:p w14:paraId="3CC7B3F3" w14:textId="77777777" w:rsidR="00C9752E" w:rsidRPr="005A65AF" w:rsidRDefault="00C9752E" w:rsidP="00C9752E">
            <w:pPr>
              <w:rPr>
                <w:sz w:val="20"/>
                <w:szCs w:val="20"/>
              </w:rPr>
            </w:pPr>
            <w:r w:rsidRPr="005A65AF">
              <w:rPr>
                <w:rFonts w:hint="eastAsia"/>
                <w:sz w:val="20"/>
                <w:szCs w:val="20"/>
              </w:rPr>
              <w:t>タイプ</w:t>
            </w:r>
          </w:p>
        </w:tc>
        <w:tc>
          <w:tcPr>
            <w:tcW w:w="2410" w:type="dxa"/>
          </w:tcPr>
          <w:p w14:paraId="544F3709" w14:textId="77777777" w:rsidR="00C9752E" w:rsidRPr="005A65AF" w:rsidRDefault="00770C60" w:rsidP="00C9752E">
            <w:pPr>
              <w:rPr>
                <w:sz w:val="20"/>
                <w:szCs w:val="20"/>
              </w:rPr>
            </w:pPr>
            <w:r>
              <w:rPr>
                <w:sz w:val="20"/>
                <w:szCs w:val="20"/>
              </w:rPr>
              <w:t>Email</w:t>
            </w:r>
          </w:p>
        </w:tc>
        <w:tc>
          <w:tcPr>
            <w:tcW w:w="4104" w:type="dxa"/>
          </w:tcPr>
          <w:p w14:paraId="7DFF323A" w14:textId="77777777" w:rsidR="00C9752E" w:rsidRPr="005A65AF" w:rsidRDefault="00C9752E" w:rsidP="00C9752E">
            <w:pPr>
              <w:rPr>
                <w:sz w:val="20"/>
                <w:szCs w:val="20"/>
              </w:rPr>
            </w:pPr>
            <w:r w:rsidRPr="005A65AF">
              <w:rPr>
                <w:rFonts w:hint="eastAsia"/>
                <w:sz w:val="20"/>
                <w:szCs w:val="20"/>
              </w:rPr>
              <w:t>メディアタイプで作成したタイプから選択する。</w:t>
            </w:r>
          </w:p>
        </w:tc>
      </w:tr>
      <w:tr w:rsidR="00C9752E" w14:paraId="6CC2E4FB" w14:textId="77777777" w:rsidTr="00D12263">
        <w:tc>
          <w:tcPr>
            <w:tcW w:w="1701" w:type="dxa"/>
          </w:tcPr>
          <w:p w14:paraId="4C3F2CEB" w14:textId="77777777" w:rsidR="00C9752E" w:rsidRPr="005A65AF" w:rsidRDefault="00C9752E" w:rsidP="00C9752E">
            <w:pPr>
              <w:rPr>
                <w:sz w:val="20"/>
                <w:szCs w:val="20"/>
              </w:rPr>
            </w:pPr>
            <w:r w:rsidRPr="005A65AF">
              <w:rPr>
                <w:rFonts w:hint="eastAsia"/>
                <w:sz w:val="20"/>
                <w:szCs w:val="20"/>
              </w:rPr>
              <w:t>送信先</w:t>
            </w:r>
          </w:p>
        </w:tc>
        <w:tc>
          <w:tcPr>
            <w:tcW w:w="2410" w:type="dxa"/>
          </w:tcPr>
          <w:p w14:paraId="2EAB1D2C" w14:textId="77777777" w:rsidR="00C9752E" w:rsidRPr="005A65AF" w:rsidRDefault="00C9752E" w:rsidP="00C9752E">
            <w:pPr>
              <w:rPr>
                <w:sz w:val="20"/>
                <w:szCs w:val="20"/>
              </w:rPr>
            </w:pPr>
            <w:r w:rsidRPr="005A65AF">
              <w:rPr>
                <w:rFonts w:hint="eastAsia"/>
                <w:sz w:val="20"/>
                <w:szCs w:val="20"/>
              </w:rPr>
              <w:t>メールアドレス</w:t>
            </w:r>
          </w:p>
        </w:tc>
        <w:tc>
          <w:tcPr>
            <w:tcW w:w="4104" w:type="dxa"/>
          </w:tcPr>
          <w:p w14:paraId="758AE6BD" w14:textId="740707D1" w:rsidR="00C9752E" w:rsidRPr="005A65AF" w:rsidRDefault="00770C60" w:rsidP="00C9752E">
            <w:pPr>
              <w:rPr>
                <w:sz w:val="20"/>
                <w:szCs w:val="20"/>
              </w:rPr>
            </w:pPr>
            <w:r>
              <w:rPr>
                <w:rFonts w:hint="eastAsia"/>
                <w:sz w:val="20"/>
                <w:szCs w:val="20"/>
              </w:rPr>
              <w:t>障害</w:t>
            </w:r>
            <w:r w:rsidR="00C9752E" w:rsidRPr="005A65AF">
              <w:rPr>
                <w:rFonts w:hint="eastAsia"/>
                <w:sz w:val="20"/>
                <w:szCs w:val="20"/>
              </w:rPr>
              <w:t>通知時の宛先となるメールアドレス</w:t>
            </w:r>
            <w:r>
              <w:rPr>
                <w:rFonts w:hint="eastAsia"/>
                <w:sz w:val="20"/>
                <w:szCs w:val="20"/>
              </w:rPr>
              <w:t>。</w:t>
            </w:r>
            <w:r w:rsidR="00D51EB7">
              <w:rPr>
                <w:rFonts w:hint="eastAsia"/>
                <w:sz w:val="20"/>
                <w:szCs w:val="20"/>
              </w:rPr>
              <w:t>メディアタイプのテストで正しくメールを受信できることを確認すること。</w:t>
            </w:r>
          </w:p>
        </w:tc>
      </w:tr>
      <w:tr w:rsidR="003B6A1E" w:rsidRPr="003B6A1E" w14:paraId="77741DB6" w14:textId="77777777" w:rsidTr="00D12263">
        <w:tc>
          <w:tcPr>
            <w:tcW w:w="1701" w:type="dxa"/>
          </w:tcPr>
          <w:p w14:paraId="0BD768FF" w14:textId="77777777" w:rsidR="003B6A1E" w:rsidRPr="005A65AF" w:rsidRDefault="003B6A1E" w:rsidP="00C9752E">
            <w:pPr>
              <w:rPr>
                <w:sz w:val="20"/>
                <w:szCs w:val="20"/>
              </w:rPr>
            </w:pPr>
            <w:r>
              <w:rPr>
                <w:rFonts w:hint="eastAsia"/>
                <w:sz w:val="20"/>
                <w:szCs w:val="20"/>
              </w:rPr>
              <w:t>有効</w:t>
            </w:r>
            <w:r>
              <w:rPr>
                <w:sz w:val="20"/>
                <w:szCs w:val="20"/>
              </w:rPr>
              <w:t>な時間帯</w:t>
            </w:r>
          </w:p>
        </w:tc>
        <w:tc>
          <w:tcPr>
            <w:tcW w:w="2410" w:type="dxa"/>
          </w:tcPr>
          <w:p w14:paraId="61E3C332" w14:textId="77777777" w:rsidR="003B6A1E" w:rsidRPr="005A65AF" w:rsidRDefault="003B6A1E" w:rsidP="00C9752E">
            <w:pPr>
              <w:rPr>
                <w:sz w:val="20"/>
                <w:szCs w:val="20"/>
              </w:rPr>
            </w:pPr>
            <w:r>
              <w:rPr>
                <w:rFonts w:hint="eastAsia"/>
                <w:sz w:val="20"/>
                <w:szCs w:val="20"/>
              </w:rPr>
              <w:t>1-7,00:00-24:00</w:t>
            </w:r>
          </w:p>
        </w:tc>
        <w:tc>
          <w:tcPr>
            <w:tcW w:w="4104" w:type="dxa"/>
          </w:tcPr>
          <w:p w14:paraId="79C436B8" w14:textId="77777777" w:rsidR="003B6A1E" w:rsidRDefault="003B6A1E" w:rsidP="00C9752E">
            <w:pPr>
              <w:rPr>
                <w:sz w:val="20"/>
                <w:szCs w:val="20"/>
              </w:rPr>
            </w:pPr>
            <w:r>
              <w:rPr>
                <w:rFonts w:hint="eastAsia"/>
                <w:sz w:val="20"/>
                <w:szCs w:val="20"/>
              </w:rPr>
              <w:t>通知</w:t>
            </w:r>
            <w:r>
              <w:rPr>
                <w:sz w:val="20"/>
                <w:szCs w:val="20"/>
              </w:rPr>
              <w:t>する時間</w:t>
            </w:r>
            <w:r>
              <w:rPr>
                <w:rFonts w:hint="eastAsia"/>
                <w:sz w:val="20"/>
                <w:szCs w:val="20"/>
              </w:rPr>
              <w:t>を、「</w:t>
            </w:r>
            <w:r>
              <w:rPr>
                <w:sz w:val="20"/>
                <w:szCs w:val="20"/>
              </w:rPr>
              <w:t>曜日</w:t>
            </w:r>
            <w:r>
              <w:rPr>
                <w:rFonts w:hint="eastAsia"/>
                <w:sz w:val="20"/>
                <w:szCs w:val="20"/>
              </w:rPr>
              <w:t>,</w:t>
            </w:r>
            <w:r>
              <w:rPr>
                <w:rFonts w:hint="eastAsia"/>
                <w:sz w:val="20"/>
                <w:szCs w:val="20"/>
              </w:rPr>
              <w:t>開始時刻</w:t>
            </w:r>
            <w:r>
              <w:rPr>
                <w:rFonts w:hint="eastAsia"/>
                <w:sz w:val="20"/>
                <w:szCs w:val="20"/>
              </w:rPr>
              <w:t>-</w:t>
            </w:r>
            <w:r>
              <w:rPr>
                <w:rFonts w:hint="eastAsia"/>
                <w:sz w:val="20"/>
                <w:szCs w:val="20"/>
              </w:rPr>
              <w:t>終了時刻</w:t>
            </w:r>
            <w:r>
              <w:rPr>
                <w:sz w:val="20"/>
                <w:szCs w:val="20"/>
              </w:rPr>
              <w:t>」</w:t>
            </w:r>
            <w:r>
              <w:rPr>
                <w:rFonts w:hint="eastAsia"/>
                <w:sz w:val="20"/>
                <w:szCs w:val="20"/>
              </w:rPr>
              <w:t>で</w:t>
            </w:r>
            <w:r>
              <w:rPr>
                <w:sz w:val="20"/>
                <w:szCs w:val="20"/>
              </w:rPr>
              <w:t>指定。</w:t>
            </w:r>
            <w:r>
              <w:rPr>
                <w:rFonts w:hint="eastAsia"/>
                <w:sz w:val="20"/>
                <w:szCs w:val="20"/>
              </w:rPr>
              <w:t>左記の</w:t>
            </w:r>
            <w:r>
              <w:rPr>
                <w:sz w:val="20"/>
                <w:szCs w:val="20"/>
              </w:rPr>
              <w:t>設定値</w:t>
            </w:r>
            <w:r>
              <w:rPr>
                <w:rFonts w:hint="eastAsia"/>
                <w:sz w:val="20"/>
                <w:szCs w:val="20"/>
              </w:rPr>
              <w:t>は、無制限</w:t>
            </w:r>
            <w:r w:rsidR="00767440">
              <w:rPr>
                <w:rFonts w:hint="eastAsia"/>
                <w:sz w:val="20"/>
                <w:szCs w:val="20"/>
              </w:rPr>
              <w:t>と</w:t>
            </w:r>
            <w:r w:rsidR="00767440">
              <w:rPr>
                <w:sz w:val="20"/>
                <w:szCs w:val="20"/>
              </w:rPr>
              <w:t>同じ。</w:t>
            </w:r>
          </w:p>
        </w:tc>
      </w:tr>
      <w:tr w:rsidR="00C9752E" w14:paraId="3CF7E6D3" w14:textId="77777777" w:rsidTr="00D12263">
        <w:tc>
          <w:tcPr>
            <w:tcW w:w="1701" w:type="dxa"/>
          </w:tcPr>
          <w:p w14:paraId="3CA4CC79" w14:textId="77777777" w:rsidR="00C9752E" w:rsidRPr="005A65AF" w:rsidRDefault="00C9752E" w:rsidP="00C9752E">
            <w:pPr>
              <w:rPr>
                <w:sz w:val="20"/>
                <w:szCs w:val="20"/>
              </w:rPr>
            </w:pPr>
            <w:r w:rsidRPr="005A65AF">
              <w:rPr>
                <w:rFonts w:hint="eastAsia"/>
                <w:sz w:val="20"/>
                <w:szCs w:val="20"/>
              </w:rPr>
              <w:t>指定した深刻度のときに使用</w:t>
            </w:r>
          </w:p>
          <w:p w14:paraId="19451374" w14:textId="77777777" w:rsidR="00C9752E" w:rsidRPr="005A65AF" w:rsidRDefault="00C9752E" w:rsidP="00C9752E">
            <w:pPr>
              <w:rPr>
                <w:sz w:val="20"/>
                <w:szCs w:val="20"/>
              </w:rPr>
            </w:pPr>
          </w:p>
        </w:tc>
        <w:tc>
          <w:tcPr>
            <w:tcW w:w="2410" w:type="dxa"/>
          </w:tcPr>
          <w:p w14:paraId="0A080649" w14:textId="695B6E24" w:rsidR="00C9752E" w:rsidRPr="005A65AF" w:rsidRDefault="001E5F29" w:rsidP="00C9752E">
            <w:pPr>
              <w:rPr>
                <w:sz w:val="20"/>
                <w:szCs w:val="20"/>
              </w:rPr>
            </w:pPr>
            <w:r>
              <w:rPr>
                <w:rFonts w:hint="eastAsia"/>
                <w:sz w:val="20"/>
                <w:szCs w:val="20"/>
              </w:rPr>
              <w:t>「</w:t>
            </w:r>
            <w:r w:rsidR="00C9752E" w:rsidRPr="005A65AF">
              <w:rPr>
                <w:rFonts w:hint="eastAsia"/>
                <w:sz w:val="20"/>
                <w:szCs w:val="20"/>
              </w:rPr>
              <w:t>軽度の障害</w:t>
            </w:r>
            <w:r>
              <w:rPr>
                <w:rFonts w:hint="eastAsia"/>
                <w:sz w:val="20"/>
                <w:szCs w:val="20"/>
              </w:rPr>
              <w:t>」</w:t>
            </w:r>
            <w:r>
              <w:rPr>
                <w:sz w:val="20"/>
                <w:szCs w:val="20"/>
              </w:rPr>
              <w:t>「</w:t>
            </w:r>
            <w:r w:rsidR="00C9752E" w:rsidRPr="005A65AF">
              <w:rPr>
                <w:rFonts w:hint="eastAsia"/>
                <w:sz w:val="20"/>
                <w:szCs w:val="20"/>
              </w:rPr>
              <w:t>重度の障害</w:t>
            </w:r>
            <w:r>
              <w:rPr>
                <w:rFonts w:hint="eastAsia"/>
                <w:sz w:val="20"/>
                <w:szCs w:val="20"/>
              </w:rPr>
              <w:t>」「</w:t>
            </w:r>
            <w:r w:rsidR="00C9752E" w:rsidRPr="005A65AF">
              <w:rPr>
                <w:rFonts w:hint="eastAsia"/>
                <w:sz w:val="20"/>
                <w:szCs w:val="20"/>
              </w:rPr>
              <w:t>致命的な障害</w:t>
            </w:r>
            <w:r>
              <w:rPr>
                <w:rFonts w:hint="eastAsia"/>
                <w:sz w:val="20"/>
                <w:szCs w:val="20"/>
              </w:rPr>
              <w:t>」に</w:t>
            </w:r>
            <w:r>
              <w:rPr>
                <w:sz w:val="20"/>
                <w:szCs w:val="20"/>
              </w:rPr>
              <w:t>チェック</w:t>
            </w:r>
            <w:r w:rsidR="00B510E1" w:rsidRPr="00B510E1">
              <w:rPr>
                <w:rFonts w:hint="eastAsia"/>
                <w:sz w:val="20"/>
                <w:szCs w:val="20"/>
              </w:rPr>
              <w:t>を入れることを推奨。</w:t>
            </w:r>
          </w:p>
        </w:tc>
        <w:tc>
          <w:tcPr>
            <w:tcW w:w="4104" w:type="dxa"/>
          </w:tcPr>
          <w:p w14:paraId="70E5DA62" w14:textId="75D73669" w:rsidR="00C9752E" w:rsidRPr="005A65AF" w:rsidRDefault="00C9752E" w:rsidP="00770C60">
            <w:pPr>
              <w:rPr>
                <w:sz w:val="20"/>
                <w:szCs w:val="20"/>
              </w:rPr>
            </w:pPr>
            <w:r w:rsidRPr="005A65AF">
              <w:rPr>
                <w:rFonts w:hint="eastAsia"/>
                <w:sz w:val="20"/>
                <w:szCs w:val="20"/>
              </w:rPr>
              <w:t>監視項目の設定でメール通知を行う対象とする</w:t>
            </w:r>
            <w:r w:rsidR="00770C60">
              <w:rPr>
                <w:rFonts w:hint="eastAsia"/>
                <w:sz w:val="20"/>
                <w:szCs w:val="20"/>
              </w:rPr>
              <w:t>、障害</w:t>
            </w:r>
            <w:r w:rsidR="00770C60">
              <w:rPr>
                <w:sz w:val="20"/>
                <w:szCs w:val="20"/>
              </w:rPr>
              <w:t>の</w:t>
            </w:r>
            <w:r w:rsidRPr="005A65AF">
              <w:rPr>
                <w:rFonts w:hint="eastAsia"/>
                <w:sz w:val="20"/>
                <w:szCs w:val="20"/>
              </w:rPr>
              <w:t>深刻度を選択する。</w:t>
            </w:r>
            <w:r w:rsidR="00623837">
              <w:rPr>
                <w:rFonts w:hint="eastAsia"/>
                <w:sz w:val="20"/>
                <w:szCs w:val="20"/>
              </w:rPr>
              <w:t>後述するアクションの実行条件に影響する</w:t>
            </w:r>
            <w:r w:rsidR="00186CB1">
              <w:rPr>
                <w:rFonts w:hint="eastAsia"/>
                <w:sz w:val="20"/>
                <w:szCs w:val="20"/>
              </w:rPr>
              <w:t>ので、異なる設定とする場合は注意すること。</w:t>
            </w:r>
          </w:p>
        </w:tc>
      </w:tr>
      <w:tr w:rsidR="00C9752E" w14:paraId="55FE8801" w14:textId="77777777" w:rsidTr="00D12263">
        <w:tc>
          <w:tcPr>
            <w:tcW w:w="1701" w:type="dxa"/>
          </w:tcPr>
          <w:p w14:paraId="0D5F04FF" w14:textId="77777777" w:rsidR="00C9752E" w:rsidRPr="005A65AF" w:rsidRDefault="00C9752E" w:rsidP="00C9752E">
            <w:pPr>
              <w:rPr>
                <w:sz w:val="20"/>
                <w:szCs w:val="20"/>
              </w:rPr>
            </w:pPr>
            <w:r w:rsidRPr="005A65AF">
              <w:rPr>
                <w:rFonts w:hint="eastAsia"/>
                <w:sz w:val="20"/>
                <w:szCs w:val="20"/>
              </w:rPr>
              <w:t>ステータス</w:t>
            </w:r>
          </w:p>
        </w:tc>
        <w:tc>
          <w:tcPr>
            <w:tcW w:w="2410" w:type="dxa"/>
          </w:tcPr>
          <w:p w14:paraId="114F6409" w14:textId="77777777" w:rsidR="00C9752E" w:rsidRPr="005A65AF" w:rsidRDefault="00C9752E" w:rsidP="00C9752E">
            <w:pPr>
              <w:rPr>
                <w:sz w:val="20"/>
                <w:szCs w:val="20"/>
              </w:rPr>
            </w:pPr>
            <w:r w:rsidRPr="005A65AF">
              <w:rPr>
                <w:rFonts w:hint="eastAsia"/>
                <w:sz w:val="20"/>
                <w:szCs w:val="20"/>
              </w:rPr>
              <w:t>有効</w:t>
            </w:r>
          </w:p>
        </w:tc>
        <w:tc>
          <w:tcPr>
            <w:tcW w:w="4104" w:type="dxa"/>
          </w:tcPr>
          <w:p w14:paraId="2DBD65FE" w14:textId="77777777" w:rsidR="00C9752E" w:rsidRPr="005A65AF" w:rsidRDefault="00C9752E" w:rsidP="00C9752E">
            <w:pPr>
              <w:rPr>
                <w:sz w:val="20"/>
                <w:szCs w:val="20"/>
              </w:rPr>
            </w:pPr>
            <w:r w:rsidRPr="005A65AF">
              <w:rPr>
                <w:rFonts w:hint="eastAsia"/>
                <w:sz w:val="20"/>
                <w:szCs w:val="20"/>
              </w:rPr>
              <w:t>このメディアの有効</w:t>
            </w:r>
            <w:r w:rsidRPr="005A65AF">
              <w:rPr>
                <w:rFonts w:hint="eastAsia"/>
                <w:sz w:val="20"/>
                <w:szCs w:val="20"/>
              </w:rPr>
              <w:t>/</w:t>
            </w:r>
            <w:r w:rsidRPr="005A65AF">
              <w:rPr>
                <w:rFonts w:hint="eastAsia"/>
                <w:sz w:val="20"/>
                <w:szCs w:val="20"/>
              </w:rPr>
              <w:t>無効設定</w:t>
            </w:r>
            <w:r w:rsidR="00770C60">
              <w:rPr>
                <w:rFonts w:hint="eastAsia"/>
                <w:sz w:val="20"/>
                <w:szCs w:val="20"/>
              </w:rPr>
              <w:t>。</w:t>
            </w:r>
          </w:p>
        </w:tc>
      </w:tr>
    </w:tbl>
    <w:p w14:paraId="59380776" w14:textId="77777777" w:rsidR="0097310A" w:rsidRDefault="0097310A" w:rsidP="00D12263"/>
    <w:p w14:paraId="55831547" w14:textId="77777777" w:rsidR="0097310A" w:rsidRDefault="0097310A">
      <w:pPr>
        <w:pStyle w:val="af0"/>
        <w:numPr>
          <w:ilvl w:val="0"/>
          <w:numId w:val="14"/>
        </w:numPr>
        <w:ind w:leftChars="0"/>
      </w:pPr>
      <w:r>
        <w:rPr>
          <w:rFonts w:hint="eastAsia"/>
        </w:rPr>
        <w:t>アクション</w:t>
      </w:r>
      <w:r>
        <w:t>設定画面の</w:t>
      </w:r>
      <w:r>
        <w:rPr>
          <w:rFonts w:hint="eastAsia"/>
        </w:rPr>
        <w:t>表示</w:t>
      </w:r>
    </w:p>
    <w:p w14:paraId="081D56B2" w14:textId="08719C80" w:rsidR="00B02106" w:rsidRPr="00B02106" w:rsidRDefault="0097310A" w:rsidP="00E6599B">
      <w:pPr>
        <w:ind w:firstLineChars="100" w:firstLine="210"/>
      </w:pPr>
      <w:r>
        <w:rPr>
          <w:rFonts w:hint="eastAsia"/>
        </w:rPr>
        <w:t>メニューから「</w:t>
      </w:r>
      <w:r w:rsidR="00E6599B">
        <w:rPr>
          <w:rFonts w:hint="eastAsia"/>
        </w:rPr>
        <w:t>通知</w:t>
      </w:r>
      <w:r>
        <w:t>」－「アクション」</w:t>
      </w:r>
      <w:r w:rsidR="00E6599B">
        <w:t>－「</w:t>
      </w:r>
      <w:r w:rsidR="00E6599B">
        <w:rPr>
          <w:rFonts w:hint="eastAsia"/>
        </w:rPr>
        <w:t>トリガー</w:t>
      </w:r>
      <w:r w:rsidR="00E6599B">
        <w:t>アクション」</w:t>
      </w:r>
      <w:r>
        <w:t>を</w:t>
      </w:r>
      <w:r>
        <w:rPr>
          <w:rFonts w:hint="eastAsia"/>
        </w:rPr>
        <w:t>選択</w:t>
      </w:r>
      <w:r w:rsidR="00E6599B">
        <w:rPr>
          <w:rFonts w:hint="eastAsia"/>
        </w:rPr>
        <w:t>し</w:t>
      </w:r>
      <w:r>
        <w:t>、</w:t>
      </w:r>
      <w:r w:rsidR="00E6599B">
        <w:rPr>
          <w:rFonts w:hint="eastAsia"/>
        </w:rPr>
        <w:t>トリガー</w:t>
      </w:r>
      <w:r>
        <w:t>アクション一覧</w:t>
      </w:r>
      <w:r w:rsidR="0005141B">
        <w:rPr>
          <w:rFonts w:hint="eastAsia"/>
        </w:rPr>
        <w:t>画面</w:t>
      </w:r>
      <w:r>
        <w:t>を表示させる。</w:t>
      </w:r>
    </w:p>
    <w:p w14:paraId="68939A64" w14:textId="77777777" w:rsidR="008E0BD3" w:rsidRDefault="008E0BD3" w:rsidP="00B02106">
      <w:pPr>
        <w:keepNext/>
        <w:jc w:val="center"/>
      </w:pPr>
      <w:r>
        <w:rPr>
          <w:rFonts w:hint="eastAsia"/>
          <w:noProof/>
        </w:rPr>
        <w:lastRenderedPageBreak/>
        <w:drawing>
          <wp:inline distT="0" distB="0" distL="0" distR="0" wp14:anchorId="40CB33E6" wp14:editId="095000C3">
            <wp:extent cx="5394960" cy="1610435"/>
            <wp:effectExtent l="0" t="0" r="0" b="889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図 5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394960" cy="1610435"/>
                    </a:xfrm>
                    <a:prstGeom prst="rect">
                      <a:avLst/>
                    </a:prstGeom>
                    <a:noFill/>
                    <a:ln>
                      <a:noFill/>
                    </a:ln>
                  </pic:spPr>
                </pic:pic>
              </a:graphicData>
            </a:graphic>
          </wp:inline>
        </w:drawing>
      </w:r>
    </w:p>
    <w:p w14:paraId="1DACC83B" w14:textId="5CC1DE18" w:rsidR="008E0BD3" w:rsidRDefault="008E0BD3" w:rsidP="00DE31F4">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5</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7</w:t>
      </w:r>
      <w:r w:rsidR="00DE31F4">
        <w:fldChar w:fldCharType="end"/>
      </w:r>
      <w:r>
        <w:rPr>
          <w:rFonts w:hint="eastAsia"/>
        </w:rPr>
        <w:t xml:space="preserve"> </w:t>
      </w:r>
      <w:r>
        <w:rPr>
          <w:rFonts w:hint="eastAsia"/>
        </w:rPr>
        <w:t>アクション一覧画面</w:t>
      </w:r>
    </w:p>
    <w:p w14:paraId="12E77E39" w14:textId="7AA5B22E" w:rsidR="00DE31F4" w:rsidRDefault="00DE31F4" w:rsidP="00DE31F4">
      <w:r>
        <w:rPr>
          <w:rFonts w:hint="eastAsia"/>
        </w:rPr>
        <w:t>アクションを新規作成する場合は、画面右上の「アクションの作成」ボタンを押下して、新規アクションダイアログを表示する。なお、前述のメディア設定を「</w:t>
      </w:r>
      <w:r>
        <w:rPr>
          <w:rFonts w:hint="eastAsia"/>
        </w:rPr>
        <w:t>Admin</w:t>
      </w:r>
      <w:r>
        <w:rPr>
          <w:rFonts w:hint="eastAsia"/>
        </w:rPr>
        <w:t>」ユーザーに対して行った場合、デフォルトのトリガーアクション「</w:t>
      </w:r>
      <w:r w:rsidRPr="00544D54">
        <w:t>Report problems to Zabbix administrators</w:t>
      </w:r>
      <w:r>
        <w:rPr>
          <w:rFonts w:hint="eastAsia"/>
        </w:rPr>
        <w:t>」</w:t>
      </w:r>
      <w:r w:rsidR="00EA2CA0">
        <w:rPr>
          <w:rFonts w:hint="eastAsia"/>
        </w:rPr>
        <w:t>の一部</w:t>
      </w:r>
      <w:r>
        <w:rPr>
          <w:rFonts w:hint="eastAsia"/>
        </w:rPr>
        <w:t>を編集して利用することもできる。</w:t>
      </w:r>
    </w:p>
    <w:p w14:paraId="45D99901" w14:textId="77777777" w:rsidR="00DE31F4" w:rsidRDefault="00DE31F4" w:rsidP="00DE31F4">
      <w:pPr>
        <w:keepNext/>
        <w:jc w:val="center"/>
      </w:pPr>
      <w:r>
        <w:rPr>
          <w:rFonts w:hint="eastAsia"/>
          <w:noProof/>
        </w:rPr>
        <w:drawing>
          <wp:inline distT="0" distB="0" distL="0" distR="0" wp14:anchorId="3BB2DE34" wp14:editId="0FE95C5D">
            <wp:extent cx="5400040" cy="1605280"/>
            <wp:effectExtent l="0" t="0" r="0" b="0"/>
            <wp:docPr id="912573224" name="図 2"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73224" name="図 2" descr="グラフィカル ユーザー インターフェイス, アプリケーション&#10;&#10;AI 生成コンテンツは誤りを含む可能性があります。"/>
                    <pic:cNvPicPr/>
                  </pic:nvPicPr>
                  <pic:blipFill>
                    <a:blip r:embed="rId33">
                      <a:extLst>
                        <a:ext uri="{28A0092B-C50C-407E-A947-70E740481C1C}">
                          <a14:useLocalDpi xmlns:a14="http://schemas.microsoft.com/office/drawing/2010/main" val="0"/>
                        </a:ext>
                      </a:extLst>
                    </a:blip>
                    <a:stretch>
                      <a:fillRect/>
                    </a:stretch>
                  </pic:blipFill>
                  <pic:spPr>
                    <a:xfrm>
                      <a:off x="0" y="0"/>
                      <a:ext cx="5400040" cy="1605280"/>
                    </a:xfrm>
                    <a:prstGeom prst="rect">
                      <a:avLst/>
                    </a:prstGeom>
                  </pic:spPr>
                </pic:pic>
              </a:graphicData>
            </a:graphic>
          </wp:inline>
        </w:drawing>
      </w:r>
    </w:p>
    <w:p w14:paraId="5CE6B6DD" w14:textId="5B305836" w:rsidR="00DE31F4" w:rsidRPr="00DE31F4" w:rsidRDefault="00DE31F4" w:rsidP="00DE31F4">
      <w:pPr>
        <w:pStyle w:val="ac"/>
        <w:jc w:val="center"/>
      </w:pPr>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928F4">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9928F4">
        <w:rPr>
          <w:noProof/>
        </w:rPr>
        <w:t>8</w:t>
      </w:r>
      <w:r>
        <w:fldChar w:fldCharType="end"/>
      </w:r>
      <w:r>
        <w:rPr>
          <w:rFonts w:hint="eastAsia"/>
        </w:rPr>
        <w:t xml:space="preserve"> </w:t>
      </w:r>
      <w:r>
        <w:rPr>
          <w:rFonts w:hint="eastAsia"/>
        </w:rPr>
        <w:t>新規アクションダイアログ</w:t>
      </w:r>
    </w:p>
    <w:p w14:paraId="3D17236E" w14:textId="170CB66E" w:rsidR="00B02106" w:rsidRDefault="008E0BD3" w:rsidP="00B02106">
      <w:pPr>
        <w:pStyle w:val="af0"/>
        <w:ind w:leftChars="0" w:left="360"/>
      </w:pPr>
      <w:r>
        <w:rPr>
          <w:rFonts w:hint="eastAsia"/>
        </w:rPr>
        <w:t>アクション設定画面の各項目について</w:t>
      </w:r>
      <w:r w:rsidR="00BB2FE0">
        <w:rPr>
          <w:rFonts w:hint="eastAsia"/>
        </w:rPr>
        <w:t>、</w:t>
      </w:r>
      <w:r>
        <w:rPr>
          <w:rFonts w:hint="eastAsia"/>
        </w:rPr>
        <w:t>以下に</w:t>
      </w:r>
      <w:r w:rsidR="004F35B4">
        <w:rPr>
          <w:rFonts w:hint="eastAsia"/>
        </w:rPr>
        <w:t>設定</w:t>
      </w:r>
      <w:r>
        <w:rPr>
          <w:rFonts w:hint="eastAsia"/>
        </w:rPr>
        <w:t>する。</w:t>
      </w:r>
    </w:p>
    <w:p w14:paraId="3BB70A54" w14:textId="51BC5431" w:rsidR="00B02106" w:rsidRDefault="003C7D71" w:rsidP="003C7D71">
      <w:pPr>
        <w:pStyle w:val="ac"/>
        <w:jc w:val="cente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928F4">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9928F4">
        <w:rPr>
          <w:noProof/>
        </w:rPr>
        <w:t>3</w:t>
      </w:r>
      <w:r>
        <w:fldChar w:fldCharType="end"/>
      </w:r>
      <w:r>
        <w:rPr>
          <w:rFonts w:hint="eastAsia"/>
        </w:rPr>
        <w:t>アクション</w:t>
      </w:r>
      <w:r>
        <w:t>設定項目一覧</w:t>
      </w:r>
    </w:p>
    <w:tbl>
      <w:tblPr>
        <w:tblStyle w:val="a6"/>
        <w:tblW w:w="8140" w:type="dxa"/>
        <w:tblInd w:w="360" w:type="dxa"/>
        <w:tblLook w:val="04A0" w:firstRow="1" w:lastRow="0" w:firstColumn="1" w:lastColumn="0" w:noHBand="0" w:noVBand="1"/>
      </w:tblPr>
      <w:tblGrid>
        <w:gridCol w:w="3037"/>
        <w:gridCol w:w="5103"/>
      </w:tblGrid>
      <w:tr w:rsidR="004F35B4" w14:paraId="645079E2" w14:textId="77777777" w:rsidTr="004F35B4">
        <w:tc>
          <w:tcPr>
            <w:tcW w:w="3037" w:type="dxa"/>
            <w:shd w:val="clear" w:color="auto" w:fill="BFBFBF" w:themeFill="background1" w:themeFillShade="BF"/>
          </w:tcPr>
          <w:p w14:paraId="78140A69" w14:textId="33DE5C2F" w:rsidR="004F35B4" w:rsidRDefault="004F35B4" w:rsidP="00B02106">
            <w:pPr>
              <w:pStyle w:val="af0"/>
              <w:ind w:leftChars="0" w:left="0"/>
            </w:pPr>
            <w:r>
              <w:rPr>
                <w:rFonts w:hint="eastAsia"/>
              </w:rPr>
              <w:t>タブ名：設定項目</w:t>
            </w:r>
          </w:p>
        </w:tc>
        <w:tc>
          <w:tcPr>
            <w:tcW w:w="5103" w:type="dxa"/>
            <w:shd w:val="clear" w:color="auto" w:fill="BFBFBF" w:themeFill="background1" w:themeFillShade="BF"/>
          </w:tcPr>
          <w:p w14:paraId="33E04C71" w14:textId="77777777" w:rsidR="004F35B4" w:rsidRDefault="004F35B4" w:rsidP="00B02106">
            <w:pPr>
              <w:pStyle w:val="af0"/>
              <w:ind w:leftChars="0" w:left="0"/>
            </w:pPr>
            <w:r>
              <w:rPr>
                <w:rFonts w:hint="eastAsia"/>
              </w:rPr>
              <w:t>設定値</w:t>
            </w:r>
          </w:p>
        </w:tc>
      </w:tr>
      <w:tr w:rsidR="004F35B4" w14:paraId="3252F116" w14:textId="77777777" w:rsidTr="004F35B4">
        <w:tc>
          <w:tcPr>
            <w:tcW w:w="3037" w:type="dxa"/>
          </w:tcPr>
          <w:p w14:paraId="7E60BAE0" w14:textId="2237468D" w:rsidR="004F35B4" w:rsidRDefault="004F35B4" w:rsidP="00B02106">
            <w:pPr>
              <w:pStyle w:val="af0"/>
              <w:ind w:leftChars="0" w:left="0"/>
            </w:pPr>
            <w:r>
              <w:rPr>
                <w:rFonts w:hint="eastAsia"/>
              </w:rPr>
              <w:t>アクション：名前</w:t>
            </w:r>
          </w:p>
        </w:tc>
        <w:tc>
          <w:tcPr>
            <w:tcW w:w="5103" w:type="dxa"/>
          </w:tcPr>
          <w:p w14:paraId="5FEE132B" w14:textId="4C80E65A" w:rsidR="004F35B4" w:rsidRPr="0018440B" w:rsidRDefault="003C0C9A" w:rsidP="00B02106">
            <w:pPr>
              <w:pStyle w:val="af0"/>
              <w:ind w:leftChars="0" w:left="0"/>
            </w:pPr>
            <w:r w:rsidRPr="002B53BA">
              <w:rPr>
                <w:rFonts w:hint="eastAsia"/>
              </w:rPr>
              <w:t>メール送信</w:t>
            </w:r>
          </w:p>
        </w:tc>
      </w:tr>
      <w:tr w:rsidR="004F35B4" w14:paraId="7D0AD662" w14:textId="77777777" w:rsidTr="004F35B4">
        <w:tc>
          <w:tcPr>
            <w:tcW w:w="3037" w:type="dxa"/>
          </w:tcPr>
          <w:p w14:paraId="32F7A8B8" w14:textId="20B96590" w:rsidR="004F35B4" w:rsidRDefault="004F35B4" w:rsidP="00B02106">
            <w:pPr>
              <w:pStyle w:val="af0"/>
              <w:ind w:leftChars="0" w:left="0"/>
            </w:pPr>
            <w:r>
              <w:rPr>
                <w:rFonts w:hint="eastAsia"/>
              </w:rPr>
              <w:t>アクション：実行条件</w:t>
            </w:r>
          </w:p>
        </w:tc>
        <w:tc>
          <w:tcPr>
            <w:tcW w:w="5103" w:type="dxa"/>
          </w:tcPr>
          <w:p w14:paraId="51D5EF36" w14:textId="4487FAC7" w:rsidR="004F35B4" w:rsidRDefault="004F35B4" w:rsidP="00B02106">
            <w:pPr>
              <w:pStyle w:val="af0"/>
              <w:ind w:leftChars="0" w:left="0"/>
            </w:pPr>
            <w:r>
              <w:rPr>
                <w:rFonts w:hint="eastAsia"/>
              </w:rPr>
              <w:t>・条件</w:t>
            </w:r>
            <w:r>
              <w:rPr>
                <w:rFonts w:hint="eastAsia"/>
              </w:rPr>
              <w:t>A</w:t>
            </w:r>
          </w:p>
          <w:p w14:paraId="09471AD1" w14:textId="77777777" w:rsidR="004F35B4" w:rsidRDefault="004F35B4" w:rsidP="00B02106">
            <w:pPr>
              <w:pStyle w:val="af0"/>
              <w:ind w:leftChars="0" w:left="0"/>
            </w:pPr>
            <w:r>
              <w:rPr>
                <w:rFonts w:hint="eastAsia"/>
              </w:rPr>
              <w:t>タイプ：トリガーの深刻度</w:t>
            </w:r>
          </w:p>
          <w:p w14:paraId="3A408AD8" w14:textId="77777777" w:rsidR="004F35B4" w:rsidRDefault="004F35B4" w:rsidP="00B02106">
            <w:pPr>
              <w:pStyle w:val="af0"/>
              <w:ind w:leftChars="0" w:left="0"/>
            </w:pPr>
            <w:r>
              <w:rPr>
                <w:rFonts w:hint="eastAsia"/>
              </w:rPr>
              <w:t>オペレータ：以上</w:t>
            </w:r>
          </w:p>
          <w:p w14:paraId="4010794A" w14:textId="77777777" w:rsidR="006F14C0" w:rsidRDefault="004F35B4" w:rsidP="00B02106">
            <w:pPr>
              <w:pStyle w:val="af0"/>
              <w:ind w:leftChars="0" w:left="0"/>
            </w:pPr>
            <w:r>
              <w:rPr>
                <w:rFonts w:hint="eastAsia"/>
              </w:rPr>
              <w:t>深刻度：軽度の障害</w:t>
            </w:r>
          </w:p>
          <w:p w14:paraId="62105882" w14:textId="5309D77C" w:rsidR="006F14C0" w:rsidRPr="006F14C0" w:rsidRDefault="004F35B4" w:rsidP="00B02106">
            <w:pPr>
              <w:pStyle w:val="af0"/>
              <w:ind w:leftChars="0" w:left="0"/>
            </w:pPr>
            <w:r>
              <w:rPr>
                <w:rFonts w:hint="eastAsia"/>
              </w:rPr>
              <w:t>（前述のメディア設定で、</w:t>
            </w:r>
            <w:r w:rsidRPr="004F35B4">
              <w:rPr>
                <w:rFonts w:hint="eastAsia"/>
              </w:rPr>
              <w:t>指定した深刻度</w:t>
            </w:r>
            <w:r>
              <w:rPr>
                <w:rFonts w:hint="eastAsia"/>
              </w:rPr>
              <w:t>を網羅するように設定すること）</w:t>
            </w:r>
          </w:p>
        </w:tc>
      </w:tr>
      <w:tr w:rsidR="004F35B4" w14:paraId="18C5C5AD" w14:textId="77777777" w:rsidTr="004F35B4">
        <w:tc>
          <w:tcPr>
            <w:tcW w:w="3037" w:type="dxa"/>
          </w:tcPr>
          <w:p w14:paraId="23CF6EC8" w14:textId="655AD219" w:rsidR="004F35B4" w:rsidRDefault="006F14C0" w:rsidP="00B02106">
            <w:pPr>
              <w:pStyle w:val="af0"/>
              <w:ind w:leftChars="0" w:left="0"/>
            </w:pPr>
            <w:r>
              <w:rPr>
                <w:rFonts w:hint="eastAsia"/>
              </w:rPr>
              <w:t>アクション：有効</w:t>
            </w:r>
          </w:p>
        </w:tc>
        <w:tc>
          <w:tcPr>
            <w:tcW w:w="5103" w:type="dxa"/>
          </w:tcPr>
          <w:p w14:paraId="67D9A7D3" w14:textId="22B426AA" w:rsidR="004F35B4" w:rsidRDefault="00B13FC3" w:rsidP="00060E1D">
            <w:pPr>
              <w:pStyle w:val="af0"/>
              <w:ind w:leftChars="0" w:left="0"/>
            </w:pPr>
            <w:r>
              <w:rPr>
                <w:rFonts w:hint="eastAsia"/>
              </w:rPr>
              <w:t>チェックあり</w:t>
            </w:r>
          </w:p>
        </w:tc>
      </w:tr>
      <w:tr w:rsidR="004F35B4" w14:paraId="61257B55" w14:textId="77777777" w:rsidTr="004F35B4">
        <w:tc>
          <w:tcPr>
            <w:tcW w:w="3037" w:type="dxa"/>
          </w:tcPr>
          <w:p w14:paraId="72A97839" w14:textId="3978587B" w:rsidR="004F35B4" w:rsidRPr="0018440B" w:rsidRDefault="006F14C0" w:rsidP="00B02106">
            <w:pPr>
              <w:pStyle w:val="af0"/>
              <w:ind w:leftChars="0" w:left="0"/>
            </w:pPr>
            <w:r>
              <w:rPr>
                <w:rFonts w:hint="eastAsia"/>
              </w:rPr>
              <w:lastRenderedPageBreak/>
              <w:t>実行内容：デフォルトのアクション実行ステップの間隔</w:t>
            </w:r>
          </w:p>
        </w:tc>
        <w:tc>
          <w:tcPr>
            <w:tcW w:w="5103" w:type="dxa"/>
          </w:tcPr>
          <w:p w14:paraId="6A760F47" w14:textId="626E01E2" w:rsidR="004F35B4" w:rsidRDefault="006F14C0" w:rsidP="00D53C44">
            <w:pPr>
              <w:pStyle w:val="af0"/>
              <w:ind w:leftChars="0" w:left="0"/>
            </w:pPr>
            <w:r>
              <w:rPr>
                <w:rFonts w:hint="eastAsia"/>
              </w:rPr>
              <w:t>1h</w:t>
            </w:r>
          </w:p>
        </w:tc>
      </w:tr>
      <w:tr w:rsidR="004F35B4" w14:paraId="2DF61B42" w14:textId="77777777" w:rsidTr="004F35B4">
        <w:tc>
          <w:tcPr>
            <w:tcW w:w="3037" w:type="dxa"/>
          </w:tcPr>
          <w:p w14:paraId="75F946EA" w14:textId="4585D265" w:rsidR="004F35B4" w:rsidRDefault="006F14C0" w:rsidP="00B02106">
            <w:pPr>
              <w:pStyle w:val="af0"/>
              <w:ind w:leftChars="0" w:left="0"/>
            </w:pPr>
            <w:r>
              <w:rPr>
                <w:rFonts w:hint="eastAsia"/>
              </w:rPr>
              <w:t>実行内容：実行内容</w:t>
            </w:r>
          </w:p>
        </w:tc>
        <w:tc>
          <w:tcPr>
            <w:tcW w:w="5103" w:type="dxa"/>
          </w:tcPr>
          <w:p w14:paraId="4D0A9E6A" w14:textId="304C2592" w:rsidR="004F35B4" w:rsidRDefault="006F14C0" w:rsidP="00B02106">
            <w:pPr>
              <w:pStyle w:val="af0"/>
              <w:ind w:leftChars="0" w:left="0"/>
            </w:pPr>
            <w:r>
              <w:rPr>
                <w:rFonts w:hint="eastAsia"/>
              </w:rPr>
              <w:t>「追加」リンクを押下し、以下を設定</w:t>
            </w:r>
            <w:r w:rsidR="00D71A04">
              <w:rPr>
                <w:rFonts w:hint="eastAsia"/>
              </w:rPr>
              <w:t>する。</w:t>
            </w:r>
          </w:p>
          <w:p w14:paraId="11FBE7B9" w14:textId="77777777" w:rsidR="006F14C0" w:rsidRDefault="006F14C0" w:rsidP="00B02106">
            <w:pPr>
              <w:pStyle w:val="af0"/>
              <w:ind w:leftChars="0" w:left="0"/>
            </w:pPr>
            <w:r>
              <w:rPr>
                <w:rFonts w:hint="eastAsia"/>
              </w:rPr>
              <w:t>処理内容：メッセージの送信</w:t>
            </w:r>
          </w:p>
          <w:p w14:paraId="6EF758FD" w14:textId="77777777" w:rsidR="006F14C0" w:rsidRDefault="006F14C0" w:rsidP="00B02106">
            <w:pPr>
              <w:pStyle w:val="af0"/>
              <w:ind w:leftChars="0" w:left="0"/>
            </w:pPr>
            <w:r>
              <w:rPr>
                <w:rFonts w:hint="eastAsia"/>
              </w:rPr>
              <w:t>ステップ：</w:t>
            </w:r>
            <w:r>
              <w:rPr>
                <w:rFonts w:hint="eastAsia"/>
              </w:rPr>
              <w:t>1-1</w:t>
            </w:r>
          </w:p>
          <w:p w14:paraId="188677F5" w14:textId="77777777" w:rsidR="006F14C0" w:rsidRDefault="006F14C0" w:rsidP="00B02106">
            <w:pPr>
              <w:pStyle w:val="af0"/>
              <w:ind w:leftChars="0" w:left="0"/>
            </w:pPr>
            <w:r>
              <w:rPr>
                <w:rFonts w:hint="eastAsia"/>
              </w:rPr>
              <w:t>ステップの間隔：</w:t>
            </w:r>
            <w:r>
              <w:rPr>
                <w:rFonts w:hint="eastAsia"/>
              </w:rPr>
              <w:t>0</w:t>
            </w:r>
          </w:p>
          <w:p w14:paraId="72F78810" w14:textId="77777777" w:rsidR="006F14C0" w:rsidRDefault="006F14C0" w:rsidP="00B02106">
            <w:pPr>
              <w:pStyle w:val="af0"/>
              <w:ind w:leftChars="0" w:left="0"/>
            </w:pPr>
            <w:r>
              <w:rPr>
                <w:rFonts w:hint="eastAsia"/>
              </w:rPr>
              <w:t>ユーザーグループに送信：（空欄）</w:t>
            </w:r>
          </w:p>
          <w:p w14:paraId="049A87A7" w14:textId="77777777" w:rsidR="006F14C0" w:rsidRDefault="006F14C0" w:rsidP="00B02106">
            <w:pPr>
              <w:pStyle w:val="af0"/>
              <w:ind w:leftChars="0" w:left="0"/>
            </w:pPr>
            <w:r>
              <w:rPr>
                <w:rFonts w:hint="eastAsia"/>
              </w:rPr>
              <w:t>ユーザーに送信：</w:t>
            </w:r>
            <w:r>
              <w:rPr>
                <w:rFonts w:hint="eastAsia"/>
              </w:rPr>
              <w:t>Admin</w:t>
            </w:r>
          </w:p>
          <w:p w14:paraId="700BCB84" w14:textId="77777777" w:rsidR="006F14C0" w:rsidRDefault="006F14C0" w:rsidP="00B02106">
            <w:pPr>
              <w:pStyle w:val="af0"/>
              <w:ind w:leftChars="0" w:left="0"/>
            </w:pPr>
            <w:r>
              <w:rPr>
                <w:rFonts w:hint="eastAsia"/>
              </w:rPr>
              <w:t>送信メディアタイプ：</w:t>
            </w:r>
            <w:r>
              <w:rPr>
                <w:rFonts w:hint="eastAsia"/>
              </w:rPr>
              <w:t>Email</w:t>
            </w:r>
          </w:p>
          <w:p w14:paraId="2C5EC0BF" w14:textId="77777777" w:rsidR="006F14C0" w:rsidRDefault="006F14C0" w:rsidP="00B02106">
            <w:pPr>
              <w:pStyle w:val="af0"/>
              <w:ind w:leftChars="0" w:left="0"/>
            </w:pPr>
            <w:r>
              <w:rPr>
                <w:rFonts w:hint="eastAsia"/>
              </w:rPr>
              <w:t>メッセージのカスタマイズ：チェックなし</w:t>
            </w:r>
          </w:p>
          <w:p w14:paraId="77227371" w14:textId="7EA6D7B1" w:rsidR="006F14C0" w:rsidRDefault="006F14C0" w:rsidP="00B02106">
            <w:pPr>
              <w:pStyle w:val="af0"/>
              <w:ind w:leftChars="0" w:left="0"/>
            </w:pPr>
            <w:r>
              <w:rPr>
                <w:rFonts w:hint="eastAsia"/>
              </w:rPr>
              <w:t>実行条件：（空欄）</w:t>
            </w:r>
          </w:p>
        </w:tc>
      </w:tr>
      <w:tr w:rsidR="004F35B4" w14:paraId="34625414" w14:textId="77777777" w:rsidTr="004F35B4">
        <w:tc>
          <w:tcPr>
            <w:tcW w:w="3037" w:type="dxa"/>
          </w:tcPr>
          <w:p w14:paraId="55806B8C" w14:textId="6628E323" w:rsidR="004F35B4" w:rsidRDefault="00D71A04" w:rsidP="00B02106">
            <w:pPr>
              <w:pStyle w:val="af0"/>
              <w:ind w:leftChars="0" w:left="0"/>
            </w:pPr>
            <w:r>
              <w:rPr>
                <w:rFonts w:hint="eastAsia"/>
              </w:rPr>
              <w:t>実行内容：復旧時の実行内容</w:t>
            </w:r>
          </w:p>
        </w:tc>
        <w:tc>
          <w:tcPr>
            <w:tcW w:w="5103" w:type="dxa"/>
          </w:tcPr>
          <w:p w14:paraId="5BFDEE5C" w14:textId="27C3761D" w:rsidR="004F35B4" w:rsidRDefault="00D71A04" w:rsidP="00D71A04">
            <w:pPr>
              <w:pStyle w:val="af0"/>
              <w:ind w:leftChars="0" w:left="0"/>
            </w:pPr>
            <w:r>
              <w:rPr>
                <w:rFonts w:hint="eastAsia"/>
              </w:rPr>
              <w:t>障害発生時だけでなく復旧時にも通知を送る設定にしたい場合、以下に設定</w:t>
            </w:r>
            <w:r w:rsidR="00297F17">
              <w:rPr>
                <w:rFonts w:hint="eastAsia"/>
              </w:rPr>
              <w:t>して「更新」ボタンを押下</w:t>
            </w:r>
            <w:r>
              <w:rPr>
                <w:rFonts w:hint="eastAsia"/>
              </w:rPr>
              <w:t>する。</w:t>
            </w:r>
          </w:p>
          <w:p w14:paraId="52504D22" w14:textId="77777777" w:rsidR="00D71A04" w:rsidRDefault="005F2BF9" w:rsidP="00D71A04">
            <w:pPr>
              <w:pStyle w:val="af0"/>
              <w:ind w:leftChars="0" w:left="0"/>
            </w:pPr>
            <w:r>
              <w:rPr>
                <w:rFonts w:hint="eastAsia"/>
              </w:rPr>
              <w:t>処理内容：障害通知送信済のユーザーすべてにメッセージを送信</w:t>
            </w:r>
          </w:p>
          <w:p w14:paraId="4299D47E" w14:textId="6A139E9B" w:rsidR="005F2BF9" w:rsidRDefault="005F2BF9" w:rsidP="00D71A04">
            <w:pPr>
              <w:pStyle w:val="af0"/>
              <w:ind w:leftChars="0" w:left="0"/>
            </w:pPr>
            <w:r>
              <w:rPr>
                <w:rFonts w:hint="eastAsia"/>
              </w:rPr>
              <w:t>メッセージのカスタマイズ：チェックなし</w:t>
            </w:r>
          </w:p>
        </w:tc>
      </w:tr>
      <w:tr w:rsidR="004F35B4" w14:paraId="1D19EDB9" w14:textId="77777777" w:rsidTr="004F35B4">
        <w:tc>
          <w:tcPr>
            <w:tcW w:w="3037" w:type="dxa"/>
          </w:tcPr>
          <w:p w14:paraId="3B404FB1" w14:textId="049E695D" w:rsidR="004F35B4" w:rsidRDefault="00A82CFC" w:rsidP="00B02106">
            <w:pPr>
              <w:pStyle w:val="af0"/>
              <w:ind w:leftChars="0" w:left="0"/>
            </w:pPr>
            <w:r>
              <w:rPr>
                <w:rFonts w:hint="eastAsia"/>
              </w:rPr>
              <w:t>実行内容：更新時の実行内容</w:t>
            </w:r>
          </w:p>
        </w:tc>
        <w:tc>
          <w:tcPr>
            <w:tcW w:w="5103" w:type="dxa"/>
          </w:tcPr>
          <w:p w14:paraId="08C8E4DB" w14:textId="1BCA495C" w:rsidR="004F35B4" w:rsidRDefault="00A82CFC" w:rsidP="00A82CFC">
            <w:r>
              <w:rPr>
                <w:rFonts w:hint="eastAsia"/>
              </w:rPr>
              <w:t>（空欄）</w:t>
            </w:r>
          </w:p>
        </w:tc>
      </w:tr>
      <w:tr w:rsidR="00A82CFC" w14:paraId="59EC16BA" w14:textId="77777777" w:rsidTr="004F35B4">
        <w:tc>
          <w:tcPr>
            <w:tcW w:w="3037" w:type="dxa"/>
          </w:tcPr>
          <w:p w14:paraId="7FE797AF" w14:textId="6DEB0102" w:rsidR="00A82CFC" w:rsidRDefault="00A82CFC" w:rsidP="00B02106">
            <w:pPr>
              <w:pStyle w:val="af0"/>
              <w:ind w:leftChars="0" w:left="0"/>
            </w:pPr>
            <w:r>
              <w:rPr>
                <w:rFonts w:hint="eastAsia"/>
              </w:rPr>
              <w:t>実行内容：</w:t>
            </w:r>
            <w:r w:rsidRPr="00A82CFC">
              <w:t>副次的な障害の場合に実行を保留</w:t>
            </w:r>
          </w:p>
        </w:tc>
        <w:tc>
          <w:tcPr>
            <w:tcW w:w="5103" w:type="dxa"/>
          </w:tcPr>
          <w:p w14:paraId="72B30C4F" w14:textId="0485B296" w:rsidR="00A82CFC" w:rsidRDefault="00A82CFC" w:rsidP="00A82CFC">
            <w:r>
              <w:rPr>
                <w:rFonts w:hint="eastAsia"/>
              </w:rPr>
              <w:t>チェックあり</w:t>
            </w:r>
          </w:p>
        </w:tc>
      </w:tr>
      <w:tr w:rsidR="00A82CFC" w14:paraId="4017713B" w14:textId="77777777" w:rsidTr="004F35B4">
        <w:tc>
          <w:tcPr>
            <w:tcW w:w="3037" w:type="dxa"/>
          </w:tcPr>
          <w:p w14:paraId="528A6DB6" w14:textId="50450099" w:rsidR="00A82CFC" w:rsidRDefault="00A82CFC" w:rsidP="00B02106">
            <w:pPr>
              <w:pStyle w:val="af0"/>
              <w:ind w:leftChars="0" w:left="0"/>
            </w:pPr>
            <w:r>
              <w:rPr>
                <w:rFonts w:hint="eastAsia"/>
              </w:rPr>
              <w:t>実行内容：</w:t>
            </w:r>
            <w:r w:rsidRPr="00A82CFC">
              <w:t>メンテナンス中の場合に実行を保留</w:t>
            </w:r>
          </w:p>
        </w:tc>
        <w:tc>
          <w:tcPr>
            <w:tcW w:w="5103" w:type="dxa"/>
          </w:tcPr>
          <w:p w14:paraId="239FAF5E" w14:textId="11CE8EE0" w:rsidR="00A82CFC" w:rsidRDefault="00A82CFC" w:rsidP="00A82CFC">
            <w:r>
              <w:rPr>
                <w:rFonts w:hint="eastAsia"/>
              </w:rPr>
              <w:t>チェックあり</w:t>
            </w:r>
          </w:p>
        </w:tc>
      </w:tr>
      <w:tr w:rsidR="00A82CFC" w14:paraId="190C5F6E" w14:textId="77777777" w:rsidTr="004F35B4">
        <w:tc>
          <w:tcPr>
            <w:tcW w:w="3037" w:type="dxa"/>
          </w:tcPr>
          <w:p w14:paraId="5E4E27AE" w14:textId="4616305C" w:rsidR="00A82CFC" w:rsidRDefault="00A82CFC" w:rsidP="00B02106">
            <w:pPr>
              <w:pStyle w:val="af0"/>
              <w:ind w:leftChars="0" w:left="0"/>
            </w:pPr>
            <w:r>
              <w:rPr>
                <w:rFonts w:hint="eastAsia"/>
              </w:rPr>
              <w:t>実行内容：</w:t>
            </w:r>
            <w:r w:rsidRPr="00A82CFC">
              <w:t>キャンセルされたエスカレーションの通知</w:t>
            </w:r>
          </w:p>
        </w:tc>
        <w:tc>
          <w:tcPr>
            <w:tcW w:w="5103" w:type="dxa"/>
          </w:tcPr>
          <w:p w14:paraId="775528D5" w14:textId="531C27E5" w:rsidR="00A82CFC" w:rsidRDefault="00A82CFC" w:rsidP="00A82CFC">
            <w:r>
              <w:rPr>
                <w:rFonts w:hint="eastAsia"/>
              </w:rPr>
              <w:t>チェックあり</w:t>
            </w:r>
          </w:p>
        </w:tc>
      </w:tr>
    </w:tbl>
    <w:p w14:paraId="55C188BA" w14:textId="77777777" w:rsidR="00DC16A6" w:rsidRPr="00DC16A6" w:rsidRDefault="00FC7B20" w:rsidP="004E54E3">
      <w:r>
        <w:br w:type="page"/>
      </w:r>
    </w:p>
    <w:p w14:paraId="7CA738A2" w14:textId="77777777" w:rsidR="00F22E5D" w:rsidRPr="006F1D4C" w:rsidRDefault="00F22E5D" w:rsidP="00905564">
      <w:pPr>
        <w:pStyle w:val="1"/>
      </w:pPr>
      <w:bookmarkStart w:id="36" w:name="_Toc244091362"/>
      <w:r w:rsidRPr="006F1D4C">
        <w:rPr>
          <w:rFonts w:hint="eastAsia"/>
        </w:rPr>
        <w:lastRenderedPageBreak/>
        <w:t>手動でのフェイルオーバの実行</w:t>
      </w:r>
      <w:bookmarkEnd w:id="36"/>
    </w:p>
    <w:p w14:paraId="3634A2BA" w14:textId="0E7D3930" w:rsidR="006972D6" w:rsidRDefault="006972D6" w:rsidP="00F86CC3">
      <w:pPr>
        <w:ind w:firstLineChars="100" w:firstLine="210"/>
      </w:pPr>
      <w:r>
        <w:rPr>
          <w:rFonts w:hint="eastAsia"/>
        </w:rPr>
        <w:t>手動でメタデータサーバのフェイルオーバを実行する場合、</w:t>
      </w:r>
      <w:r w:rsidR="005C4E70">
        <w:rPr>
          <w:rFonts w:hint="eastAsia"/>
        </w:rPr>
        <w:t>代表クライアント</w:t>
      </w:r>
      <w:r w:rsidR="00E615CC">
        <w:rPr>
          <w:rFonts w:hint="eastAsia"/>
        </w:rPr>
        <w:t>上</w:t>
      </w:r>
      <w:r>
        <w:rPr>
          <w:rFonts w:hint="eastAsia"/>
        </w:rPr>
        <w:t>で下記の手順を実行する。下記の手順は全て</w:t>
      </w:r>
      <w:r>
        <w:rPr>
          <w:rFonts w:hint="eastAsia"/>
        </w:rPr>
        <w:t>zabbix</w:t>
      </w:r>
      <w:r>
        <w:rPr>
          <w:rFonts w:hint="eastAsia"/>
        </w:rPr>
        <w:t>ユーザで実行する。</w:t>
      </w:r>
    </w:p>
    <w:p w14:paraId="1C53876C" w14:textId="77777777" w:rsidR="00F22E5D" w:rsidRDefault="00F22E5D" w:rsidP="00F22E5D">
      <w:pPr>
        <w:rPr>
          <w:b/>
        </w:rPr>
      </w:pPr>
    </w:p>
    <w:p w14:paraId="4B7F0982" w14:textId="77777777" w:rsidR="00F86CC3" w:rsidRDefault="001F2D68">
      <w:pPr>
        <w:pStyle w:val="af0"/>
        <w:numPr>
          <w:ilvl w:val="0"/>
          <w:numId w:val="17"/>
        </w:numPr>
        <w:ind w:leftChars="0"/>
      </w:pPr>
      <w:r>
        <w:rPr>
          <w:rFonts w:hint="eastAsia"/>
        </w:rPr>
        <w:t>自動</w:t>
      </w:r>
      <w:r>
        <w:t>フェイルオーバ実行</w:t>
      </w:r>
      <w:r w:rsidR="008D4D8B">
        <w:rPr>
          <w:rFonts w:hint="eastAsia"/>
        </w:rPr>
        <w:t>の</w:t>
      </w:r>
      <w:r w:rsidR="008D4D8B">
        <w:t>設定</w:t>
      </w:r>
      <w:r>
        <w:t>を</w:t>
      </w:r>
      <w:r>
        <w:rPr>
          <w:rFonts w:hint="eastAsia"/>
        </w:rPr>
        <w:t>無効にする</w:t>
      </w:r>
      <w:r>
        <w:t>。</w:t>
      </w:r>
    </w:p>
    <w:p w14:paraId="639CA0CF" w14:textId="242B2C29" w:rsidR="00F86CC3" w:rsidRDefault="00C32B1A" w:rsidP="00F86CC3">
      <w:pPr>
        <w:pStyle w:val="af0"/>
        <w:ind w:leftChars="0" w:left="360"/>
      </w:pPr>
      <w:r>
        <w:rPr>
          <w:rFonts w:hint="eastAsia"/>
        </w:rPr>
        <w:t>自動</w:t>
      </w:r>
      <w:r>
        <w:t>フェイルオーバ実行を設定している場合は、</w:t>
      </w:r>
      <w:r>
        <w:rPr>
          <w:rFonts w:hint="eastAsia"/>
        </w:rPr>
        <w:t>あらかじめ</w:t>
      </w:r>
      <w:r>
        <w:t>無効にする</w:t>
      </w:r>
      <w:r>
        <w:rPr>
          <w:rFonts w:hint="eastAsia"/>
        </w:rPr>
        <w:t>必要が</w:t>
      </w:r>
      <w:r>
        <w:t>ある。</w:t>
      </w:r>
      <w:r w:rsidR="001F2D68">
        <w:rPr>
          <w:rFonts w:hint="eastAsia"/>
        </w:rPr>
        <w:t>メニューの「</w:t>
      </w:r>
      <w:r w:rsidR="00DE46B9">
        <w:rPr>
          <w:rFonts w:hint="eastAsia"/>
        </w:rPr>
        <w:t>通知</w:t>
      </w:r>
      <w:r w:rsidR="001F2D68">
        <w:rPr>
          <w:rFonts w:hint="eastAsia"/>
        </w:rPr>
        <w:t>」－「アクション」</w:t>
      </w:r>
      <w:r w:rsidR="00DE46B9">
        <w:rPr>
          <w:rFonts w:hint="eastAsia"/>
        </w:rPr>
        <w:t>－「トリガーアクション」</w:t>
      </w:r>
      <w:r w:rsidR="001F2D68">
        <w:rPr>
          <w:rFonts w:hint="eastAsia"/>
        </w:rPr>
        <w:t>を選択し、</w:t>
      </w:r>
      <w:r w:rsidR="00DE46B9">
        <w:rPr>
          <w:rFonts w:hint="eastAsia"/>
        </w:rPr>
        <w:t>トリガー</w:t>
      </w:r>
      <w:r w:rsidR="001F2D68">
        <w:rPr>
          <w:rFonts w:hint="eastAsia"/>
        </w:rPr>
        <w:t>アクション一覧画面を表示する。</w:t>
      </w:r>
      <w:r w:rsidR="00F86CC3">
        <w:rPr>
          <w:rFonts w:hint="eastAsia"/>
        </w:rPr>
        <w:t>アクションの名前が「フェイルオーバ実行」のステータス列に表示される「有効」のリンクをクリックし、「無効」に変更する。</w:t>
      </w:r>
    </w:p>
    <w:p w14:paraId="0AD20436" w14:textId="77777777" w:rsidR="00F86CC3" w:rsidRDefault="00F86CC3" w:rsidP="00636669">
      <w:pPr>
        <w:pStyle w:val="af0"/>
        <w:ind w:leftChars="0" w:left="360"/>
        <w:jc w:val="center"/>
      </w:pPr>
      <w:r>
        <w:rPr>
          <w:rFonts w:hint="eastAsia"/>
          <w:noProof/>
        </w:rPr>
        <w:drawing>
          <wp:inline distT="0" distB="0" distL="0" distR="0" wp14:anchorId="452F1F54" wp14:editId="63224D98">
            <wp:extent cx="5239240" cy="1968500"/>
            <wp:effectExtent l="0" t="0" r="0" b="0"/>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図 55"/>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240713" cy="1969053"/>
                    </a:xfrm>
                    <a:prstGeom prst="rect">
                      <a:avLst/>
                    </a:prstGeom>
                    <a:noFill/>
                    <a:ln>
                      <a:noFill/>
                    </a:ln>
                  </pic:spPr>
                </pic:pic>
              </a:graphicData>
            </a:graphic>
          </wp:inline>
        </w:drawing>
      </w:r>
    </w:p>
    <w:p w14:paraId="35F84B62" w14:textId="47BC0D0D" w:rsidR="00A043C3" w:rsidRDefault="00A043C3" w:rsidP="00A043C3">
      <w:pPr>
        <w:pStyle w:val="ac"/>
        <w:jc w:val="center"/>
      </w:pPr>
      <w:r>
        <w:rPr>
          <w:rFonts w:hint="eastAsia"/>
        </w:rPr>
        <w:t>図</w:t>
      </w:r>
      <w:r>
        <w:rPr>
          <w:rFonts w:hint="eastAsia"/>
        </w:rPr>
        <w:t xml:space="preserve"> </w:t>
      </w:r>
      <w:r w:rsidR="00DE31F4">
        <w:fldChar w:fldCharType="begin"/>
      </w:r>
      <w:r w:rsidR="00DE31F4">
        <w:instrText xml:space="preserve"> </w:instrText>
      </w:r>
      <w:r w:rsidR="00DE31F4">
        <w:rPr>
          <w:rFonts w:hint="eastAsia"/>
        </w:rPr>
        <w:instrText>STYLEREF 1 \s</w:instrText>
      </w:r>
      <w:r w:rsidR="00DE31F4">
        <w:instrText xml:space="preserve"> </w:instrText>
      </w:r>
      <w:r w:rsidR="00DE31F4">
        <w:fldChar w:fldCharType="separate"/>
      </w:r>
      <w:r w:rsidR="009928F4">
        <w:rPr>
          <w:noProof/>
        </w:rPr>
        <w:t>6</w:t>
      </w:r>
      <w:r w:rsidR="00DE31F4">
        <w:fldChar w:fldCharType="end"/>
      </w:r>
      <w:r w:rsidR="00DE31F4">
        <w:noBreakHyphen/>
      </w:r>
      <w:r w:rsidR="00DE31F4">
        <w:fldChar w:fldCharType="begin"/>
      </w:r>
      <w:r w:rsidR="00DE31F4">
        <w:instrText xml:space="preserve"> </w:instrText>
      </w:r>
      <w:r w:rsidR="00DE31F4">
        <w:rPr>
          <w:rFonts w:hint="eastAsia"/>
        </w:rPr>
        <w:instrText xml:space="preserve">SEQ </w:instrText>
      </w:r>
      <w:r w:rsidR="00DE31F4">
        <w:rPr>
          <w:rFonts w:hint="eastAsia"/>
        </w:rPr>
        <w:instrText>図</w:instrText>
      </w:r>
      <w:r w:rsidR="00DE31F4">
        <w:rPr>
          <w:rFonts w:hint="eastAsia"/>
        </w:rPr>
        <w:instrText xml:space="preserve"> \* ARABIC \s 1</w:instrText>
      </w:r>
      <w:r w:rsidR="00DE31F4">
        <w:instrText xml:space="preserve"> </w:instrText>
      </w:r>
      <w:r w:rsidR="00DE31F4">
        <w:fldChar w:fldCharType="separate"/>
      </w:r>
      <w:r w:rsidR="009928F4">
        <w:rPr>
          <w:noProof/>
        </w:rPr>
        <w:t>1</w:t>
      </w:r>
      <w:r w:rsidR="00DE31F4">
        <w:fldChar w:fldCharType="end"/>
      </w:r>
      <w:r>
        <w:t xml:space="preserve"> </w:t>
      </w:r>
      <w:r>
        <w:rPr>
          <w:rFonts w:hint="eastAsia"/>
        </w:rPr>
        <w:t>アクション</w:t>
      </w:r>
      <w:r>
        <w:t>設定画面</w:t>
      </w:r>
    </w:p>
    <w:p w14:paraId="1170B82F" w14:textId="29D581D1" w:rsidR="00636669" w:rsidRPr="00636669" w:rsidRDefault="00636669">
      <w:pPr>
        <w:pStyle w:val="af0"/>
        <w:numPr>
          <w:ilvl w:val="0"/>
          <w:numId w:val="17"/>
        </w:numPr>
        <w:ind w:leftChars="0"/>
      </w:pPr>
      <w:r>
        <w:rPr>
          <w:rFonts w:hint="eastAsia"/>
          <w:szCs w:val="21"/>
        </w:rPr>
        <w:t>Gfarm</w:t>
      </w:r>
      <w:r>
        <w:rPr>
          <w:rFonts w:hint="eastAsia"/>
          <w:szCs w:val="21"/>
        </w:rPr>
        <w:t>メタデータサーバ</w:t>
      </w:r>
      <w:r w:rsidR="003F2E8C">
        <w:rPr>
          <w:rFonts w:hint="eastAsia"/>
          <w:szCs w:val="21"/>
        </w:rPr>
        <w:t>（</w:t>
      </w:r>
      <w:r>
        <w:rPr>
          <w:rFonts w:hint="eastAsia"/>
          <w:szCs w:val="21"/>
        </w:rPr>
        <w:t>マスター</w:t>
      </w:r>
      <w:r w:rsidR="003F2E8C">
        <w:rPr>
          <w:rFonts w:hint="eastAsia"/>
          <w:szCs w:val="21"/>
        </w:rPr>
        <w:t>）</w:t>
      </w:r>
      <w:r>
        <w:rPr>
          <w:rFonts w:hint="eastAsia"/>
          <w:szCs w:val="21"/>
        </w:rPr>
        <w:t>が停止していることを確認する。</w:t>
      </w:r>
    </w:p>
    <w:p w14:paraId="2C56A4CA" w14:textId="07AD349B" w:rsidR="00636669" w:rsidRDefault="002B53BA" w:rsidP="00636669">
      <w:pPr>
        <w:pStyle w:val="af0"/>
        <w:ind w:leftChars="0" w:left="360"/>
        <w:rPr>
          <w:szCs w:val="21"/>
        </w:rPr>
      </w:pPr>
      <w:r>
        <w:rPr>
          <w:rFonts w:hint="eastAsia"/>
          <w:szCs w:val="21"/>
        </w:rPr>
        <w:t>Gfarm</w:t>
      </w:r>
      <w:r>
        <w:rPr>
          <w:rFonts w:hint="eastAsia"/>
          <w:szCs w:val="21"/>
        </w:rPr>
        <w:t>メタデータサーバ</w:t>
      </w:r>
      <w:r w:rsidR="003F2E8C">
        <w:rPr>
          <w:rFonts w:hint="eastAsia"/>
          <w:szCs w:val="21"/>
        </w:rPr>
        <w:t>（</w:t>
      </w:r>
      <w:r>
        <w:rPr>
          <w:rFonts w:hint="eastAsia"/>
          <w:szCs w:val="21"/>
        </w:rPr>
        <w:t>マスター</w:t>
      </w:r>
      <w:r w:rsidR="003F2E8C">
        <w:rPr>
          <w:rFonts w:hint="eastAsia"/>
          <w:szCs w:val="21"/>
        </w:rPr>
        <w:t>）</w:t>
      </w:r>
      <w:r>
        <w:rPr>
          <w:rFonts w:hint="eastAsia"/>
          <w:szCs w:val="21"/>
        </w:rPr>
        <w:t>を停止し</w:t>
      </w:r>
      <w:r w:rsidR="00F66853">
        <w:rPr>
          <w:rFonts w:hint="eastAsia"/>
          <w:szCs w:val="21"/>
        </w:rPr>
        <w:t>た後、</w:t>
      </w:r>
      <w:r w:rsidR="00636669">
        <w:rPr>
          <w:rFonts w:hint="eastAsia"/>
          <w:szCs w:val="21"/>
        </w:rPr>
        <w:t>フェイルオーバ</w:t>
      </w:r>
      <w:r w:rsidR="00636669">
        <w:rPr>
          <w:szCs w:val="21"/>
        </w:rPr>
        <w:t>スクリプトを</w:t>
      </w:r>
      <w:r w:rsidR="00636669">
        <w:rPr>
          <w:rFonts w:hint="eastAsia"/>
          <w:szCs w:val="21"/>
        </w:rPr>
        <w:t xml:space="preserve"> </w:t>
      </w:r>
      <w:r w:rsidR="00636669">
        <w:rPr>
          <w:szCs w:val="21"/>
        </w:rPr>
        <w:t>–</w:t>
      </w:r>
      <w:r w:rsidR="00636669">
        <w:rPr>
          <w:rFonts w:hint="eastAsia"/>
          <w:szCs w:val="21"/>
        </w:rPr>
        <w:t>t</w:t>
      </w:r>
      <w:r w:rsidR="00636669">
        <w:rPr>
          <w:rFonts w:hint="eastAsia"/>
          <w:szCs w:val="21"/>
        </w:rPr>
        <w:t>オプション</w:t>
      </w:r>
      <w:r w:rsidR="00D7442A">
        <w:rPr>
          <w:rFonts w:hint="eastAsia"/>
          <w:szCs w:val="21"/>
        </w:rPr>
        <w:t>（</w:t>
      </w:r>
      <w:r w:rsidR="00636669">
        <w:rPr>
          <w:rFonts w:hint="eastAsia"/>
          <w:szCs w:val="21"/>
        </w:rPr>
        <w:t>テストモード</w:t>
      </w:r>
      <w:r w:rsidR="00D7442A">
        <w:rPr>
          <w:rFonts w:hint="eastAsia"/>
          <w:szCs w:val="21"/>
        </w:rPr>
        <w:t>）</w:t>
      </w:r>
      <w:r w:rsidR="00636669">
        <w:rPr>
          <w:rFonts w:hint="eastAsia"/>
          <w:szCs w:val="21"/>
        </w:rPr>
        <w:t>を付けて</w:t>
      </w:r>
      <w:r w:rsidR="00636669">
        <w:rPr>
          <w:szCs w:val="21"/>
        </w:rPr>
        <w:t>実行し、</w:t>
      </w:r>
      <w:r w:rsidR="00636669">
        <w:rPr>
          <w:rFonts w:hint="eastAsia"/>
          <w:szCs w:val="21"/>
        </w:rPr>
        <w:t>メッセージ</w:t>
      </w:r>
      <w:r w:rsidR="00636669">
        <w:rPr>
          <w:szCs w:val="21"/>
        </w:rPr>
        <w:t>を確認</w:t>
      </w:r>
      <w:r w:rsidR="00636669">
        <w:rPr>
          <w:rFonts w:hint="eastAsia"/>
          <w:szCs w:val="21"/>
        </w:rPr>
        <w:t>する。「</w:t>
      </w:r>
      <w:r w:rsidR="00636669" w:rsidRPr="00177944">
        <w:rPr>
          <w:szCs w:val="21"/>
        </w:rPr>
        <w:t>suitable candidate for master gfmd is</w:t>
      </w:r>
      <w:r w:rsidR="000E6EFA" w:rsidRPr="000E6EFA">
        <w:rPr>
          <w:szCs w:val="21"/>
        </w:rPr>
        <w:t xml:space="preserve"> ...</w:t>
      </w:r>
      <w:r w:rsidR="00636669">
        <w:rPr>
          <w:rFonts w:hint="eastAsia"/>
          <w:szCs w:val="21"/>
        </w:rPr>
        <w:t>」の行が出力されていれば、フェイルオーバの実行が可能となる。</w:t>
      </w:r>
    </w:p>
    <w:tbl>
      <w:tblPr>
        <w:tblStyle w:val="a6"/>
        <w:tblW w:w="0" w:type="auto"/>
        <w:tblInd w:w="360" w:type="dxa"/>
        <w:tblLook w:val="04A0" w:firstRow="1" w:lastRow="0" w:firstColumn="1" w:lastColumn="0" w:noHBand="0" w:noVBand="1"/>
      </w:tblPr>
      <w:tblGrid>
        <w:gridCol w:w="8134"/>
      </w:tblGrid>
      <w:tr w:rsidR="00636669" w14:paraId="4272B420" w14:textId="77777777" w:rsidTr="00636669">
        <w:tc>
          <w:tcPr>
            <w:tcW w:w="8134" w:type="dxa"/>
          </w:tcPr>
          <w:p w14:paraId="41C4F123" w14:textId="77777777" w:rsidR="00613A4E" w:rsidRPr="00613A4E" w:rsidRDefault="00636669" w:rsidP="00613A4E">
            <w:pPr>
              <w:wordWrap w:val="0"/>
              <w:jc w:val="left"/>
              <w:rPr>
                <w:sz w:val="20"/>
                <w:szCs w:val="20"/>
              </w:rPr>
            </w:pPr>
            <w:r w:rsidRPr="00905564">
              <w:rPr>
                <w:sz w:val="20"/>
                <w:szCs w:val="20"/>
              </w:rPr>
              <w:t xml:space="preserve">$ </w:t>
            </w:r>
            <w:r w:rsidR="00613A4E" w:rsidRPr="00613A4E">
              <w:rPr>
                <w:sz w:val="20"/>
                <w:szCs w:val="20"/>
              </w:rPr>
              <w:t>/usr/lib/zabbix/externalscripts/gfarm_gfmd_failover.pl -t</w:t>
            </w:r>
          </w:p>
          <w:p w14:paraId="3B63B67D" w14:textId="77777777" w:rsidR="00613A4E" w:rsidRPr="00613A4E" w:rsidRDefault="00613A4E" w:rsidP="00613A4E">
            <w:pPr>
              <w:wordWrap w:val="0"/>
              <w:jc w:val="left"/>
              <w:rPr>
                <w:sz w:val="20"/>
                <w:szCs w:val="20"/>
              </w:rPr>
            </w:pPr>
            <w:r w:rsidRPr="00613A4E">
              <w:rPr>
                <w:sz w:val="20"/>
                <w:szCs w:val="20"/>
              </w:rPr>
              <w:t>RUN  LISTEN  MAX_SEQNO             HOST</w:t>
            </w:r>
          </w:p>
          <w:p w14:paraId="7B5CAD07" w14:textId="77777777" w:rsidR="00613A4E" w:rsidRPr="00613A4E" w:rsidRDefault="00613A4E" w:rsidP="00613A4E">
            <w:pPr>
              <w:wordWrap w:val="0"/>
              <w:jc w:val="left"/>
              <w:rPr>
                <w:sz w:val="20"/>
                <w:szCs w:val="20"/>
              </w:rPr>
            </w:pPr>
            <w:r w:rsidRPr="00613A4E">
              <w:rPr>
                <w:sz w:val="20"/>
                <w:szCs w:val="20"/>
              </w:rPr>
              <w:t>-    -                       1257  gfmd1 (gfmd1.test:601)</w:t>
            </w:r>
          </w:p>
          <w:p w14:paraId="2D66DAA8" w14:textId="77777777" w:rsidR="00613A4E" w:rsidRPr="00613A4E" w:rsidRDefault="00613A4E" w:rsidP="00613A4E">
            <w:pPr>
              <w:wordWrap w:val="0"/>
              <w:jc w:val="left"/>
              <w:rPr>
                <w:sz w:val="20"/>
                <w:szCs w:val="20"/>
              </w:rPr>
            </w:pPr>
            <w:r w:rsidRPr="00613A4E">
              <w:rPr>
                <w:sz w:val="20"/>
                <w:szCs w:val="20"/>
              </w:rPr>
              <w:t>yes  -                       1257  gfmd2 (gfmd2.test:601)</w:t>
            </w:r>
          </w:p>
          <w:p w14:paraId="5DDF3546" w14:textId="77777777" w:rsidR="00613A4E" w:rsidRPr="00613A4E" w:rsidRDefault="00613A4E" w:rsidP="00613A4E">
            <w:pPr>
              <w:wordWrap w:val="0"/>
              <w:jc w:val="left"/>
              <w:rPr>
                <w:sz w:val="20"/>
                <w:szCs w:val="20"/>
              </w:rPr>
            </w:pPr>
            <w:r w:rsidRPr="00613A4E">
              <w:rPr>
                <w:sz w:val="20"/>
                <w:szCs w:val="20"/>
              </w:rPr>
              <w:t>yes  -                       1257  gfmd3 (gfmd3.test:601)</w:t>
            </w:r>
          </w:p>
          <w:p w14:paraId="570B9AE4" w14:textId="77777777" w:rsidR="00613A4E" w:rsidRPr="00613A4E" w:rsidRDefault="00613A4E" w:rsidP="00613A4E">
            <w:pPr>
              <w:wordWrap w:val="0"/>
              <w:jc w:val="left"/>
              <w:rPr>
                <w:sz w:val="20"/>
                <w:szCs w:val="20"/>
              </w:rPr>
            </w:pPr>
          </w:p>
          <w:p w14:paraId="3927AF09" w14:textId="7341FC36" w:rsidR="00636669" w:rsidRPr="00636669" w:rsidRDefault="00613A4E" w:rsidP="00613A4E">
            <w:pPr>
              <w:wordWrap w:val="0"/>
              <w:jc w:val="left"/>
              <w:rPr>
                <w:sz w:val="20"/>
                <w:szCs w:val="20"/>
              </w:rPr>
            </w:pPr>
            <w:r w:rsidRPr="00613A4E">
              <w:rPr>
                <w:sz w:val="20"/>
                <w:szCs w:val="20"/>
              </w:rPr>
              <w:t>suitable candidate for master gfmd is gfmd2 (gfmd2.test:601)</w:t>
            </w:r>
          </w:p>
        </w:tc>
      </w:tr>
    </w:tbl>
    <w:p w14:paraId="457510E2" w14:textId="77777777" w:rsidR="00636669" w:rsidRPr="00636669" w:rsidRDefault="00636669">
      <w:pPr>
        <w:pStyle w:val="af0"/>
        <w:numPr>
          <w:ilvl w:val="0"/>
          <w:numId w:val="17"/>
        </w:numPr>
        <w:ind w:leftChars="0"/>
        <w:rPr>
          <w:szCs w:val="21"/>
        </w:rPr>
      </w:pPr>
      <w:r>
        <w:rPr>
          <w:rFonts w:hint="eastAsia"/>
        </w:rPr>
        <w:t>フェイルオーバを実行する</w:t>
      </w:r>
    </w:p>
    <w:p w14:paraId="37157F1A" w14:textId="4346ED36" w:rsidR="00636669" w:rsidRDefault="003F2E8C" w:rsidP="00636669">
      <w:pPr>
        <w:pStyle w:val="af0"/>
        <w:ind w:leftChars="0" w:left="360"/>
      </w:pPr>
      <w:r w:rsidRPr="003F2E8C">
        <w:rPr>
          <w:rFonts w:hint="eastAsia"/>
        </w:rPr>
        <w:t>フェイルオーバスクリプトを、今度は</w:t>
      </w:r>
      <w:r w:rsidRPr="003F2E8C">
        <w:rPr>
          <w:rFonts w:hint="eastAsia"/>
        </w:rPr>
        <w:t xml:space="preserve"> -t </w:t>
      </w:r>
      <w:r w:rsidRPr="003F2E8C">
        <w:rPr>
          <w:rFonts w:hint="eastAsia"/>
        </w:rPr>
        <w:t>オプションなしで実行する</w:t>
      </w:r>
      <w:r w:rsidR="00636669">
        <w:t>。</w:t>
      </w:r>
      <w:r w:rsidR="00636669">
        <w:rPr>
          <w:rFonts w:hint="eastAsia"/>
        </w:rPr>
        <w:t>「</w:t>
      </w:r>
      <w:r w:rsidR="004B24E0" w:rsidRPr="004B24E0">
        <w:rPr>
          <w:rFonts w:eastAsia="ＭＳ ゴシック"/>
          <w:sz w:val="18"/>
          <w:szCs w:val="18"/>
        </w:rPr>
        <w:t>receive a response</w:t>
      </w:r>
      <w:r w:rsidR="004B24E0">
        <w:rPr>
          <w:rFonts w:eastAsia="ＭＳ ゴシック"/>
          <w:sz w:val="18"/>
          <w:szCs w:val="18"/>
        </w:rPr>
        <w:t>…</w:t>
      </w:r>
      <w:r w:rsidR="004B24E0" w:rsidRPr="004B24E0">
        <w:rPr>
          <w:rFonts w:eastAsia="ＭＳ ゴシック"/>
          <w:sz w:val="18"/>
          <w:szCs w:val="18"/>
        </w:rPr>
        <w:t xml:space="preserve"> op="promote", line="complete"</w:t>
      </w:r>
      <w:r w:rsidR="00636669">
        <w:rPr>
          <w:rFonts w:hint="eastAsia"/>
        </w:rPr>
        <w:t>」の行が出力されていれば、フェイルオーバの実行が正常に行われたこととなる。</w:t>
      </w:r>
    </w:p>
    <w:tbl>
      <w:tblPr>
        <w:tblStyle w:val="a6"/>
        <w:tblW w:w="0" w:type="auto"/>
        <w:tblInd w:w="360" w:type="dxa"/>
        <w:tblLook w:val="04A0" w:firstRow="1" w:lastRow="0" w:firstColumn="1" w:lastColumn="0" w:noHBand="0" w:noVBand="1"/>
      </w:tblPr>
      <w:tblGrid>
        <w:gridCol w:w="8134"/>
      </w:tblGrid>
      <w:tr w:rsidR="00636669" w14:paraId="68823AE9" w14:textId="77777777" w:rsidTr="00636669">
        <w:tc>
          <w:tcPr>
            <w:tcW w:w="8494" w:type="dxa"/>
          </w:tcPr>
          <w:p w14:paraId="06468FEC" w14:textId="77777777" w:rsidR="004B24E0" w:rsidRPr="004B24E0" w:rsidRDefault="00636669" w:rsidP="004B24E0">
            <w:pPr>
              <w:wordWrap w:val="0"/>
              <w:jc w:val="left"/>
              <w:rPr>
                <w:rFonts w:eastAsia="ＭＳ ゴシック"/>
                <w:sz w:val="20"/>
                <w:szCs w:val="20"/>
              </w:rPr>
            </w:pPr>
            <w:r w:rsidRPr="00905564">
              <w:rPr>
                <w:rFonts w:eastAsia="ＭＳ ゴシック"/>
                <w:sz w:val="20"/>
                <w:szCs w:val="20"/>
              </w:rPr>
              <w:lastRenderedPageBreak/>
              <w:t xml:space="preserve">$ </w:t>
            </w:r>
            <w:r w:rsidR="004B24E0" w:rsidRPr="004B24E0">
              <w:rPr>
                <w:rFonts w:eastAsia="ＭＳ ゴシック"/>
                <w:sz w:val="20"/>
                <w:szCs w:val="20"/>
              </w:rPr>
              <w:t>/usr/lib/zabbix/externalscripts/gfarm_gfmd_failover.pl -v</w:t>
            </w:r>
          </w:p>
          <w:p w14:paraId="5C0C075B" w14:textId="77777777" w:rsidR="004B24E0" w:rsidRPr="004B24E0" w:rsidRDefault="004B24E0" w:rsidP="004B24E0">
            <w:pPr>
              <w:wordWrap w:val="0"/>
              <w:jc w:val="left"/>
              <w:rPr>
                <w:rFonts w:eastAsia="ＭＳ ゴシック"/>
                <w:sz w:val="20"/>
                <w:szCs w:val="20"/>
              </w:rPr>
            </w:pPr>
            <w:r w:rsidRPr="004B24E0">
              <w:rPr>
                <w:rFonts w:eastAsia="ＭＳ ゴシック"/>
                <w:sz w:val="20"/>
                <w:szCs w:val="20"/>
              </w:rPr>
              <w:t>gfarm_gfmd_failover.pl: notice: start</w:t>
            </w:r>
          </w:p>
          <w:p w14:paraId="55E0D801" w14:textId="21B7D93A" w:rsidR="004B24E0" w:rsidRPr="004B24E0" w:rsidRDefault="00311945" w:rsidP="00311945">
            <w:pPr>
              <w:wordWrap w:val="0"/>
              <w:jc w:val="left"/>
              <w:rPr>
                <w:rFonts w:eastAsia="ＭＳ ゴシック"/>
                <w:sz w:val="20"/>
                <w:szCs w:val="20"/>
              </w:rPr>
            </w:pPr>
            <w:r>
              <w:rPr>
                <w:rFonts w:eastAsia="ＭＳ ゴシック"/>
                <w:sz w:val="20"/>
                <w:szCs w:val="20"/>
              </w:rPr>
              <w:t>…</w:t>
            </w:r>
          </w:p>
          <w:p w14:paraId="1A3BDB5C" w14:textId="77777777" w:rsidR="004B24E0" w:rsidRPr="004B24E0" w:rsidRDefault="004B24E0" w:rsidP="004B24E0">
            <w:pPr>
              <w:wordWrap w:val="0"/>
              <w:jc w:val="left"/>
              <w:rPr>
                <w:rFonts w:eastAsia="ＭＳ ゴシック"/>
                <w:sz w:val="20"/>
                <w:szCs w:val="20"/>
              </w:rPr>
            </w:pPr>
            <w:r w:rsidRPr="004B24E0">
              <w:rPr>
                <w:rFonts w:eastAsia="ＭＳ ゴシック"/>
                <w:sz w:val="20"/>
                <w:szCs w:val="20"/>
              </w:rPr>
              <w:t>gfarm_gfmd_failover.pl: notice: start agent: gfmd=gfmd2 (gfmd2.test:601) op="promote"</w:t>
            </w:r>
          </w:p>
          <w:p w14:paraId="055B0725" w14:textId="77777777" w:rsidR="004B24E0" w:rsidRPr="004B24E0" w:rsidRDefault="004B24E0" w:rsidP="004B24E0">
            <w:pPr>
              <w:wordWrap w:val="0"/>
              <w:jc w:val="left"/>
              <w:rPr>
                <w:rFonts w:eastAsia="ＭＳ ゴシック"/>
                <w:sz w:val="20"/>
                <w:szCs w:val="20"/>
              </w:rPr>
            </w:pPr>
            <w:r w:rsidRPr="004B24E0">
              <w:rPr>
                <w:rFonts w:eastAsia="ＭＳ ゴシック"/>
                <w:sz w:val="20"/>
                <w:szCs w:val="20"/>
              </w:rPr>
              <w:t>gfarm_gfmd_failover.pl: notice: receive a response: gfmd=gfmd2 (gfmd2.test:601), op="promote", line="complete"</w:t>
            </w:r>
          </w:p>
          <w:p w14:paraId="102DC071" w14:textId="77777777" w:rsidR="004B24E0" w:rsidRPr="004B24E0" w:rsidRDefault="004B24E0" w:rsidP="004B24E0">
            <w:pPr>
              <w:wordWrap w:val="0"/>
              <w:jc w:val="left"/>
              <w:rPr>
                <w:rFonts w:eastAsia="ＭＳ ゴシック"/>
                <w:sz w:val="20"/>
                <w:szCs w:val="20"/>
              </w:rPr>
            </w:pPr>
            <w:r w:rsidRPr="004B24E0">
              <w:rPr>
                <w:rFonts w:eastAsia="ＭＳ ゴシック"/>
                <w:sz w:val="20"/>
                <w:szCs w:val="20"/>
              </w:rPr>
              <w:t>gfarm_gfmd_failover.pl: notice: end agent: gfmd=gfmd2 (gfmd2.test:601) op="promote"</w:t>
            </w:r>
          </w:p>
          <w:p w14:paraId="2D7E7CB0" w14:textId="463C6E67" w:rsidR="00636669" w:rsidRDefault="004B24E0" w:rsidP="004B24E0">
            <w:pPr>
              <w:pStyle w:val="af0"/>
              <w:ind w:leftChars="0" w:left="0"/>
              <w:rPr>
                <w:szCs w:val="21"/>
              </w:rPr>
            </w:pPr>
            <w:r w:rsidRPr="004B24E0">
              <w:rPr>
                <w:rFonts w:eastAsia="ＭＳ ゴシック"/>
                <w:sz w:val="20"/>
                <w:szCs w:val="20"/>
              </w:rPr>
              <w:t>gfarm_gfmd_failover.pl: notice: end</w:t>
            </w:r>
          </w:p>
        </w:tc>
      </w:tr>
    </w:tbl>
    <w:p w14:paraId="671AE7B7" w14:textId="77777777" w:rsidR="00F601A0" w:rsidRDefault="00F601A0">
      <w:pPr>
        <w:pStyle w:val="af0"/>
        <w:numPr>
          <w:ilvl w:val="0"/>
          <w:numId w:val="17"/>
        </w:numPr>
        <w:ind w:leftChars="0"/>
      </w:pPr>
      <w:r>
        <w:rPr>
          <w:rFonts w:hint="eastAsia"/>
        </w:rPr>
        <w:t>自動フェイルオーバ実行の</w:t>
      </w:r>
      <w:r>
        <w:t>設定を</w:t>
      </w:r>
      <w:r>
        <w:rPr>
          <w:rFonts w:hint="eastAsia"/>
        </w:rPr>
        <w:t>再び</w:t>
      </w:r>
      <w:r>
        <w:t>有効</w:t>
      </w:r>
      <w:r>
        <w:rPr>
          <w:rFonts w:hint="eastAsia"/>
        </w:rPr>
        <w:t>にする。</w:t>
      </w:r>
    </w:p>
    <w:p w14:paraId="0E3846FA" w14:textId="2C482EC4" w:rsidR="00632A92" w:rsidRPr="004E54E3" w:rsidRDefault="004E54E3" w:rsidP="004E54E3">
      <w:pPr>
        <w:pStyle w:val="af0"/>
        <w:ind w:leftChars="0" w:left="360"/>
      </w:pPr>
      <w:r>
        <w:rPr>
          <w:rFonts w:hint="eastAsia"/>
        </w:rPr>
        <w:t>再び</w:t>
      </w:r>
      <w:r>
        <w:t>有効に戻す場合は、</w:t>
      </w:r>
      <w:r w:rsidR="006D0B6F">
        <w:rPr>
          <w:rFonts w:hint="eastAsia"/>
        </w:rPr>
        <w:t>トリガー</w:t>
      </w:r>
      <w:r w:rsidR="00203642" w:rsidRPr="00F601A0">
        <w:rPr>
          <w:rFonts w:hint="eastAsia"/>
        </w:rPr>
        <w:t>アクション一覧画面の「フェイルオーバ実行」のステータス「無効」をクリックし、「有効」に変更する。</w:t>
      </w:r>
    </w:p>
    <w:sectPr w:rsidR="00632A92" w:rsidRPr="004E54E3" w:rsidSect="008D3023">
      <w:footerReference w:type="default" r:id="rId35"/>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DB1E" w14:textId="77777777" w:rsidR="00965A23" w:rsidRDefault="00965A23">
      <w:r>
        <w:separator/>
      </w:r>
    </w:p>
  </w:endnote>
  <w:endnote w:type="continuationSeparator" w:id="0">
    <w:p w14:paraId="7D37A5A1" w14:textId="77777777" w:rsidR="00965A23" w:rsidRDefault="00965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EB64" w14:textId="77777777" w:rsidR="0004016F" w:rsidRDefault="0004016F">
    <w:pPr>
      <w:pStyle w:val="a8"/>
    </w:pPr>
    <w:r w:rsidRPr="00CB1625">
      <w:rPr>
        <w:rFonts w:ascii="Times New Roman" w:hAnsi="Times New Roman"/>
        <w:kern w:val="0"/>
        <w:szCs w:val="21"/>
      </w:rPr>
      <w:tab/>
    </w:r>
    <w:r>
      <w:rPr>
        <w:rFonts w:ascii="Times New Roman" w:hAnsi="Times New Roman"/>
        <w:kern w:val="0"/>
        <w:szCs w:val="2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8CA1" w14:textId="77777777" w:rsidR="0004016F" w:rsidRDefault="0004016F">
    <w:pPr>
      <w:pStyle w:val="a8"/>
    </w:pPr>
    <w:r w:rsidRPr="00CB1625">
      <w:rPr>
        <w:rFonts w:ascii="Times New Roman" w:hAnsi="Times New Roman"/>
        <w:kern w:val="0"/>
        <w:szCs w:val="21"/>
      </w:rPr>
      <w:tab/>
      <w:t xml:space="preserve">- </w:t>
    </w:r>
    <w:r w:rsidRPr="00CB1625">
      <w:rPr>
        <w:rFonts w:ascii="Times New Roman" w:hAnsi="Times New Roman"/>
        <w:kern w:val="0"/>
        <w:szCs w:val="21"/>
      </w:rPr>
      <w:fldChar w:fldCharType="begin"/>
    </w:r>
    <w:r w:rsidRPr="00CB1625">
      <w:rPr>
        <w:rFonts w:ascii="Times New Roman" w:hAnsi="Times New Roman"/>
        <w:kern w:val="0"/>
        <w:szCs w:val="21"/>
      </w:rPr>
      <w:instrText xml:space="preserve"> PAGE </w:instrText>
    </w:r>
    <w:r w:rsidRPr="00CB1625">
      <w:rPr>
        <w:rFonts w:ascii="Times New Roman" w:hAnsi="Times New Roman"/>
        <w:kern w:val="0"/>
        <w:szCs w:val="21"/>
      </w:rPr>
      <w:fldChar w:fldCharType="separate"/>
    </w:r>
    <w:r w:rsidR="003D4D3E">
      <w:rPr>
        <w:rFonts w:ascii="Times New Roman" w:hAnsi="Times New Roman"/>
        <w:noProof/>
        <w:kern w:val="0"/>
        <w:szCs w:val="21"/>
      </w:rPr>
      <w:t>ii</w:t>
    </w:r>
    <w:r w:rsidRPr="00CB1625">
      <w:rPr>
        <w:rFonts w:ascii="Times New Roman" w:hAnsi="Times New Roman"/>
        <w:kern w:val="0"/>
        <w:szCs w:val="21"/>
      </w:rPr>
      <w:fldChar w:fldCharType="end"/>
    </w:r>
    <w:r>
      <w:rPr>
        <w:rFonts w:ascii="Times New Roman" w:hAnsi="Times New Roman" w:hint="eastAsia"/>
        <w:kern w:val="0"/>
        <w:szCs w:val="21"/>
      </w:rPr>
      <w:t xml:space="preserve"> -</w:t>
    </w:r>
    <w:r>
      <w:rPr>
        <w:rFonts w:ascii="Times New Roman" w:hAnsi="Times New Roman"/>
        <w:kern w:val="0"/>
        <w:szCs w:val="21"/>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819F" w14:textId="77777777" w:rsidR="0004016F" w:rsidRDefault="0004016F" w:rsidP="00705EDC">
    <w:pPr>
      <w:pStyle w:val="a8"/>
    </w:pPr>
    <w:r w:rsidRPr="00CB1625">
      <w:tab/>
      <w:t xml:space="preserve">- </w:t>
    </w:r>
    <w:r w:rsidRPr="00CB1625">
      <w:fldChar w:fldCharType="begin"/>
    </w:r>
    <w:r w:rsidRPr="00CB1625">
      <w:instrText xml:space="preserve"> PAGE </w:instrText>
    </w:r>
    <w:r w:rsidRPr="00CB1625">
      <w:fldChar w:fldCharType="separate"/>
    </w:r>
    <w:r w:rsidR="003D4D3E">
      <w:rPr>
        <w:noProof/>
      </w:rPr>
      <w:t>17</w:t>
    </w:r>
    <w:r w:rsidRPr="00CB1625">
      <w:fldChar w:fldCharType="end"/>
    </w:r>
    <w:r w:rsidRPr="00CB162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06AB6" w14:textId="77777777" w:rsidR="00965A23" w:rsidRDefault="00965A23">
      <w:r>
        <w:separator/>
      </w:r>
    </w:p>
  </w:footnote>
  <w:footnote w:type="continuationSeparator" w:id="0">
    <w:p w14:paraId="3D1E3B88" w14:textId="77777777" w:rsidR="00965A23" w:rsidRDefault="00965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069C9" w14:textId="77777777" w:rsidR="0004016F" w:rsidRDefault="0004016F">
    <w:pPr>
      <w:pStyle w:val="a7"/>
    </w:pPr>
  </w:p>
  <w:p w14:paraId="08B7256E" w14:textId="77777777" w:rsidR="0004016F" w:rsidRDefault="0004016F">
    <w:pPr>
      <w:pStyle w:val="a7"/>
    </w:pPr>
  </w:p>
  <w:p w14:paraId="7523A587" w14:textId="77777777" w:rsidR="0004016F" w:rsidRDefault="0004016F">
    <w:pPr>
      <w:pStyle w:val="a7"/>
    </w:pPr>
  </w:p>
  <w:p w14:paraId="73923190" w14:textId="45EE0551" w:rsidR="0004016F" w:rsidRPr="005F7E70" w:rsidRDefault="0004016F">
    <w:pPr>
      <w:pStyle w:val="a7"/>
      <w:rPr>
        <w:u w:val="thick"/>
      </w:rPr>
    </w:pPr>
    <w:r>
      <w:rPr>
        <w:rFonts w:hint="eastAsia"/>
        <w:u w:val="thick"/>
      </w:rPr>
      <w:t xml:space="preserve">　　　　　　　　　　　　　　　　　</w:t>
    </w:r>
    <w:r w:rsidR="00FC1D3C">
      <w:rPr>
        <w:rFonts w:hint="eastAsia"/>
        <w:u w:val="thick"/>
      </w:rPr>
      <w:t xml:space="preserve">　　　　　　　</w:t>
    </w:r>
    <w:r w:rsidR="00D15B8E">
      <w:rPr>
        <w:rFonts w:hint="eastAsia"/>
        <w:u w:val="thick"/>
      </w:rPr>
      <w:t xml:space="preserve">Gfarm Zabbix </w:t>
    </w:r>
    <w:r w:rsidRPr="005F7E70">
      <w:rPr>
        <w:rFonts w:hint="eastAsia"/>
        <w:u w:val="thick"/>
      </w:rPr>
      <w:t>管理・利用マニュアル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6BE09F8"/>
    <w:lvl w:ilvl="0">
      <w:start w:val="1"/>
      <w:numFmt w:val="decimal"/>
      <w:pStyle w:val="a"/>
      <w:lvlText w:val="%1."/>
      <w:lvlJc w:val="left"/>
      <w:pPr>
        <w:tabs>
          <w:tab w:val="num" w:pos="360"/>
        </w:tabs>
        <w:ind w:left="360" w:hangingChars="200" w:hanging="360"/>
      </w:pPr>
    </w:lvl>
  </w:abstractNum>
  <w:abstractNum w:abstractNumId="1" w15:restartNumberingAfterBreak="0">
    <w:nsid w:val="02AA525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15:restartNumberingAfterBreak="0">
    <w:nsid w:val="030A4871"/>
    <w:multiLevelType w:val="hybridMultilevel"/>
    <w:tmpl w:val="1374CA68"/>
    <w:lvl w:ilvl="0" w:tplc="D34ED44A">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4DC63BD"/>
    <w:multiLevelType w:val="hybridMultilevel"/>
    <w:tmpl w:val="A36C00D0"/>
    <w:lvl w:ilvl="0" w:tplc="D34ED44A">
      <w:start w:val="1"/>
      <w:numFmt w:val="bullet"/>
      <w:lvlText w:val=""/>
      <w:lvlJc w:val="left"/>
      <w:pPr>
        <w:ind w:left="780" w:hanging="420"/>
      </w:pPr>
      <w:rPr>
        <w:rFonts w:ascii="Wingdings" w:hAnsi="Wingdings"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4" w15:restartNumberingAfterBreak="0">
    <w:nsid w:val="18897190"/>
    <w:multiLevelType w:val="hybridMultilevel"/>
    <w:tmpl w:val="93FCC372"/>
    <w:lvl w:ilvl="0" w:tplc="0409000F">
      <w:start w:val="1"/>
      <w:numFmt w:val="decimal"/>
      <w:lvlText w:val="%1."/>
      <w:lvlJc w:val="left"/>
      <w:pPr>
        <w:tabs>
          <w:tab w:val="num" w:pos="360"/>
        </w:tabs>
        <w:ind w:left="360" w:hanging="360"/>
      </w:pPr>
      <w:rPr>
        <w:rFonts w:hint="default"/>
      </w:rPr>
    </w:lvl>
    <w:lvl w:ilvl="1" w:tplc="634A8386">
      <w:start w:val="1"/>
      <w:numFmt w:val="decimal"/>
      <w:lvlText w:val="%2."/>
      <w:lvlJc w:val="left"/>
      <w:pPr>
        <w:tabs>
          <w:tab w:val="num" w:pos="0"/>
        </w:tabs>
        <w:ind w:left="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1F0715DA"/>
    <w:multiLevelType w:val="hybridMultilevel"/>
    <w:tmpl w:val="7C622EC0"/>
    <w:lvl w:ilvl="0" w:tplc="0409000F">
      <w:start w:val="1"/>
      <w:numFmt w:val="decimal"/>
      <w:lvlText w:val="%1."/>
      <w:lvlJc w:val="left"/>
      <w:pPr>
        <w:tabs>
          <w:tab w:val="num" w:pos="360"/>
        </w:tabs>
        <w:ind w:left="360" w:hanging="360"/>
      </w:pPr>
      <w:rPr>
        <w:rFonts w:hint="default"/>
      </w:rPr>
    </w:lvl>
    <w:lvl w:ilvl="1" w:tplc="1EA88C32">
      <w:start w:val="1"/>
      <w:numFmt w:val="decimal"/>
      <w:lvlText w:val="%2."/>
      <w:lvlJc w:val="left"/>
      <w:pPr>
        <w:tabs>
          <w:tab w:val="num" w:pos="-181"/>
        </w:tabs>
        <w:ind w:left="-181"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1F8D1324"/>
    <w:multiLevelType w:val="hybridMultilevel"/>
    <w:tmpl w:val="DE227EBC"/>
    <w:lvl w:ilvl="0" w:tplc="0409000F">
      <w:start w:val="1"/>
      <w:numFmt w:val="decimal"/>
      <w:lvlText w:val="%1."/>
      <w:lvlJc w:val="left"/>
      <w:pPr>
        <w:tabs>
          <w:tab w:val="num" w:pos="360"/>
        </w:tabs>
        <w:ind w:left="360" w:hanging="360"/>
      </w:pPr>
      <w:rPr>
        <w:rFonts w:hint="default"/>
      </w:rPr>
    </w:lvl>
    <w:lvl w:ilvl="1" w:tplc="1EA88C32">
      <w:start w:val="1"/>
      <w:numFmt w:val="decimal"/>
      <w:lvlText w:val="%2."/>
      <w:lvlJc w:val="left"/>
      <w:pPr>
        <w:tabs>
          <w:tab w:val="num" w:pos="-181"/>
        </w:tabs>
        <w:ind w:left="-181"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2B9B1605"/>
    <w:multiLevelType w:val="hybridMultilevel"/>
    <w:tmpl w:val="E2D83CFC"/>
    <w:lvl w:ilvl="0" w:tplc="F370A64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79"/>
        </w:tabs>
        <w:ind w:left="-79" w:hanging="420"/>
      </w:pPr>
    </w:lvl>
    <w:lvl w:ilvl="2" w:tplc="04090011" w:tentative="1">
      <w:start w:val="1"/>
      <w:numFmt w:val="decimalEnclosedCircle"/>
      <w:lvlText w:val="%3"/>
      <w:lvlJc w:val="left"/>
      <w:pPr>
        <w:tabs>
          <w:tab w:val="num" w:pos="341"/>
        </w:tabs>
        <w:ind w:left="341" w:hanging="420"/>
      </w:pPr>
    </w:lvl>
    <w:lvl w:ilvl="3" w:tplc="0409000F" w:tentative="1">
      <w:start w:val="1"/>
      <w:numFmt w:val="decimal"/>
      <w:lvlText w:val="%4."/>
      <w:lvlJc w:val="left"/>
      <w:pPr>
        <w:tabs>
          <w:tab w:val="num" w:pos="761"/>
        </w:tabs>
        <w:ind w:left="761" w:hanging="420"/>
      </w:pPr>
    </w:lvl>
    <w:lvl w:ilvl="4" w:tplc="04090017" w:tentative="1">
      <w:start w:val="1"/>
      <w:numFmt w:val="aiueoFullWidth"/>
      <w:lvlText w:val="(%5)"/>
      <w:lvlJc w:val="left"/>
      <w:pPr>
        <w:tabs>
          <w:tab w:val="num" w:pos="1181"/>
        </w:tabs>
        <w:ind w:left="1181" w:hanging="420"/>
      </w:pPr>
    </w:lvl>
    <w:lvl w:ilvl="5" w:tplc="04090011" w:tentative="1">
      <w:start w:val="1"/>
      <w:numFmt w:val="decimalEnclosedCircle"/>
      <w:lvlText w:val="%6"/>
      <w:lvlJc w:val="left"/>
      <w:pPr>
        <w:tabs>
          <w:tab w:val="num" w:pos="1601"/>
        </w:tabs>
        <w:ind w:left="1601" w:hanging="420"/>
      </w:pPr>
    </w:lvl>
    <w:lvl w:ilvl="6" w:tplc="0409000F" w:tentative="1">
      <w:start w:val="1"/>
      <w:numFmt w:val="decimal"/>
      <w:lvlText w:val="%7."/>
      <w:lvlJc w:val="left"/>
      <w:pPr>
        <w:tabs>
          <w:tab w:val="num" w:pos="2021"/>
        </w:tabs>
        <w:ind w:left="2021" w:hanging="420"/>
      </w:pPr>
    </w:lvl>
    <w:lvl w:ilvl="7" w:tplc="04090017" w:tentative="1">
      <w:start w:val="1"/>
      <w:numFmt w:val="aiueoFullWidth"/>
      <w:lvlText w:val="(%8)"/>
      <w:lvlJc w:val="left"/>
      <w:pPr>
        <w:tabs>
          <w:tab w:val="num" w:pos="2441"/>
        </w:tabs>
        <w:ind w:left="2441" w:hanging="420"/>
      </w:pPr>
    </w:lvl>
    <w:lvl w:ilvl="8" w:tplc="04090011" w:tentative="1">
      <w:start w:val="1"/>
      <w:numFmt w:val="decimalEnclosedCircle"/>
      <w:lvlText w:val="%9"/>
      <w:lvlJc w:val="left"/>
      <w:pPr>
        <w:tabs>
          <w:tab w:val="num" w:pos="2861"/>
        </w:tabs>
        <w:ind w:left="2861" w:hanging="420"/>
      </w:pPr>
    </w:lvl>
  </w:abstractNum>
  <w:abstractNum w:abstractNumId="8" w15:restartNumberingAfterBreak="0">
    <w:nsid w:val="381707BA"/>
    <w:multiLevelType w:val="hybridMultilevel"/>
    <w:tmpl w:val="6BC4AEF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AED5231"/>
    <w:multiLevelType w:val="hybridMultilevel"/>
    <w:tmpl w:val="8440EF0E"/>
    <w:lvl w:ilvl="0" w:tplc="0409000F">
      <w:start w:val="1"/>
      <w:numFmt w:val="decimal"/>
      <w:lvlText w:val="%1."/>
      <w:lvlJc w:val="left"/>
      <w:pPr>
        <w:tabs>
          <w:tab w:val="num" w:pos="360"/>
        </w:tabs>
        <w:ind w:left="360" w:hanging="360"/>
      </w:pPr>
      <w:rPr>
        <w:rFonts w:hint="default"/>
      </w:rPr>
    </w:lvl>
    <w:lvl w:ilvl="1" w:tplc="1EA88C32">
      <w:start w:val="1"/>
      <w:numFmt w:val="decimal"/>
      <w:lvlText w:val="%2."/>
      <w:lvlJc w:val="left"/>
      <w:pPr>
        <w:tabs>
          <w:tab w:val="num" w:pos="-181"/>
        </w:tabs>
        <w:ind w:left="-181"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3C0C5397"/>
    <w:multiLevelType w:val="hybridMultilevel"/>
    <w:tmpl w:val="3E2EB658"/>
    <w:lvl w:ilvl="0" w:tplc="D34ED44A">
      <w:start w:val="1"/>
      <w:numFmt w:val="bullet"/>
      <w:lvlText w:val=""/>
      <w:lvlJc w:val="left"/>
      <w:pPr>
        <w:ind w:left="780" w:hanging="420"/>
      </w:pPr>
      <w:rPr>
        <w:rFonts w:ascii="Wingdings" w:hAnsi="Wingdings"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11" w15:restartNumberingAfterBreak="0">
    <w:nsid w:val="568E4BCE"/>
    <w:multiLevelType w:val="hybridMultilevel"/>
    <w:tmpl w:val="6122D5BC"/>
    <w:lvl w:ilvl="0" w:tplc="0409000F">
      <w:start w:val="1"/>
      <w:numFmt w:val="decimal"/>
      <w:lvlText w:val="%1."/>
      <w:lvlJc w:val="left"/>
      <w:pPr>
        <w:tabs>
          <w:tab w:val="num" w:pos="360"/>
        </w:tabs>
        <w:ind w:left="360" w:hanging="360"/>
      </w:pPr>
      <w:rPr>
        <w:rFonts w:hint="default"/>
      </w:rPr>
    </w:lvl>
    <w:lvl w:ilvl="1" w:tplc="1EA88C32">
      <w:start w:val="1"/>
      <w:numFmt w:val="decimal"/>
      <w:lvlText w:val="%2."/>
      <w:lvlJc w:val="left"/>
      <w:pPr>
        <w:tabs>
          <w:tab w:val="num" w:pos="-181"/>
        </w:tabs>
        <w:ind w:left="-181"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58237995"/>
    <w:multiLevelType w:val="hybridMultilevel"/>
    <w:tmpl w:val="A5FE75D2"/>
    <w:lvl w:ilvl="0" w:tplc="D34ED44A">
      <w:start w:val="1"/>
      <w:numFmt w:val="bullet"/>
      <w:lvlText w:val=""/>
      <w:lvlJc w:val="left"/>
      <w:pPr>
        <w:tabs>
          <w:tab w:val="num" w:pos="360"/>
        </w:tabs>
        <w:ind w:left="360" w:hanging="360"/>
      </w:pPr>
      <w:rPr>
        <w:rFonts w:ascii="Wingdings" w:hAnsi="Wingdings" w:hint="default"/>
      </w:rPr>
    </w:lvl>
    <w:lvl w:ilvl="1" w:tplc="D34ED44A">
      <w:start w:val="1"/>
      <w:numFmt w:val="bullet"/>
      <w:lvlText w:val=""/>
      <w:lvlJc w:val="left"/>
      <w:pPr>
        <w:tabs>
          <w:tab w:val="num" w:pos="903"/>
        </w:tabs>
        <w:ind w:left="903" w:hanging="360"/>
      </w:pPr>
      <w:rPr>
        <w:rFonts w:ascii="Wingdings" w:hAnsi="Wingdings" w:hint="default"/>
      </w:rPr>
    </w:lvl>
    <w:lvl w:ilvl="2" w:tplc="03DA36AC">
      <w:start w:val="1"/>
      <w:numFmt w:val="bullet"/>
      <w:lvlText w:val="-"/>
      <w:lvlJc w:val="left"/>
      <w:pPr>
        <w:tabs>
          <w:tab w:val="num" w:pos="930"/>
        </w:tabs>
        <w:ind w:left="930" w:hanging="360"/>
      </w:pPr>
      <w:rPr>
        <w:rFonts w:ascii="Century" w:eastAsia="ＭＳ 明朝" w:hAnsi="Century" w:cs="Times New Roman" w:hint="default"/>
      </w:rPr>
    </w:lvl>
    <w:lvl w:ilvl="3" w:tplc="04090001">
      <w:start w:val="1"/>
      <w:numFmt w:val="bullet"/>
      <w:lvlText w:val=""/>
      <w:lvlJc w:val="left"/>
      <w:pPr>
        <w:tabs>
          <w:tab w:val="num" w:pos="1410"/>
        </w:tabs>
        <w:ind w:left="1410" w:hanging="420"/>
      </w:pPr>
      <w:rPr>
        <w:rFonts w:ascii="Wingdings" w:hAnsi="Wingdings" w:hint="default"/>
      </w:rPr>
    </w:lvl>
    <w:lvl w:ilvl="4" w:tplc="0409000B" w:tentative="1">
      <w:start w:val="1"/>
      <w:numFmt w:val="bullet"/>
      <w:lvlText w:val=""/>
      <w:lvlJc w:val="left"/>
      <w:pPr>
        <w:tabs>
          <w:tab w:val="num" w:pos="1830"/>
        </w:tabs>
        <w:ind w:left="1830" w:hanging="420"/>
      </w:pPr>
      <w:rPr>
        <w:rFonts w:ascii="Wingdings" w:hAnsi="Wingdings" w:hint="default"/>
      </w:rPr>
    </w:lvl>
    <w:lvl w:ilvl="5" w:tplc="0409000D" w:tentative="1">
      <w:start w:val="1"/>
      <w:numFmt w:val="bullet"/>
      <w:lvlText w:val=""/>
      <w:lvlJc w:val="left"/>
      <w:pPr>
        <w:tabs>
          <w:tab w:val="num" w:pos="2250"/>
        </w:tabs>
        <w:ind w:left="2250" w:hanging="420"/>
      </w:pPr>
      <w:rPr>
        <w:rFonts w:ascii="Wingdings" w:hAnsi="Wingdings" w:hint="default"/>
      </w:rPr>
    </w:lvl>
    <w:lvl w:ilvl="6" w:tplc="04090001" w:tentative="1">
      <w:start w:val="1"/>
      <w:numFmt w:val="bullet"/>
      <w:lvlText w:val=""/>
      <w:lvlJc w:val="left"/>
      <w:pPr>
        <w:tabs>
          <w:tab w:val="num" w:pos="2670"/>
        </w:tabs>
        <w:ind w:left="2670" w:hanging="420"/>
      </w:pPr>
      <w:rPr>
        <w:rFonts w:ascii="Wingdings" w:hAnsi="Wingdings" w:hint="default"/>
      </w:rPr>
    </w:lvl>
    <w:lvl w:ilvl="7" w:tplc="0409000B" w:tentative="1">
      <w:start w:val="1"/>
      <w:numFmt w:val="bullet"/>
      <w:lvlText w:val=""/>
      <w:lvlJc w:val="left"/>
      <w:pPr>
        <w:tabs>
          <w:tab w:val="num" w:pos="3090"/>
        </w:tabs>
        <w:ind w:left="3090" w:hanging="420"/>
      </w:pPr>
      <w:rPr>
        <w:rFonts w:ascii="Wingdings" w:hAnsi="Wingdings" w:hint="default"/>
      </w:rPr>
    </w:lvl>
    <w:lvl w:ilvl="8" w:tplc="0409000D" w:tentative="1">
      <w:start w:val="1"/>
      <w:numFmt w:val="bullet"/>
      <w:lvlText w:val=""/>
      <w:lvlJc w:val="left"/>
      <w:pPr>
        <w:tabs>
          <w:tab w:val="num" w:pos="3510"/>
        </w:tabs>
        <w:ind w:left="3510" w:hanging="420"/>
      </w:pPr>
      <w:rPr>
        <w:rFonts w:ascii="Wingdings" w:hAnsi="Wingdings" w:hint="default"/>
      </w:rPr>
    </w:lvl>
  </w:abstractNum>
  <w:abstractNum w:abstractNumId="13" w15:restartNumberingAfterBreak="0">
    <w:nsid w:val="674500B3"/>
    <w:multiLevelType w:val="hybridMultilevel"/>
    <w:tmpl w:val="58E609FC"/>
    <w:lvl w:ilvl="0" w:tplc="F370A64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79"/>
        </w:tabs>
        <w:ind w:left="-79" w:hanging="420"/>
      </w:pPr>
    </w:lvl>
    <w:lvl w:ilvl="2" w:tplc="04090011" w:tentative="1">
      <w:start w:val="1"/>
      <w:numFmt w:val="decimalEnclosedCircle"/>
      <w:lvlText w:val="%3"/>
      <w:lvlJc w:val="left"/>
      <w:pPr>
        <w:tabs>
          <w:tab w:val="num" w:pos="341"/>
        </w:tabs>
        <w:ind w:left="341" w:hanging="420"/>
      </w:pPr>
    </w:lvl>
    <w:lvl w:ilvl="3" w:tplc="0409000F" w:tentative="1">
      <w:start w:val="1"/>
      <w:numFmt w:val="decimal"/>
      <w:lvlText w:val="%4."/>
      <w:lvlJc w:val="left"/>
      <w:pPr>
        <w:tabs>
          <w:tab w:val="num" w:pos="761"/>
        </w:tabs>
        <w:ind w:left="761" w:hanging="420"/>
      </w:pPr>
    </w:lvl>
    <w:lvl w:ilvl="4" w:tplc="04090017" w:tentative="1">
      <w:start w:val="1"/>
      <w:numFmt w:val="aiueoFullWidth"/>
      <w:lvlText w:val="(%5)"/>
      <w:lvlJc w:val="left"/>
      <w:pPr>
        <w:tabs>
          <w:tab w:val="num" w:pos="1181"/>
        </w:tabs>
        <w:ind w:left="1181" w:hanging="420"/>
      </w:pPr>
    </w:lvl>
    <w:lvl w:ilvl="5" w:tplc="04090011" w:tentative="1">
      <w:start w:val="1"/>
      <w:numFmt w:val="decimalEnclosedCircle"/>
      <w:lvlText w:val="%6"/>
      <w:lvlJc w:val="left"/>
      <w:pPr>
        <w:tabs>
          <w:tab w:val="num" w:pos="1601"/>
        </w:tabs>
        <w:ind w:left="1601" w:hanging="420"/>
      </w:pPr>
    </w:lvl>
    <w:lvl w:ilvl="6" w:tplc="0409000F" w:tentative="1">
      <w:start w:val="1"/>
      <w:numFmt w:val="decimal"/>
      <w:lvlText w:val="%7."/>
      <w:lvlJc w:val="left"/>
      <w:pPr>
        <w:tabs>
          <w:tab w:val="num" w:pos="2021"/>
        </w:tabs>
        <w:ind w:left="2021" w:hanging="420"/>
      </w:pPr>
    </w:lvl>
    <w:lvl w:ilvl="7" w:tplc="04090017" w:tentative="1">
      <w:start w:val="1"/>
      <w:numFmt w:val="aiueoFullWidth"/>
      <w:lvlText w:val="(%8)"/>
      <w:lvlJc w:val="left"/>
      <w:pPr>
        <w:tabs>
          <w:tab w:val="num" w:pos="2441"/>
        </w:tabs>
        <w:ind w:left="2441" w:hanging="420"/>
      </w:pPr>
    </w:lvl>
    <w:lvl w:ilvl="8" w:tplc="04090011" w:tentative="1">
      <w:start w:val="1"/>
      <w:numFmt w:val="decimalEnclosedCircle"/>
      <w:lvlText w:val="%9"/>
      <w:lvlJc w:val="left"/>
      <w:pPr>
        <w:tabs>
          <w:tab w:val="num" w:pos="2861"/>
        </w:tabs>
        <w:ind w:left="2861" w:hanging="420"/>
      </w:pPr>
    </w:lvl>
  </w:abstractNum>
  <w:abstractNum w:abstractNumId="14" w15:restartNumberingAfterBreak="0">
    <w:nsid w:val="6CF539D5"/>
    <w:multiLevelType w:val="hybridMultilevel"/>
    <w:tmpl w:val="90F8138A"/>
    <w:lvl w:ilvl="0" w:tplc="0409000F">
      <w:start w:val="1"/>
      <w:numFmt w:val="decimal"/>
      <w:lvlText w:val="%1."/>
      <w:lvlJc w:val="left"/>
      <w:pPr>
        <w:tabs>
          <w:tab w:val="num" w:pos="360"/>
        </w:tabs>
        <w:ind w:left="360" w:hanging="360"/>
      </w:pPr>
      <w:rPr>
        <w:rFonts w:hint="default"/>
      </w:rPr>
    </w:lvl>
    <w:lvl w:ilvl="1" w:tplc="1EA88C32">
      <w:start w:val="1"/>
      <w:numFmt w:val="decimal"/>
      <w:lvlText w:val="%2."/>
      <w:lvlJc w:val="left"/>
      <w:pPr>
        <w:tabs>
          <w:tab w:val="num" w:pos="-181"/>
        </w:tabs>
        <w:ind w:left="-181"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6E9D5886"/>
    <w:multiLevelType w:val="multilevel"/>
    <w:tmpl w:val="4C386374"/>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7FF76E39"/>
    <w:multiLevelType w:val="hybridMultilevel"/>
    <w:tmpl w:val="14D2FCE8"/>
    <w:lvl w:ilvl="0" w:tplc="A05EC4C4">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700812943">
    <w:abstractNumId w:val="1"/>
  </w:num>
  <w:num w:numId="2" w16cid:durableId="1504735223">
    <w:abstractNumId w:val="15"/>
  </w:num>
  <w:num w:numId="3" w16cid:durableId="817578224">
    <w:abstractNumId w:val="0"/>
  </w:num>
  <w:num w:numId="4" w16cid:durableId="1271930507">
    <w:abstractNumId w:val="12"/>
  </w:num>
  <w:num w:numId="5" w16cid:durableId="761996860">
    <w:abstractNumId w:val="7"/>
  </w:num>
  <w:num w:numId="6" w16cid:durableId="1128890144">
    <w:abstractNumId w:val="12"/>
  </w:num>
  <w:num w:numId="7" w16cid:durableId="1450126769">
    <w:abstractNumId w:val="16"/>
  </w:num>
  <w:num w:numId="8" w16cid:durableId="3748614">
    <w:abstractNumId w:val="4"/>
  </w:num>
  <w:num w:numId="9" w16cid:durableId="419299506">
    <w:abstractNumId w:val="2"/>
  </w:num>
  <w:num w:numId="10" w16cid:durableId="521165657">
    <w:abstractNumId w:val="8"/>
  </w:num>
  <w:num w:numId="11" w16cid:durableId="589314962">
    <w:abstractNumId w:val="6"/>
  </w:num>
  <w:num w:numId="12" w16cid:durableId="514732533">
    <w:abstractNumId w:val="14"/>
  </w:num>
  <w:num w:numId="13" w16cid:durableId="579173595">
    <w:abstractNumId w:val="9"/>
  </w:num>
  <w:num w:numId="14" w16cid:durableId="1898007915">
    <w:abstractNumId w:val="11"/>
  </w:num>
  <w:num w:numId="15" w16cid:durableId="1225144721">
    <w:abstractNumId w:val="3"/>
  </w:num>
  <w:num w:numId="16" w16cid:durableId="331682191">
    <w:abstractNumId w:val="10"/>
  </w:num>
  <w:num w:numId="17" w16cid:durableId="761949439">
    <w:abstractNumId w:val="5"/>
  </w:num>
  <w:num w:numId="18" w16cid:durableId="1815948198">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81"/>
  <w:displayHorizontalDrawingGridEvery w:val="0"/>
  <w:displayVerticalDrawingGridEvery w:val="2"/>
  <w:characterSpacingControl w:val="compressPunctuation"/>
  <w:hdrShapeDefaults>
    <o:shapedefaults v:ext="edit" spidmax="2050" fill="f" fillcolor="#eaeaea" stroke="f">
      <v:fill color="#eaeaea" on="f"/>
      <v:stroke on="f"/>
      <v:textbox inset="5.85pt,.7pt,5.85pt,.7pt"/>
      <o:colormru v:ext="edit" colors="#eaeae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dTableWindowPos" w:val=" 0, 0"/>
  </w:docVars>
  <w:rsids>
    <w:rsidRoot w:val="00A02196"/>
    <w:rsid w:val="0000040C"/>
    <w:rsid w:val="000008EF"/>
    <w:rsid w:val="00001074"/>
    <w:rsid w:val="00001995"/>
    <w:rsid w:val="00002688"/>
    <w:rsid w:val="00002EC5"/>
    <w:rsid w:val="00003BBE"/>
    <w:rsid w:val="0000412B"/>
    <w:rsid w:val="00004967"/>
    <w:rsid w:val="00004BA2"/>
    <w:rsid w:val="00006B43"/>
    <w:rsid w:val="00007429"/>
    <w:rsid w:val="000076F9"/>
    <w:rsid w:val="00007A10"/>
    <w:rsid w:val="0001020B"/>
    <w:rsid w:val="00010477"/>
    <w:rsid w:val="00010EE2"/>
    <w:rsid w:val="00011DC0"/>
    <w:rsid w:val="00013B37"/>
    <w:rsid w:val="0001557F"/>
    <w:rsid w:val="00015C67"/>
    <w:rsid w:val="00016466"/>
    <w:rsid w:val="00017D87"/>
    <w:rsid w:val="00021329"/>
    <w:rsid w:val="0002139B"/>
    <w:rsid w:val="00021FE4"/>
    <w:rsid w:val="00022D16"/>
    <w:rsid w:val="00023535"/>
    <w:rsid w:val="00023BAA"/>
    <w:rsid w:val="00025C87"/>
    <w:rsid w:val="00026F21"/>
    <w:rsid w:val="00027E7C"/>
    <w:rsid w:val="000304A6"/>
    <w:rsid w:val="00030E62"/>
    <w:rsid w:val="00030FD6"/>
    <w:rsid w:val="000319A7"/>
    <w:rsid w:val="0003510F"/>
    <w:rsid w:val="00035B04"/>
    <w:rsid w:val="000365DE"/>
    <w:rsid w:val="0004016F"/>
    <w:rsid w:val="00041CA8"/>
    <w:rsid w:val="000427DB"/>
    <w:rsid w:val="0004426E"/>
    <w:rsid w:val="00045656"/>
    <w:rsid w:val="00047283"/>
    <w:rsid w:val="00047384"/>
    <w:rsid w:val="00047A7A"/>
    <w:rsid w:val="00050482"/>
    <w:rsid w:val="0005141B"/>
    <w:rsid w:val="00053E0D"/>
    <w:rsid w:val="00054752"/>
    <w:rsid w:val="00054AF5"/>
    <w:rsid w:val="00055ED5"/>
    <w:rsid w:val="0005620E"/>
    <w:rsid w:val="00056369"/>
    <w:rsid w:val="000568E6"/>
    <w:rsid w:val="000572B7"/>
    <w:rsid w:val="000576D6"/>
    <w:rsid w:val="00057ABC"/>
    <w:rsid w:val="0006060F"/>
    <w:rsid w:val="00060802"/>
    <w:rsid w:val="00060BBE"/>
    <w:rsid w:val="00060E1D"/>
    <w:rsid w:val="00063726"/>
    <w:rsid w:val="00064F89"/>
    <w:rsid w:val="00066921"/>
    <w:rsid w:val="00067700"/>
    <w:rsid w:val="000710B3"/>
    <w:rsid w:val="000713A0"/>
    <w:rsid w:val="000713ED"/>
    <w:rsid w:val="00072533"/>
    <w:rsid w:val="00073844"/>
    <w:rsid w:val="00081F4C"/>
    <w:rsid w:val="0008291A"/>
    <w:rsid w:val="00083DD0"/>
    <w:rsid w:val="000859FC"/>
    <w:rsid w:val="0009189B"/>
    <w:rsid w:val="0009230F"/>
    <w:rsid w:val="00092AC3"/>
    <w:rsid w:val="0009502C"/>
    <w:rsid w:val="00097965"/>
    <w:rsid w:val="00097D1D"/>
    <w:rsid w:val="00097E0D"/>
    <w:rsid w:val="000A11E8"/>
    <w:rsid w:val="000A154B"/>
    <w:rsid w:val="000A3830"/>
    <w:rsid w:val="000A493E"/>
    <w:rsid w:val="000A5AAE"/>
    <w:rsid w:val="000A6B70"/>
    <w:rsid w:val="000A75E8"/>
    <w:rsid w:val="000A760A"/>
    <w:rsid w:val="000B515D"/>
    <w:rsid w:val="000B6217"/>
    <w:rsid w:val="000C22AF"/>
    <w:rsid w:val="000C349F"/>
    <w:rsid w:val="000C4444"/>
    <w:rsid w:val="000C5E81"/>
    <w:rsid w:val="000C7AB4"/>
    <w:rsid w:val="000D37E1"/>
    <w:rsid w:val="000D4195"/>
    <w:rsid w:val="000D4CBD"/>
    <w:rsid w:val="000D618C"/>
    <w:rsid w:val="000E0AD1"/>
    <w:rsid w:val="000E0C2E"/>
    <w:rsid w:val="000E2CBE"/>
    <w:rsid w:val="000E3033"/>
    <w:rsid w:val="000E3FA7"/>
    <w:rsid w:val="000E446D"/>
    <w:rsid w:val="000E4538"/>
    <w:rsid w:val="000E46E5"/>
    <w:rsid w:val="000E4C01"/>
    <w:rsid w:val="000E6235"/>
    <w:rsid w:val="000E6921"/>
    <w:rsid w:val="000E6EFA"/>
    <w:rsid w:val="000E7104"/>
    <w:rsid w:val="000E7D87"/>
    <w:rsid w:val="000F247E"/>
    <w:rsid w:val="000F476C"/>
    <w:rsid w:val="000F58B1"/>
    <w:rsid w:val="000F720D"/>
    <w:rsid w:val="000F72B2"/>
    <w:rsid w:val="00102159"/>
    <w:rsid w:val="001031B6"/>
    <w:rsid w:val="00104AB0"/>
    <w:rsid w:val="00105CD4"/>
    <w:rsid w:val="0010738A"/>
    <w:rsid w:val="001106D8"/>
    <w:rsid w:val="001106DB"/>
    <w:rsid w:val="00111652"/>
    <w:rsid w:val="0011477B"/>
    <w:rsid w:val="0011485D"/>
    <w:rsid w:val="00115860"/>
    <w:rsid w:val="00116801"/>
    <w:rsid w:val="00121700"/>
    <w:rsid w:val="00123772"/>
    <w:rsid w:val="001252A6"/>
    <w:rsid w:val="001278FE"/>
    <w:rsid w:val="00127A42"/>
    <w:rsid w:val="00130A59"/>
    <w:rsid w:val="00131866"/>
    <w:rsid w:val="00131BE2"/>
    <w:rsid w:val="00131C66"/>
    <w:rsid w:val="00131E76"/>
    <w:rsid w:val="0013234B"/>
    <w:rsid w:val="00132F1F"/>
    <w:rsid w:val="00135794"/>
    <w:rsid w:val="00135E9A"/>
    <w:rsid w:val="00137A32"/>
    <w:rsid w:val="001407CC"/>
    <w:rsid w:val="00141549"/>
    <w:rsid w:val="00144B57"/>
    <w:rsid w:val="00144E3C"/>
    <w:rsid w:val="00151789"/>
    <w:rsid w:val="00152B60"/>
    <w:rsid w:val="00154CA9"/>
    <w:rsid w:val="00154FD6"/>
    <w:rsid w:val="00157F54"/>
    <w:rsid w:val="00160578"/>
    <w:rsid w:val="00161580"/>
    <w:rsid w:val="0016195D"/>
    <w:rsid w:val="00162181"/>
    <w:rsid w:val="00162C47"/>
    <w:rsid w:val="0017255A"/>
    <w:rsid w:val="0017281A"/>
    <w:rsid w:val="00173D19"/>
    <w:rsid w:val="00173D88"/>
    <w:rsid w:val="00173E77"/>
    <w:rsid w:val="00175EB6"/>
    <w:rsid w:val="001770ED"/>
    <w:rsid w:val="0017749E"/>
    <w:rsid w:val="00177944"/>
    <w:rsid w:val="00177FFE"/>
    <w:rsid w:val="0018066B"/>
    <w:rsid w:val="0018159C"/>
    <w:rsid w:val="0018440B"/>
    <w:rsid w:val="001848F8"/>
    <w:rsid w:val="001849E4"/>
    <w:rsid w:val="00185338"/>
    <w:rsid w:val="00185B52"/>
    <w:rsid w:val="001868E6"/>
    <w:rsid w:val="00186CB1"/>
    <w:rsid w:val="00187959"/>
    <w:rsid w:val="00187AE0"/>
    <w:rsid w:val="00192D4E"/>
    <w:rsid w:val="001964B8"/>
    <w:rsid w:val="00197855"/>
    <w:rsid w:val="001A127A"/>
    <w:rsid w:val="001A1B48"/>
    <w:rsid w:val="001A205F"/>
    <w:rsid w:val="001A2E6B"/>
    <w:rsid w:val="001A52AA"/>
    <w:rsid w:val="001A7BE6"/>
    <w:rsid w:val="001B011A"/>
    <w:rsid w:val="001B1853"/>
    <w:rsid w:val="001B2071"/>
    <w:rsid w:val="001B2A2B"/>
    <w:rsid w:val="001B413F"/>
    <w:rsid w:val="001B5744"/>
    <w:rsid w:val="001B57D1"/>
    <w:rsid w:val="001B686B"/>
    <w:rsid w:val="001B7C2F"/>
    <w:rsid w:val="001C23E2"/>
    <w:rsid w:val="001C2A85"/>
    <w:rsid w:val="001C2D44"/>
    <w:rsid w:val="001C6679"/>
    <w:rsid w:val="001C767D"/>
    <w:rsid w:val="001D47F3"/>
    <w:rsid w:val="001D5084"/>
    <w:rsid w:val="001E2B97"/>
    <w:rsid w:val="001E35FA"/>
    <w:rsid w:val="001E5F29"/>
    <w:rsid w:val="001E6A29"/>
    <w:rsid w:val="001E74ED"/>
    <w:rsid w:val="001F0772"/>
    <w:rsid w:val="001F18FA"/>
    <w:rsid w:val="001F1D4B"/>
    <w:rsid w:val="001F2D68"/>
    <w:rsid w:val="001F37E0"/>
    <w:rsid w:val="001F6F17"/>
    <w:rsid w:val="001F7110"/>
    <w:rsid w:val="002009AA"/>
    <w:rsid w:val="00202C7B"/>
    <w:rsid w:val="00203642"/>
    <w:rsid w:val="00205687"/>
    <w:rsid w:val="00205805"/>
    <w:rsid w:val="0020749C"/>
    <w:rsid w:val="002127D6"/>
    <w:rsid w:val="002136C4"/>
    <w:rsid w:val="00213C2A"/>
    <w:rsid w:val="002159F6"/>
    <w:rsid w:val="00215AD3"/>
    <w:rsid w:val="002162CB"/>
    <w:rsid w:val="002164E2"/>
    <w:rsid w:val="00221500"/>
    <w:rsid w:val="0022217B"/>
    <w:rsid w:val="0022239C"/>
    <w:rsid w:val="0022260F"/>
    <w:rsid w:val="00222B44"/>
    <w:rsid w:val="00222CB3"/>
    <w:rsid w:val="002231AE"/>
    <w:rsid w:val="00223ABD"/>
    <w:rsid w:val="00226D28"/>
    <w:rsid w:val="002314A3"/>
    <w:rsid w:val="002334C4"/>
    <w:rsid w:val="002338BF"/>
    <w:rsid w:val="002372F9"/>
    <w:rsid w:val="002419ED"/>
    <w:rsid w:val="002427F6"/>
    <w:rsid w:val="00242E59"/>
    <w:rsid w:val="0024411F"/>
    <w:rsid w:val="00244D2C"/>
    <w:rsid w:val="00245297"/>
    <w:rsid w:val="00245762"/>
    <w:rsid w:val="00245A9D"/>
    <w:rsid w:val="00247C98"/>
    <w:rsid w:val="00247E5B"/>
    <w:rsid w:val="002530BB"/>
    <w:rsid w:val="00253142"/>
    <w:rsid w:val="002534F1"/>
    <w:rsid w:val="002564DB"/>
    <w:rsid w:val="00257439"/>
    <w:rsid w:val="0025749E"/>
    <w:rsid w:val="00257C73"/>
    <w:rsid w:val="00260FA9"/>
    <w:rsid w:val="002623E9"/>
    <w:rsid w:val="0026420F"/>
    <w:rsid w:val="00266259"/>
    <w:rsid w:val="002677FB"/>
    <w:rsid w:val="00270ADE"/>
    <w:rsid w:val="002711FB"/>
    <w:rsid w:val="00271A82"/>
    <w:rsid w:val="00273E69"/>
    <w:rsid w:val="00274070"/>
    <w:rsid w:val="00275B3C"/>
    <w:rsid w:val="00275E41"/>
    <w:rsid w:val="00276646"/>
    <w:rsid w:val="00280611"/>
    <w:rsid w:val="00280A46"/>
    <w:rsid w:val="0028287C"/>
    <w:rsid w:val="00283BD8"/>
    <w:rsid w:val="00290094"/>
    <w:rsid w:val="00292CCC"/>
    <w:rsid w:val="00293856"/>
    <w:rsid w:val="00294792"/>
    <w:rsid w:val="00295877"/>
    <w:rsid w:val="00295B59"/>
    <w:rsid w:val="0029639E"/>
    <w:rsid w:val="002967E4"/>
    <w:rsid w:val="00297307"/>
    <w:rsid w:val="00297F17"/>
    <w:rsid w:val="002A0F07"/>
    <w:rsid w:val="002A3278"/>
    <w:rsid w:val="002A37FA"/>
    <w:rsid w:val="002A6A25"/>
    <w:rsid w:val="002A76B1"/>
    <w:rsid w:val="002B0CC6"/>
    <w:rsid w:val="002B118C"/>
    <w:rsid w:val="002B1527"/>
    <w:rsid w:val="002B35A0"/>
    <w:rsid w:val="002B495A"/>
    <w:rsid w:val="002B53BA"/>
    <w:rsid w:val="002B7D84"/>
    <w:rsid w:val="002B7D8B"/>
    <w:rsid w:val="002C06A4"/>
    <w:rsid w:val="002C1442"/>
    <w:rsid w:val="002C1567"/>
    <w:rsid w:val="002C16F7"/>
    <w:rsid w:val="002C3CF4"/>
    <w:rsid w:val="002C43E3"/>
    <w:rsid w:val="002C530E"/>
    <w:rsid w:val="002C616B"/>
    <w:rsid w:val="002C6BF7"/>
    <w:rsid w:val="002D10D9"/>
    <w:rsid w:val="002D1913"/>
    <w:rsid w:val="002D3450"/>
    <w:rsid w:val="002D3474"/>
    <w:rsid w:val="002D608B"/>
    <w:rsid w:val="002D6659"/>
    <w:rsid w:val="002D6CF0"/>
    <w:rsid w:val="002E0565"/>
    <w:rsid w:val="002E057D"/>
    <w:rsid w:val="002E0EFF"/>
    <w:rsid w:val="002E1254"/>
    <w:rsid w:val="002E2569"/>
    <w:rsid w:val="002E3E6D"/>
    <w:rsid w:val="002E49ED"/>
    <w:rsid w:val="002E4D4C"/>
    <w:rsid w:val="002E4E16"/>
    <w:rsid w:val="002E71E6"/>
    <w:rsid w:val="002E71EC"/>
    <w:rsid w:val="002E725A"/>
    <w:rsid w:val="002E78F5"/>
    <w:rsid w:val="002F0B92"/>
    <w:rsid w:val="002F12F0"/>
    <w:rsid w:val="002F1C39"/>
    <w:rsid w:val="002F25D3"/>
    <w:rsid w:val="002F27ED"/>
    <w:rsid w:val="002F44D7"/>
    <w:rsid w:val="002F544F"/>
    <w:rsid w:val="002F57A9"/>
    <w:rsid w:val="002F5C19"/>
    <w:rsid w:val="002F6BF1"/>
    <w:rsid w:val="002F731C"/>
    <w:rsid w:val="002F77C5"/>
    <w:rsid w:val="00300924"/>
    <w:rsid w:val="003019C2"/>
    <w:rsid w:val="00301CF5"/>
    <w:rsid w:val="00304F7A"/>
    <w:rsid w:val="003067F8"/>
    <w:rsid w:val="00311945"/>
    <w:rsid w:val="00315309"/>
    <w:rsid w:val="003158C9"/>
    <w:rsid w:val="00322306"/>
    <w:rsid w:val="0032339D"/>
    <w:rsid w:val="00325B5A"/>
    <w:rsid w:val="00333031"/>
    <w:rsid w:val="00334267"/>
    <w:rsid w:val="00336C2F"/>
    <w:rsid w:val="003406ED"/>
    <w:rsid w:val="0034240C"/>
    <w:rsid w:val="00342FA3"/>
    <w:rsid w:val="003432D4"/>
    <w:rsid w:val="00344C0F"/>
    <w:rsid w:val="0034615E"/>
    <w:rsid w:val="003463DB"/>
    <w:rsid w:val="003478F7"/>
    <w:rsid w:val="00350167"/>
    <w:rsid w:val="003506A4"/>
    <w:rsid w:val="00351417"/>
    <w:rsid w:val="003526DC"/>
    <w:rsid w:val="00354E33"/>
    <w:rsid w:val="003563C0"/>
    <w:rsid w:val="00357DC1"/>
    <w:rsid w:val="00360AEF"/>
    <w:rsid w:val="00360B04"/>
    <w:rsid w:val="00360DC0"/>
    <w:rsid w:val="00360F5E"/>
    <w:rsid w:val="00360F76"/>
    <w:rsid w:val="003614A7"/>
    <w:rsid w:val="003619F4"/>
    <w:rsid w:val="00364C2B"/>
    <w:rsid w:val="00365312"/>
    <w:rsid w:val="00365617"/>
    <w:rsid w:val="00367288"/>
    <w:rsid w:val="00367A13"/>
    <w:rsid w:val="00371760"/>
    <w:rsid w:val="00374D74"/>
    <w:rsid w:val="00380535"/>
    <w:rsid w:val="00382549"/>
    <w:rsid w:val="003829B4"/>
    <w:rsid w:val="003834F3"/>
    <w:rsid w:val="003862D4"/>
    <w:rsid w:val="0038714E"/>
    <w:rsid w:val="003874C2"/>
    <w:rsid w:val="0038779F"/>
    <w:rsid w:val="003902D4"/>
    <w:rsid w:val="00391943"/>
    <w:rsid w:val="00393EAD"/>
    <w:rsid w:val="00395F52"/>
    <w:rsid w:val="00397C02"/>
    <w:rsid w:val="003A0089"/>
    <w:rsid w:val="003A2C12"/>
    <w:rsid w:val="003A5756"/>
    <w:rsid w:val="003A5C2E"/>
    <w:rsid w:val="003A5DC7"/>
    <w:rsid w:val="003B0539"/>
    <w:rsid w:val="003B1558"/>
    <w:rsid w:val="003B32E8"/>
    <w:rsid w:val="003B460B"/>
    <w:rsid w:val="003B46C6"/>
    <w:rsid w:val="003B53EE"/>
    <w:rsid w:val="003B6A1E"/>
    <w:rsid w:val="003C0632"/>
    <w:rsid w:val="003C0C9A"/>
    <w:rsid w:val="003C1D62"/>
    <w:rsid w:val="003C2C4E"/>
    <w:rsid w:val="003C2F3C"/>
    <w:rsid w:val="003C40BC"/>
    <w:rsid w:val="003C7D71"/>
    <w:rsid w:val="003D000F"/>
    <w:rsid w:val="003D0090"/>
    <w:rsid w:val="003D4D3E"/>
    <w:rsid w:val="003D5D10"/>
    <w:rsid w:val="003D5D84"/>
    <w:rsid w:val="003D7AB3"/>
    <w:rsid w:val="003D7E51"/>
    <w:rsid w:val="003E30DD"/>
    <w:rsid w:val="003E364F"/>
    <w:rsid w:val="003E58E2"/>
    <w:rsid w:val="003F1E97"/>
    <w:rsid w:val="003F1E9D"/>
    <w:rsid w:val="003F2070"/>
    <w:rsid w:val="003F294B"/>
    <w:rsid w:val="003F2DA1"/>
    <w:rsid w:val="003F2E5D"/>
    <w:rsid w:val="003F2E8C"/>
    <w:rsid w:val="003F779D"/>
    <w:rsid w:val="003F7B83"/>
    <w:rsid w:val="00401E57"/>
    <w:rsid w:val="00402A69"/>
    <w:rsid w:val="004079DA"/>
    <w:rsid w:val="004103FF"/>
    <w:rsid w:val="004124B4"/>
    <w:rsid w:val="00415170"/>
    <w:rsid w:val="00415C31"/>
    <w:rsid w:val="0041720F"/>
    <w:rsid w:val="00417695"/>
    <w:rsid w:val="00420591"/>
    <w:rsid w:val="004207E3"/>
    <w:rsid w:val="00421221"/>
    <w:rsid w:val="00421BCF"/>
    <w:rsid w:val="00423B1F"/>
    <w:rsid w:val="00425426"/>
    <w:rsid w:val="00426CAA"/>
    <w:rsid w:val="004270C3"/>
    <w:rsid w:val="00427AE1"/>
    <w:rsid w:val="0043061E"/>
    <w:rsid w:val="004309AD"/>
    <w:rsid w:val="00430F8D"/>
    <w:rsid w:val="00431FD0"/>
    <w:rsid w:val="00432C6A"/>
    <w:rsid w:val="004338F0"/>
    <w:rsid w:val="00434664"/>
    <w:rsid w:val="004351F5"/>
    <w:rsid w:val="00436491"/>
    <w:rsid w:val="00436DDC"/>
    <w:rsid w:val="004372B8"/>
    <w:rsid w:val="00440724"/>
    <w:rsid w:val="004409AF"/>
    <w:rsid w:val="00440CBD"/>
    <w:rsid w:val="00441CD0"/>
    <w:rsid w:val="00441F0C"/>
    <w:rsid w:val="004421AB"/>
    <w:rsid w:val="00442757"/>
    <w:rsid w:val="004501A2"/>
    <w:rsid w:val="00451BFA"/>
    <w:rsid w:val="00452EF9"/>
    <w:rsid w:val="00454C54"/>
    <w:rsid w:val="00454CEC"/>
    <w:rsid w:val="0045673E"/>
    <w:rsid w:val="00457EA4"/>
    <w:rsid w:val="0046157A"/>
    <w:rsid w:val="004631A7"/>
    <w:rsid w:val="00463472"/>
    <w:rsid w:val="004643F7"/>
    <w:rsid w:val="00464C5F"/>
    <w:rsid w:val="00464EB3"/>
    <w:rsid w:val="00465523"/>
    <w:rsid w:val="00465BFE"/>
    <w:rsid w:val="0046665A"/>
    <w:rsid w:val="00466C75"/>
    <w:rsid w:val="00467A07"/>
    <w:rsid w:val="004710DD"/>
    <w:rsid w:val="00471389"/>
    <w:rsid w:val="00473949"/>
    <w:rsid w:val="00473F51"/>
    <w:rsid w:val="00474024"/>
    <w:rsid w:val="004760BC"/>
    <w:rsid w:val="00476AF9"/>
    <w:rsid w:val="004778B3"/>
    <w:rsid w:val="004801E6"/>
    <w:rsid w:val="00480833"/>
    <w:rsid w:val="004824D0"/>
    <w:rsid w:val="00483682"/>
    <w:rsid w:val="00483C2F"/>
    <w:rsid w:val="004879BC"/>
    <w:rsid w:val="004905EC"/>
    <w:rsid w:val="004916F8"/>
    <w:rsid w:val="0049203D"/>
    <w:rsid w:val="00494864"/>
    <w:rsid w:val="0049755A"/>
    <w:rsid w:val="00497D21"/>
    <w:rsid w:val="004A0215"/>
    <w:rsid w:val="004A2181"/>
    <w:rsid w:val="004A2848"/>
    <w:rsid w:val="004A2B42"/>
    <w:rsid w:val="004A2C4C"/>
    <w:rsid w:val="004A35B4"/>
    <w:rsid w:val="004A3844"/>
    <w:rsid w:val="004A474C"/>
    <w:rsid w:val="004A583E"/>
    <w:rsid w:val="004A706C"/>
    <w:rsid w:val="004B24E0"/>
    <w:rsid w:val="004B317B"/>
    <w:rsid w:val="004B3F3B"/>
    <w:rsid w:val="004B4A28"/>
    <w:rsid w:val="004B55BB"/>
    <w:rsid w:val="004B5A52"/>
    <w:rsid w:val="004B5F2E"/>
    <w:rsid w:val="004C0977"/>
    <w:rsid w:val="004C36E1"/>
    <w:rsid w:val="004C391B"/>
    <w:rsid w:val="004D0BEA"/>
    <w:rsid w:val="004D1985"/>
    <w:rsid w:val="004D5BB7"/>
    <w:rsid w:val="004D6078"/>
    <w:rsid w:val="004D624A"/>
    <w:rsid w:val="004E0135"/>
    <w:rsid w:val="004E039C"/>
    <w:rsid w:val="004E0468"/>
    <w:rsid w:val="004E0B73"/>
    <w:rsid w:val="004E311C"/>
    <w:rsid w:val="004E31B8"/>
    <w:rsid w:val="004E54E3"/>
    <w:rsid w:val="004E5972"/>
    <w:rsid w:val="004E681D"/>
    <w:rsid w:val="004E6E36"/>
    <w:rsid w:val="004E73D9"/>
    <w:rsid w:val="004F0E98"/>
    <w:rsid w:val="004F1AA7"/>
    <w:rsid w:val="004F2DD6"/>
    <w:rsid w:val="004F35B4"/>
    <w:rsid w:val="004F3A10"/>
    <w:rsid w:val="00501110"/>
    <w:rsid w:val="005014E0"/>
    <w:rsid w:val="00501DA1"/>
    <w:rsid w:val="00501F25"/>
    <w:rsid w:val="005020E4"/>
    <w:rsid w:val="00504662"/>
    <w:rsid w:val="00504A2F"/>
    <w:rsid w:val="00506C6C"/>
    <w:rsid w:val="00507DEC"/>
    <w:rsid w:val="0051097A"/>
    <w:rsid w:val="00512071"/>
    <w:rsid w:val="005138F6"/>
    <w:rsid w:val="00515F7C"/>
    <w:rsid w:val="00517075"/>
    <w:rsid w:val="00517A03"/>
    <w:rsid w:val="0052155C"/>
    <w:rsid w:val="005227A2"/>
    <w:rsid w:val="005239E1"/>
    <w:rsid w:val="00525BBC"/>
    <w:rsid w:val="00527B63"/>
    <w:rsid w:val="005310E6"/>
    <w:rsid w:val="005327D8"/>
    <w:rsid w:val="005335F7"/>
    <w:rsid w:val="005348DB"/>
    <w:rsid w:val="00534A75"/>
    <w:rsid w:val="0053579E"/>
    <w:rsid w:val="00541AB4"/>
    <w:rsid w:val="00544034"/>
    <w:rsid w:val="00544342"/>
    <w:rsid w:val="00544D54"/>
    <w:rsid w:val="00547ADD"/>
    <w:rsid w:val="005503E2"/>
    <w:rsid w:val="0055106C"/>
    <w:rsid w:val="00552459"/>
    <w:rsid w:val="00552B8A"/>
    <w:rsid w:val="0055613B"/>
    <w:rsid w:val="00556E66"/>
    <w:rsid w:val="005603C2"/>
    <w:rsid w:val="00561354"/>
    <w:rsid w:val="00562BA7"/>
    <w:rsid w:val="00563AE1"/>
    <w:rsid w:val="00572360"/>
    <w:rsid w:val="0057591C"/>
    <w:rsid w:val="005810C9"/>
    <w:rsid w:val="005818A5"/>
    <w:rsid w:val="00583100"/>
    <w:rsid w:val="00584AEB"/>
    <w:rsid w:val="005854F3"/>
    <w:rsid w:val="0058721C"/>
    <w:rsid w:val="00590D1B"/>
    <w:rsid w:val="00590F42"/>
    <w:rsid w:val="0059333C"/>
    <w:rsid w:val="0059362A"/>
    <w:rsid w:val="0059475E"/>
    <w:rsid w:val="00594E08"/>
    <w:rsid w:val="00596972"/>
    <w:rsid w:val="00596A7A"/>
    <w:rsid w:val="005A0942"/>
    <w:rsid w:val="005A4FF8"/>
    <w:rsid w:val="005A50A9"/>
    <w:rsid w:val="005A65AF"/>
    <w:rsid w:val="005A67BA"/>
    <w:rsid w:val="005A6AC2"/>
    <w:rsid w:val="005A6F88"/>
    <w:rsid w:val="005B078D"/>
    <w:rsid w:val="005B0FDF"/>
    <w:rsid w:val="005B227D"/>
    <w:rsid w:val="005B3034"/>
    <w:rsid w:val="005B321A"/>
    <w:rsid w:val="005B33DD"/>
    <w:rsid w:val="005B340A"/>
    <w:rsid w:val="005B35EC"/>
    <w:rsid w:val="005B3E88"/>
    <w:rsid w:val="005B60ED"/>
    <w:rsid w:val="005B7C07"/>
    <w:rsid w:val="005C1121"/>
    <w:rsid w:val="005C11CA"/>
    <w:rsid w:val="005C13EF"/>
    <w:rsid w:val="005C168C"/>
    <w:rsid w:val="005C3B7F"/>
    <w:rsid w:val="005C4E70"/>
    <w:rsid w:val="005C79E2"/>
    <w:rsid w:val="005D0382"/>
    <w:rsid w:val="005D1364"/>
    <w:rsid w:val="005D1772"/>
    <w:rsid w:val="005D217C"/>
    <w:rsid w:val="005D4280"/>
    <w:rsid w:val="005D56CA"/>
    <w:rsid w:val="005D680D"/>
    <w:rsid w:val="005E40E5"/>
    <w:rsid w:val="005E4B22"/>
    <w:rsid w:val="005E4F7D"/>
    <w:rsid w:val="005E54D5"/>
    <w:rsid w:val="005E720E"/>
    <w:rsid w:val="005E7F76"/>
    <w:rsid w:val="005F07F2"/>
    <w:rsid w:val="005F2BF9"/>
    <w:rsid w:val="005F4651"/>
    <w:rsid w:val="005F4E8A"/>
    <w:rsid w:val="005F7E70"/>
    <w:rsid w:val="006002D9"/>
    <w:rsid w:val="00603F81"/>
    <w:rsid w:val="006044AF"/>
    <w:rsid w:val="00604B11"/>
    <w:rsid w:val="00606A97"/>
    <w:rsid w:val="0060765C"/>
    <w:rsid w:val="00612AF8"/>
    <w:rsid w:val="00612FBC"/>
    <w:rsid w:val="00613A4E"/>
    <w:rsid w:val="00614906"/>
    <w:rsid w:val="006151FA"/>
    <w:rsid w:val="00617275"/>
    <w:rsid w:val="00623737"/>
    <w:rsid w:val="00623837"/>
    <w:rsid w:val="00625DAC"/>
    <w:rsid w:val="006270F9"/>
    <w:rsid w:val="00632A92"/>
    <w:rsid w:val="00633946"/>
    <w:rsid w:val="00633E9A"/>
    <w:rsid w:val="00636669"/>
    <w:rsid w:val="00643BF5"/>
    <w:rsid w:val="00646C99"/>
    <w:rsid w:val="00647235"/>
    <w:rsid w:val="00647975"/>
    <w:rsid w:val="0065123E"/>
    <w:rsid w:val="006529B2"/>
    <w:rsid w:val="00654187"/>
    <w:rsid w:val="00655235"/>
    <w:rsid w:val="0065631C"/>
    <w:rsid w:val="0065740D"/>
    <w:rsid w:val="00657F64"/>
    <w:rsid w:val="006602C5"/>
    <w:rsid w:val="00661463"/>
    <w:rsid w:val="00661C4D"/>
    <w:rsid w:val="0066436F"/>
    <w:rsid w:val="006645B0"/>
    <w:rsid w:val="0066478C"/>
    <w:rsid w:val="00664A1C"/>
    <w:rsid w:val="00666D61"/>
    <w:rsid w:val="006674ED"/>
    <w:rsid w:val="00670CBC"/>
    <w:rsid w:val="00672BD2"/>
    <w:rsid w:val="00674206"/>
    <w:rsid w:val="0067439B"/>
    <w:rsid w:val="00675297"/>
    <w:rsid w:val="00680CA9"/>
    <w:rsid w:val="00681A0C"/>
    <w:rsid w:val="00683142"/>
    <w:rsid w:val="00684781"/>
    <w:rsid w:val="006877CE"/>
    <w:rsid w:val="00687E3B"/>
    <w:rsid w:val="00694C18"/>
    <w:rsid w:val="00695136"/>
    <w:rsid w:val="00696699"/>
    <w:rsid w:val="006972D6"/>
    <w:rsid w:val="00697C58"/>
    <w:rsid w:val="00697EE4"/>
    <w:rsid w:val="006A01F7"/>
    <w:rsid w:val="006A24F0"/>
    <w:rsid w:val="006A3640"/>
    <w:rsid w:val="006A3EBD"/>
    <w:rsid w:val="006A6231"/>
    <w:rsid w:val="006A693A"/>
    <w:rsid w:val="006A6AF3"/>
    <w:rsid w:val="006A791F"/>
    <w:rsid w:val="006B1E03"/>
    <w:rsid w:val="006B22B8"/>
    <w:rsid w:val="006B5344"/>
    <w:rsid w:val="006C176F"/>
    <w:rsid w:val="006C3FC6"/>
    <w:rsid w:val="006C45DE"/>
    <w:rsid w:val="006C6734"/>
    <w:rsid w:val="006C760E"/>
    <w:rsid w:val="006D0B6F"/>
    <w:rsid w:val="006D6585"/>
    <w:rsid w:val="006D7AC4"/>
    <w:rsid w:val="006E0249"/>
    <w:rsid w:val="006E0EEF"/>
    <w:rsid w:val="006E173B"/>
    <w:rsid w:val="006E2875"/>
    <w:rsid w:val="006E3361"/>
    <w:rsid w:val="006E3E84"/>
    <w:rsid w:val="006F016A"/>
    <w:rsid w:val="006F14C0"/>
    <w:rsid w:val="006F1D4C"/>
    <w:rsid w:val="006F3507"/>
    <w:rsid w:val="006F4845"/>
    <w:rsid w:val="006F6982"/>
    <w:rsid w:val="006F79D5"/>
    <w:rsid w:val="006F7D94"/>
    <w:rsid w:val="00702175"/>
    <w:rsid w:val="00702B22"/>
    <w:rsid w:val="00702EAE"/>
    <w:rsid w:val="00705EDC"/>
    <w:rsid w:val="007065F3"/>
    <w:rsid w:val="007070C2"/>
    <w:rsid w:val="00707671"/>
    <w:rsid w:val="00710287"/>
    <w:rsid w:val="00714600"/>
    <w:rsid w:val="00716FCE"/>
    <w:rsid w:val="0072252D"/>
    <w:rsid w:val="007245EB"/>
    <w:rsid w:val="007256EB"/>
    <w:rsid w:val="007328FB"/>
    <w:rsid w:val="00732C96"/>
    <w:rsid w:val="0074032B"/>
    <w:rsid w:val="00741190"/>
    <w:rsid w:val="00742FF9"/>
    <w:rsid w:val="007442F5"/>
    <w:rsid w:val="00745B8C"/>
    <w:rsid w:val="0074666F"/>
    <w:rsid w:val="007471DD"/>
    <w:rsid w:val="007500CE"/>
    <w:rsid w:val="00750963"/>
    <w:rsid w:val="00750C92"/>
    <w:rsid w:val="007525C3"/>
    <w:rsid w:val="0075656A"/>
    <w:rsid w:val="00756586"/>
    <w:rsid w:val="007625BD"/>
    <w:rsid w:val="00767440"/>
    <w:rsid w:val="00767580"/>
    <w:rsid w:val="007701FD"/>
    <w:rsid w:val="00770C60"/>
    <w:rsid w:val="0077115F"/>
    <w:rsid w:val="007720AE"/>
    <w:rsid w:val="007837C8"/>
    <w:rsid w:val="007838D0"/>
    <w:rsid w:val="0078410A"/>
    <w:rsid w:val="007841AB"/>
    <w:rsid w:val="00784E02"/>
    <w:rsid w:val="00785770"/>
    <w:rsid w:val="0079215C"/>
    <w:rsid w:val="00792F13"/>
    <w:rsid w:val="007942CA"/>
    <w:rsid w:val="0079440F"/>
    <w:rsid w:val="0079500A"/>
    <w:rsid w:val="00795074"/>
    <w:rsid w:val="007959AE"/>
    <w:rsid w:val="00796B6E"/>
    <w:rsid w:val="007A17E1"/>
    <w:rsid w:val="007A2CAC"/>
    <w:rsid w:val="007A332C"/>
    <w:rsid w:val="007A3AE2"/>
    <w:rsid w:val="007A4A94"/>
    <w:rsid w:val="007A4D11"/>
    <w:rsid w:val="007A5D11"/>
    <w:rsid w:val="007B0390"/>
    <w:rsid w:val="007B56F1"/>
    <w:rsid w:val="007B5B2B"/>
    <w:rsid w:val="007B6119"/>
    <w:rsid w:val="007C0D5D"/>
    <w:rsid w:val="007C13E8"/>
    <w:rsid w:val="007C2F12"/>
    <w:rsid w:val="007C49A1"/>
    <w:rsid w:val="007C6266"/>
    <w:rsid w:val="007C77EA"/>
    <w:rsid w:val="007D09E0"/>
    <w:rsid w:val="007D28E3"/>
    <w:rsid w:val="007D3462"/>
    <w:rsid w:val="007D494B"/>
    <w:rsid w:val="007D6034"/>
    <w:rsid w:val="007D630D"/>
    <w:rsid w:val="007D6A62"/>
    <w:rsid w:val="007E0156"/>
    <w:rsid w:val="007E03E6"/>
    <w:rsid w:val="007E1AD6"/>
    <w:rsid w:val="007E2BFD"/>
    <w:rsid w:val="007E49F6"/>
    <w:rsid w:val="007E6381"/>
    <w:rsid w:val="007F03B9"/>
    <w:rsid w:val="007F0EDE"/>
    <w:rsid w:val="007F15B6"/>
    <w:rsid w:val="007F2D63"/>
    <w:rsid w:val="007F7241"/>
    <w:rsid w:val="0080011D"/>
    <w:rsid w:val="00800876"/>
    <w:rsid w:val="00801354"/>
    <w:rsid w:val="0080148A"/>
    <w:rsid w:val="00802E81"/>
    <w:rsid w:val="00802F3E"/>
    <w:rsid w:val="00804AA5"/>
    <w:rsid w:val="008059C5"/>
    <w:rsid w:val="0080799C"/>
    <w:rsid w:val="00807D03"/>
    <w:rsid w:val="00811D64"/>
    <w:rsid w:val="0081395D"/>
    <w:rsid w:val="0081408A"/>
    <w:rsid w:val="008150B6"/>
    <w:rsid w:val="0082354D"/>
    <w:rsid w:val="0082510D"/>
    <w:rsid w:val="008251AE"/>
    <w:rsid w:val="00825BBC"/>
    <w:rsid w:val="0082705D"/>
    <w:rsid w:val="00830651"/>
    <w:rsid w:val="00830D5B"/>
    <w:rsid w:val="00831F3A"/>
    <w:rsid w:val="00832E2C"/>
    <w:rsid w:val="00834170"/>
    <w:rsid w:val="00834A19"/>
    <w:rsid w:val="00836A36"/>
    <w:rsid w:val="00841A55"/>
    <w:rsid w:val="00842D62"/>
    <w:rsid w:val="00842E90"/>
    <w:rsid w:val="008436FC"/>
    <w:rsid w:val="00843D8C"/>
    <w:rsid w:val="00845E25"/>
    <w:rsid w:val="008470D3"/>
    <w:rsid w:val="00847477"/>
    <w:rsid w:val="0084754A"/>
    <w:rsid w:val="00852799"/>
    <w:rsid w:val="00853518"/>
    <w:rsid w:val="008553CF"/>
    <w:rsid w:val="008561F2"/>
    <w:rsid w:val="008562FF"/>
    <w:rsid w:val="008564B7"/>
    <w:rsid w:val="00856791"/>
    <w:rsid w:val="00856D2E"/>
    <w:rsid w:val="008617EF"/>
    <w:rsid w:val="00863E1D"/>
    <w:rsid w:val="008643F7"/>
    <w:rsid w:val="0086670D"/>
    <w:rsid w:val="00867A00"/>
    <w:rsid w:val="00867E40"/>
    <w:rsid w:val="008704E5"/>
    <w:rsid w:val="008748D6"/>
    <w:rsid w:val="00875539"/>
    <w:rsid w:val="00875FBD"/>
    <w:rsid w:val="00876D3D"/>
    <w:rsid w:val="008776BF"/>
    <w:rsid w:val="008819AE"/>
    <w:rsid w:val="00882D9E"/>
    <w:rsid w:val="00883D0F"/>
    <w:rsid w:val="00884DFC"/>
    <w:rsid w:val="00886586"/>
    <w:rsid w:val="0088757B"/>
    <w:rsid w:val="008878E8"/>
    <w:rsid w:val="00887977"/>
    <w:rsid w:val="008904B3"/>
    <w:rsid w:val="008910F3"/>
    <w:rsid w:val="008911C7"/>
    <w:rsid w:val="00891D4D"/>
    <w:rsid w:val="008933F6"/>
    <w:rsid w:val="00893797"/>
    <w:rsid w:val="00894519"/>
    <w:rsid w:val="00895A6C"/>
    <w:rsid w:val="008977D6"/>
    <w:rsid w:val="008A1D22"/>
    <w:rsid w:val="008A25F4"/>
    <w:rsid w:val="008A35FA"/>
    <w:rsid w:val="008A3722"/>
    <w:rsid w:val="008A472A"/>
    <w:rsid w:val="008B18E0"/>
    <w:rsid w:val="008B1F1D"/>
    <w:rsid w:val="008B3262"/>
    <w:rsid w:val="008B366F"/>
    <w:rsid w:val="008B3B5F"/>
    <w:rsid w:val="008B4F23"/>
    <w:rsid w:val="008B5549"/>
    <w:rsid w:val="008B5D54"/>
    <w:rsid w:val="008B6BDC"/>
    <w:rsid w:val="008C0387"/>
    <w:rsid w:val="008C0F5B"/>
    <w:rsid w:val="008D02FD"/>
    <w:rsid w:val="008D0945"/>
    <w:rsid w:val="008D19E3"/>
    <w:rsid w:val="008D3023"/>
    <w:rsid w:val="008D3300"/>
    <w:rsid w:val="008D3C04"/>
    <w:rsid w:val="008D3FE5"/>
    <w:rsid w:val="008D4D8B"/>
    <w:rsid w:val="008E06BD"/>
    <w:rsid w:val="008E0BD3"/>
    <w:rsid w:val="008E206E"/>
    <w:rsid w:val="008E3B3B"/>
    <w:rsid w:val="008E4263"/>
    <w:rsid w:val="008E5997"/>
    <w:rsid w:val="008E68E9"/>
    <w:rsid w:val="008E714E"/>
    <w:rsid w:val="008E74E7"/>
    <w:rsid w:val="008E7E23"/>
    <w:rsid w:val="008F131E"/>
    <w:rsid w:val="008F5D92"/>
    <w:rsid w:val="00905564"/>
    <w:rsid w:val="00905B30"/>
    <w:rsid w:val="00906DC5"/>
    <w:rsid w:val="00906E01"/>
    <w:rsid w:val="00907C07"/>
    <w:rsid w:val="00910527"/>
    <w:rsid w:val="00912565"/>
    <w:rsid w:val="00913416"/>
    <w:rsid w:val="009200FF"/>
    <w:rsid w:val="0092128E"/>
    <w:rsid w:val="00923103"/>
    <w:rsid w:val="00924F57"/>
    <w:rsid w:val="00925977"/>
    <w:rsid w:val="00926D2B"/>
    <w:rsid w:val="009271D2"/>
    <w:rsid w:val="00932DE5"/>
    <w:rsid w:val="00934AA3"/>
    <w:rsid w:val="00935FFF"/>
    <w:rsid w:val="009371D9"/>
    <w:rsid w:val="00937CA4"/>
    <w:rsid w:val="00940408"/>
    <w:rsid w:val="00942870"/>
    <w:rsid w:val="0094765F"/>
    <w:rsid w:val="009509F3"/>
    <w:rsid w:val="0095186B"/>
    <w:rsid w:val="00953B3E"/>
    <w:rsid w:val="00955DAA"/>
    <w:rsid w:val="00957085"/>
    <w:rsid w:val="00961DEB"/>
    <w:rsid w:val="00962042"/>
    <w:rsid w:val="00962BB4"/>
    <w:rsid w:val="00964670"/>
    <w:rsid w:val="00964682"/>
    <w:rsid w:val="00965A23"/>
    <w:rsid w:val="00965E86"/>
    <w:rsid w:val="00965FFB"/>
    <w:rsid w:val="0097244B"/>
    <w:rsid w:val="00972C8E"/>
    <w:rsid w:val="0097310A"/>
    <w:rsid w:val="009749CA"/>
    <w:rsid w:val="009753BA"/>
    <w:rsid w:val="00975855"/>
    <w:rsid w:val="009763DB"/>
    <w:rsid w:val="00980BD9"/>
    <w:rsid w:val="00981E7F"/>
    <w:rsid w:val="0098233F"/>
    <w:rsid w:val="009845A4"/>
    <w:rsid w:val="009858DA"/>
    <w:rsid w:val="00986D90"/>
    <w:rsid w:val="0098746C"/>
    <w:rsid w:val="00987479"/>
    <w:rsid w:val="009928F4"/>
    <w:rsid w:val="009942F2"/>
    <w:rsid w:val="009951FE"/>
    <w:rsid w:val="0099648A"/>
    <w:rsid w:val="009A15C8"/>
    <w:rsid w:val="009A3735"/>
    <w:rsid w:val="009A4174"/>
    <w:rsid w:val="009A42CD"/>
    <w:rsid w:val="009A4AEF"/>
    <w:rsid w:val="009A4E99"/>
    <w:rsid w:val="009A690E"/>
    <w:rsid w:val="009B10CF"/>
    <w:rsid w:val="009B1EAB"/>
    <w:rsid w:val="009B52EE"/>
    <w:rsid w:val="009B5598"/>
    <w:rsid w:val="009B5855"/>
    <w:rsid w:val="009B72D2"/>
    <w:rsid w:val="009C4082"/>
    <w:rsid w:val="009C4FB8"/>
    <w:rsid w:val="009C6A58"/>
    <w:rsid w:val="009D2955"/>
    <w:rsid w:val="009D4D59"/>
    <w:rsid w:val="009D54F4"/>
    <w:rsid w:val="009E05CF"/>
    <w:rsid w:val="009E186D"/>
    <w:rsid w:val="009E214E"/>
    <w:rsid w:val="009E415C"/>
    <w:rsid w:val="009E4CE2"/>
    <w:rsid w:val="009E50CA"/>
    <w:rsid w:val="009F05B6"/>
    <w:rsid w:val="009F0C24"/>
    <w:rsid w:val="009F4AF0"/>
    <w:rsid w:val="009F58D7"/>
    <w:rsid w:val="009F5D7F"/>
    <w:rsid w:val="009F6194"/>
    <w:rsid w:val="009F620F"/>
    <w:rsid w:val="009F6A00"/>
    <w:rsid w:val="00A004FE"/>
    <w:rsid w:val="00A00826"/>
    <w:rsid w:val="00A01199"/>
    <w:rsid w:val="00A02196"/>
    <w:rsid w:val="00A027EF"/>
    <w:rsid w:val="00A0434B"/>
    <w:rsid w:val="00A043C3"/>
    <w:rsid w:val="00A04CA6"/>
    <w:rsid w:val="00A07BD0"/>
    <w:rsid w:val="00A10FA5"/>
    <w:rsid w:val="00A10FD0"/>
    <w:rsid w:val="00A1196A"/>
    <w:rsid w:val="00A13071"/>
    <w:rsid w:val="00A14746"/>
    <w:rsid w:val="00A1578E"/>
    <w:rsid w:val="00A17EF7"/>
    <w:rsid w:val="00A233CB"/>
    <w:rsid w:val="00A24ED5"/>
    <w:rsid w:val="00A25DBC"/>
    <w:rsid w:val="00A2603C"/>
    <w:rsid w:val="00A26F3B"/>
    <w:rsid w:val="00A27FF2"/>
    <w:rsid w:val="00A30E28"/>
    <w:rsid w:val="00A32185"/>
    <w:rsid w:val="00A32F36"/>
    <w:rsid w:val="00A336CF"/>
    <w:rsid w:val="00A35275"/>
    <w:rsid w:val="00A35821"/>
    <w:rsid w:val="00A3619A"/>
    <w:rsid w:val="00A37676"/>
    <w:rsid w:val="00A37D7E"/>
    <w:rsid w:val="00A41346"/>
    <w:rsid w:val="00A41B75"/>
    <w:rsid w:val="00A4300C"/>
    <w:rsid w:val="00A4318F"/>
    <w:rsid w:val="00A4556B"/>
    <w:rsid w:val="00A46584"/>
    <w:rsid w:val="00A46DED"/>
    <w:rsid w:val="00A4723B"/>
    <w:rsid w:val="00A4759F"/>
    <w:rsid w:val="00A53BBF"/>
    <w:rsid w:val="00A54BCD"/>
    <w:rsid w:val="00A57A16"/>
    <w:rsid w:val="00A60E88"/>
    <w:rsid w:val="00A621AE"/>
    <w:rsid w:val="00A63E23"/>
    <w:rsid w:val="00A63E46"/>
    <w:rsid w:val="00A679AF"/>
    <w:rsid w:val="00A71A6A"/>
    <w:rsid w:val="00A71F58"/>
    <w:rsid w:val="00A72B47"/>
    <w:rsid w:val="00A75300"/>
    <w:rsid w:val="00A75AA0"/>
    <w:rsid w:val="00A77ABA"/>
    <w:rsid w:val="00A80252"/>
    <w:rsid w:val="00A80A3D"/>
    <w:rsid w:val="00A820B7"/>
    <w:rsid w:val="00A82CFC"/>
    <w:rsid w:val="00A838A6"/>
    <w:rsid w:val="00A83BED"/>
    <w:rsid w:val="00A83DCF"/>
    <w:rsid w:val="00A84CCD"/>
    <w:rsid w:val="00A8572C"/>
    <w:rsid w:val="00A86A8A"/>
    <w:rsid w:val="00A9041A"/>
    <w:rsid w:val="00A90EEF"/>
    <w:rsid w:val="00A92483"/>
    <w:rsid w:val="00A926C0"/>
    <w:rsid w:val="00A92C85"/>
    <w:rsid w:val="00A947EE"/>
    <w:rsid w:val="00A9590C"/>
    <w:rsid w:val="00A96D2B"/>
    <w:rsid w:val="00A97719"/>
    <w:rsid w:val="00AA0709"/>
    <w:rsid w:val="00AA0BA4"/>
    <w:rsid w:val="00AA4929"/>
    <w:rsid w:val="00AA4BB3"/>
    <w:rsid w:val="00AB16FE"/>
    <w:rsid w:val="00AB4480"/>
    <w:rsid w:val="00AB499E"/>
    <w:rsid w:val="00AB4A92"/>
    <w:rsid w:val="00AB4D87"/>
    <w:rsid w:val="00AC0A36"/>
    <w:rsid w:val="00AC0CD8"/>
    <w:rsid w:val="00AC10CC"/>
    <w:rsid w:val="00AC1232"/>
    <w:rsid w:val="00AC2823"/>
    <w:rsid w:val="00AC3183"/>
    <w:rsid w:val="00AC4784"/>
    <w:rsid w:val="00AC5D9D"/>
    <w:rsid w:val="00AD0133"/>
    <w:rsid w:val="00AD4C42"/>
    <w:rsid w:val="00AD5BD6"/>
    <w:rsid w:val="00AD622E"/>
    <w:rsid w:val="00AD706D"/>
    <w:rsid w:val="00AE09B7"/>
    <w:rsid w:val="00AE1774"/>
    <w:rsid w:val="00AE7FB9"/>
    <w:rsid w:val="00AF0392"/>
    <w:rsid w:val="00AF29ED"/>
    <w:rsid w:val="00AF3BCD"/>
    <w:rsid w:val="00AF3BE7"/>
    <w:rsid w:val="00AF4127"/>
    <w:rsid w:val="00AF6007"/>
    <w:rsid w:val="00B00EC4"/>
    <w:rsid w:val="00B02106"/>
    <w:rsid w:val="00B055C4"/>
    <w:rsid w:val="00B056C8"/>
    <w:rsid w:val="00B05FF5"/>
    <w:rsid w:val="00B06892"/>
    <w:rsid w:val="00B07915"/>
    <w:rsid w:val="00B103EA"/>
    <w:rsid w:val="00B10629"/>
    <w:rsid w:val="00B115F3"/>
    <w:rsid w:val="00B128EC"/>
    <w:rsid w:val="00B1313B"/>
    <w:rsid w:val="00B13FC3"/>
    <w:rsid w:val="00B1714C"/>
    <w:rsid w:val="00B2313E"/>
    <w:rsid w:val="00B24915"/>
    <w:rsid w:val="00B2624C"/>
    <w:rsid w:val="00B316E1"/>
    <w:rsid w:val="00B3311C"/>
    <w:rsid w:val="00B3645F"/>
    <w:rsid w:val="00B3696E"/>
    <w:rsid w:val="00B404B0"/>
    <w:rsid w:val="00B40DF0"/>
    <w:rsid w:val="00B4160E"/>
    <w:rsid w:val="00B41812"/>
    <w:rsid w:val="00B45F35"/>
    <w:rsid w:val="00B4756B"/>
    <w:rsid w:val="00B47673"/>
    <w:rsid w:val="00B4767A"/>
    <w:rsid w:val="00B47A2F"/>
    <w:rsid w:val="00B510E1"/>
    <w:rsid w:val="00B51838"/>
    <w:rsid w:val="00B53B48"/>
    <w:rsid w:val="00B56188"/>
    <w:rsid w:val="00B60683"/>
    <w:rsid w:val="00B60948"/>
    <w:rsid w:val="00B60ECB"/>
    <w:rsid w:val="00B61865"/>
    <w:rsid w:val="00B62329"/>
    <w:rsid w:val="00B63A7B"/>
    <w:rsid w:val="00B63DBE"/>
    <w:rsid w:val="00B646DD"/>
    <w:rsid w:val="00B64D3E"/>
    <w:rsid w:val="00B66289"/>
    <w:rsid w:val="00B66BB0"/>
    <w:rsid w:val="00B77455"/>
    <w:rsid w:val="00B77BE5"/>
    <w:rsid w:val="00B818E9"/>
    <w:rsid w:val="00B85225"/>
    <w:rsid w:val="00B859CB"/>
    <w:rsid w:val="00B8615E"/>
    <w:rsid w:val="00B8658F"/>
    <w:rsid w:val="00B87297"/>
    <w:rsid w:val="00B8752A"/>
    <w:rsid w:val="00B909DE"/>
    <w:rsid w:val="00B90E84"/>
    <w:rsid w:val="00B90FD4"/>
    <w:rsid w:val="00B91BCB"/>
    <w:rsid w:val="00B94C7C"/>
    <w:rsid w:val="00B95ACB"/>
    <w:rsid w:val="00B97FEF"/>
    <w:rsid w:val="00BA307A"/>
    <w:rsid w:val="00BA368C"/>
    <w:rsid w:val="00BA3B3A"/>
    <w:rsid w:val="00BA5514"/>
    <w:rsid w:val="00BA608B"/>
    <w:rsid w:val="00BA6419"/>
    <w:rsid w:val="00BB09D9"/>
    <w:rsid w:val="00BB0DB5"/>
    <w:rsid w:val="00BB1538"/>
    <w:rsid w:val="00BB2FE0"/>
    <w:rsid w:val="00BB5884"/>
    <w:rsid w:val="00BB6D84"/>
    <w:rsid w:val="00BC0934"/>
    <w:rsid w:val="00BC10C2"/>
    <w:rsid w:val="00BC140A"/>
    <w:rsid w:val="00BC2250"/>
    <w:rsid w:val="00BC40A9"/>
    <w:rsid w:val="00BC4C4B"/>
    <w:rsid w:val="00BC5BD2"/>
    <w:rsid w:val="00BC7465"/>
    <w:rsid w:val="00BC7625"/>
    <w:rsid w:val="00BD0883"/>
    <w:rsid w:val="00BD2031"/>
    <w:rsid w:val="00BD38A0"/>
    <w:rsid w:val="00BD49DE"/>
    <w:rsid w:val="00BD52F1"/>
    <w:rsid w:val="00BD6A61"/>
    <w:rsid w:val="00BD7872"/>
    <w:rsid w:val="00BE165B"/>
    <w:rsid w:val="00BE191E"/>
    <w:rsid w:val="00BE36EF"/>
    <w:rsid w:val="00BE3932"/>
    <w:rsid w:val="00BE4C97"/>
    <w:rsid w:val="00BE5E0D"/>
    <w:rsid w:val="00BE775E"/>
    <w:rsid w:val="00BF2B9A"/>
    <w:rsid w:val="00BF5013"/>
    <w:rsid w:val="00BF5174"/>
    <w:rsid w:val="00BF5CDA"/>
    <w:rsid w:val="00BF68C0"/>
    <w:rsid w:val="00C02807"/>
    <w:rsid w:val="00C02AB1"/>
    <w:rsid w:val="00C061D4"/>
    <w:rsid w:val="00C1003A"/>
    <w:rsid w:val="00C1011B"/>
    <w:rsid w:val="00C10BEC"/>
    <w:rsid w:val="00C10F0C"/>
    <w:rsid w:val="00C11920"/>
    <w:rsid w:val="00C11BFF"/>
    <w:rsid w:val="00C12E64"/>
    <w:rsid w:val="00C1449C"/>
    <w:rsid w:val="00C147D6"/>
    <w:rsid w:val="00C14D9D"/>
    <w:rsid w:val="00C1525B"/>
    <w:rsid w:val="00C15A10"/>
    <w:rsid w:val="00C170BA"/>
    <w:rsid w:val="00C21E78"/>
    <w:rsid w:val="00C2421B"/>
    <w:rsid w:val="00C25405"/>
    <w:rsid w:val="00C27068"/>
    <w:rsid w:val="00C30193"/>
    <w:rsid w:val="00C32B1A"/>
    <w:rsid w:val="00C3328F"/>
    <w:rsid w:val="00C33330"/>
    <w:rsid w:val="00C3464A"/>
    <w:rsid w:val="00C350F6"/>
    <w:rsid w:val="00C359C5"/>
    <w:rsid w:val="00C370F2"/>
    <w:rsid w:val="00C40D54"/>
    <w:rsid w:val="00C410F0"/>
    <w:rsid w:val="00C4163F"/>
    <w:rsid w:val="00C44912"/>
    <w:rsid w:val="00C44927"/>
    <w:rsid w:val="00C44CBA"/>
    <w:rsid w:val="00C45D8E"/>
    <w:rsid w:val="00C472AB"/>
    <w:rsid w:val="00C501C0"/>
    <w:rsid w:val="00C52A64"/>
    <w:rsid w:val="00C52C44"/>
    <w:rsid w:val="00C5474F"/>
    <w:rsid w:val="00C55418"/>
    <w:rsid w:val="00C56A13"/>
    <w:rsid w:val="00C6552C"/>
    <w:rsid w:val="00C65783"/>
    <w:rsid w:val="00C665A1"/>
    <w:rsid w:val="00C665D8"/>
    <w:rsid w:val="00C72473"/>
    <w:rsid w:val="00C73D9C"/>
    <w:rsid w:val="00C73E80"/>
    <w:rsid w:val="00C74D9D"/>
    <w:rsid w:val="00C75902"/>
    <w:rsid w:val="00C75AC9"/>
    <w:rsid w:val="00C77B9D"/>
    <w:rsid w:val="00C834B3"/>
    <w:rsid w:val="00C85AAD"/>
    <w:rsid w:val="00C85F0B"/>
    <w:rsid w:val="00C86742"/>
    <w:rsid w:val="00C87800"/>
    <w:rsid w:val="00C91DC7"/>
    <w:rsid w:val="00C927FB"/>
    <w:rsid w:val="00C94FA9"/>
    <w:rsid w:val="00C95078"/>
    <w:rsid w:val="00C9741B"/>
    <w:rsid w:val="00C9752E"/>
    <w:rsid w:val="00CA19EF"/>
    <w:rsid w:val="00CA1F55"/>
    <w:rsid w:val="00CA3C33"/>
    <w:rsid w:val="00CA7BB7"/>
    <w:rsid w:val="00CB0F2E"/>
    <w:rsid w:val="00CB1117"/>
    <w:rsid w:val="00CB1289"/>
    <w:rsid w:val="00CB2A12"/>
    <w:rsid w:val="00CB52C3"/>
    <w:rsid w:val="00CB7B58"/>
    <w:rsid w:val="00CC0D38"/>
    <w:rsid w:val="00CC4602"/>
    <w:rsid w:val="00CC46BF"/>
    <w:rsid w:val="00CC548E"/>
    <w:rsid w:val="00CC5F77"/>
    <w:rsid w:val="00CC661F"/>
    <w:rsid w:val="00CC6DB2"/>
    <w:rsid w:val="00CD232D"/>
    <w:rsid w:val="00CD24F7"/>
    <w:rsid w:val="00CD378D"/>
    <w:rsid w:val="00CD4176"/>
    <w:rsid w:val="00CD5877"/>
    <w:rsid w:val="00CD7DFC"/>
    <w:rsid w:val="00CE1A40"/>
    <w:rsid w:val="00CE449F"/>
    <w:rsid w:val="00CE4742"/>
    <w:rsid w:val="00CE4A86"/>
    <w:rsid w:val="00CE5CF5"/>
    <w:rsid w:val="00CE79B7"/>
    <w:rsid w:val="00CF0C54"/>
    <w:rsid w:val="00CF2C80"/>
    <w:rsid w:val="00CF3434"/>
    <w:rsid w:val="00CF6BEE"/>
    <w:rsid w:val="00D10B74"/>
    <w:rsid w:val="00D12263"/>
    <w:rsid w:val="00D12AFF"/>
    <w:rsid w:val="00D12DC3"/>
    <w:rsid w:val="00D149B7"/>
    <w:rsid w:val="00D15B8E"/>
    <w:rsid w:val="00D16D94"/>
    <w:rsid w:val="00D22D99"/>
    <w:rsid w:val="00D27AAC"/>
    <w:rsid w:val="00D32D5C"/>
    <w:rsid w:val="00D33F92"/>
    <w:rsid w:val="00D362A3"/>
    <w:rsid w:val="00D404D2"/>
    <w:rsid w:val="00D40DC1"/>
    <w:rsid w:val="00D411B0"/>
    <w:rsid w:val="00D4179B"/>
    <w:rsid w:val="00D41E0A"/>
    <w:rsid w:val="00D42FB3"/>
    <w:rsid w:val="00D44C0E"/>
    <w:rsid w:val="00D51293"/>
    <w:rsid w:val="00D51EB7"/>
    <w:rsid w:val="00D5302F"/>
    <w:rsid w:val="00D53931"/>
    <w:rsid w:val="00D53C44"/>
    <w:rsid w:val="00D53C95"/>
    <w:rsid w:val="00D545BA"/>
    <w:rsid w:val="00D5522B"/>
    <w:rsid w:val="00D56BD8"/>
    <w:rsid w:val="00D603F4"/>
    <w:rsid w:val="00D60F58"/>
    <w:rsid w:val="00D61544"/>
    <w:rsid w:val="00D633DB"/>
    <w:rsid w:val="00D649E6"/>
    <w:rsid w:val="00D65728"/>
    <w:rsid w:val="00D71A04"/>
    <w:rsid w:val="00D71C0B"/>
    <w:rsid w:val="00D7442A"/>
    <w:rsid w:val="00D750AE"/>
    <w:rsid w:val="00D760AD"/>
    <w:rsid w:val="00D806C2"/>
    <w:rsid w:val="00D80A02"/>
    <w:rsid w:val="00D82F57"/>
    <w:rsid w:val="00D853B7"/>
    <w:rsid w:val="00D8683E"/>
    <w:rsid w:val="00D86E55"/>
    <w:rsid w:val="00D871D2"/>
    <w:rsid w:val="00D87B5E"/>
    <w:rsid w:val="00D9252E"/>
    <w:rsid w:val="00D925DB"/>
    <w:rsid w:val="00D9362A"/>
    <w:rsid w:val="00D94AE3"/>
    <w:rsid w:val="00D957E2"/>
    <w:rsid w:val="00D962E7"/>
    <w:rsid w:val="00D968DF"/>
    <w:rsid w:val="00DA1410"/>
    <w:rsid w:val="00DA1666"/>
    <w:rsid w:val="00DA5DC8"/>
    <w:rsid w:val="00DA75FE"/>
    <w:rsid w:val="00DA7C67"/>
    <w:rsid w:val="00DB1B9B"/>
    <w:rsid w:val="00DB30FD"/>
    <w:rsid w:val="00DB449A"/>
    <w:rsid w:val="00DB5608"/>
    <w:rsid w:val="00DB59BA"/>
    <w:rsid w:val="00DB71F9"/>
    <w:rsid w:val="00DC0437"/>
    <w:rsid w:val="00DC0D9E"/>
    <w:rsid w:val="00DC16A6"/>
    <w:rsid w:val="00DC23F5"/>
    <w:rsid w:val="00DC353B"/>
    <w:rsid w:val="00DC3611"/>
    <w:rsid w:val="00DC4F3E"/>
    <w:rsid w:val="00DC71B7"/>
    <w:rsid w:val="00DD044B"/>
    <w:rsid w:val="00DD0906"/>
    <w:rsid w:val="00DD2567"/>
    <w:rsid w:val="00DD2F4A"/>
    <w:rsid w:val="00DD3337"/>
    <w:rsid w:val="00DD35FC"/>
    <w:rsid w:val="00DD5E69"/>
    <w:rsid w:val="00DE1665"/>
    <w:rsid w:val="00DE31F4"/>
    <w:rsid w:val="00DE4000"/>
    <w:rsid w:val="00DE46B9"/>
    <w:rsid w:val="00DE46E7"/>
    <w:rsid w:val="00DE47D4"/>
    <w:rsid w:val="00DE65E8"/>
    <w:rsid w:val="00DE6CE8"/>
    <w:rsid w:val="00DE7351"/>
    <w:rsid w:val="00DE74BF"/>
    <w:rsid w:val="00DE7BFE"/>
    <w:rsid w:val="00DF11F2"/>
    <w:rsid w:val="00DF479A"/>
    <w:rsid w:val="00E0328D"/>
    <w:rsid w:val="00E07E48"/>
    <w:rsid w:val="00E1041C"/>
    <w:rsid w:val="00E13C00"/>
    <w:rsid w:val="00E13C38"/>
    <w:rsid w:val="00E153EC"/>
    <w:rsid w:val="00E1563D"/>
    <w:rsid w:val="00E15E5B"/>
    <w:rsid w:val="00E1785B"/>
    <w:rsid w:val="00E20E75"/>
    <w:rsid w:val="00E214E8"/>
    <w:rsid w:val="00E21938"/>
    <w:rsid w:val="00E223B1"/>
    <w:rsid w:val="00E23488"/>
    <w:rsid w:val="00E23F99"/>
    <w:rsid w:val="00E25815"/>
    <w:rsid w:val="00E2631F"/>
    <w:rsid w:val="00E26FBE"/>
    <w:rsid w:val="00E27E48"/>
    <w:rsid w:val="00E300C9"/>
    <w:rsid w:val="00E3046D"/>
    <w:rsid w:val="00E3146B"/>
    <w:rsid w:val="00E31A17"/>
    <w:rsid w:val="00E321FD"/>
    <w:rsid w:val="00E34749"/>
    <w:rsid w:val="00E35144"/>
    <w:rsid w:val="00E36572"/>
    <w:rsid w:val="00E37CAE"/>
    <w:rsid w:val="00E41590"/>
    <w:rsid w:val="00E42395"/>
    <w:rsid w:val="00E423AF"/>
    <w:rsid w:val="00E43358"/>
    <w:rsid w:val="00E45EB7"/>
    <w:rsid w:val="00E47814"/>
    <w:rsid w:val="00E47FF5"/>
    <w:rsid w:val="00E5298A"/>
    <w:rsid w:val="00E53CF8"/>
    <w:rsid w:val="00E546CF"/>
    <w:rsid w:val="00E55250"/>
    <w:rsid w:val="00E55C81"/>
    <w:rsid w:val="00E563ED"/>
    <w:rsid w:val="00E57562"/>
    <w:rsid w:val="00E5783A"/>
    <w:rsid w:val="00E604FF"/>
    <w:rsid w:val="00E615CC"/>
    <w:rsid w:val="00E617A6"/>
    <w:rsid w:val="00E6599B"/>
    <w:rsid w:val="00E663A8"/>
    <w:rsid w:val="00E67450"/>
    <w:rsid w:val="00E7317C"/>
    <w:rsid w:val="00E731E9"/>
    <w:rsid w:val="00E759D3"/>
    <w:rsid w:val="00E769A7"/>
    <w:rsid w:val="00E77547"/>
    <w:rsid w:val="00E77F50"/>
    <w:rsid w:val="00E81B8C"/>
    <w:rsid w:val="00E85B60"/>
    <w:rsid w:val="00E861A9"/>
    <w:rsid w:val="00E90D25"/>
    <w:rsid w:val="00E917CD"/>
    <w:rsid w:val="00E9284C"/>
    <w:rsid w:val="00E92B79"/>
    <w:rsid w:val="00E94569"/>
    <w:rsid w:val="00E95A06"/>
    <w:rsid w:val="00E95F35"/>
    <w:rsid w:val="00EA1A9D"/>
    <w:rsid w:val="00EA2CA0"/>
    <w:rsid w:val="00EA5DA4"/>
    <w:rsid w:val="00EB1F5E"/>
    <w:rsid w:val="00EB2E6C"/>
    <w:rsid w:val="00EB3CEE"/>
    <w:rsid w:val="00EB4A19"/>
    <w:rsid w:val="00EB4F4F"/>
    <w:rsid w:val="00EB515A"/>
    <w:rsid w:val="00EB51A0"/>
    <w:rsid w:val="00EC21C8"/>
    <w:rsid w:val="00EC2F12"/>
    <w:rsid w:val="00EC4320"/>
    <w:rsid w:val="00EC65E4"/>
    <w:rsid w:val="00EC6DB5"/>
    <w:rsid w:val="00EC7563"/>
    <w:rsid w:val="00ED091F"/>
    <w:rsid w:val="00ED1037"/>
    <w:rsid w:val="00ED2896"/>
    <w:rsid w:val="00ED3D46"/>
    <w:rsid w:val="00ED3DD7"/>
    <w:rsid w:val="00ED4919"/>
    <w:rsid w:val="00ED59E2"/>
    <w:rsid w:val="00ED60F1"/>
    <w:rsid w:val="00ED6715"/>
    <w:rsid w:val="00ED73B1"/>
    <w:rsid w:val="00ED7471"/>
    <w:rsid w:val="00ED7649"/>
    <w:rsid w:val="00ED7BC3"/>
    <w:rsid w:val="00EE05B8"/>
    <w:rsid w:val="00EE0A23"/>
    <w:rsid w:val="00EE0B48"/>
    <w:rsid w:val="00EE0CD8"/>
    <w:rsid w:val="00EE17C7"/>
    <w:rsid w:val="00EE5501"/>
    <w:rsid w:val="00EE69C5"/>
    <w:rsid w:val="00EF19CC"/>
    <w:rsid w:val="00EF1E9D"/>
    <w:rsid w:val="00EF2722"/>
    <w:rsid w:val="00EF2F6D"/>
    <w:rsid w:val="00EF311A"/>
    <w:rsid w:val="00EF32EE"/>
    <w:rsid w:val="00EF6EAB"/>
    <w:rsid w:val="00F011A2"/>
    <w:rsid w:val="00F014BA"/>
    <w:rsid w:val="00F0351C"/>
    <w:rsid w:val="00F03C0B"/>
    <w:rsid w:val="00F04842"/>
    <w:rsid w:val="00F06E34"/>
    <w:rsid w:val="00F07604"/>
    <w:rsid w:val="00F07A2C"/>
    <w:rsid w:val="00F07C47"/>
    <w:rsid w:val="00F10010"/>
    <w:rsid w:val="00F122BF"/>
    <w:rsid w:val="00F1294F"/>
    <w:rsid w:val="00F14D4A"/>
    <w:rsid w:val="00F15DDE"/>
    <w:rsid w:val="00F168CC"/>
    <w:rsid w:val="00F20C96"/>
    <w:rsid w:val="00F21BF1"/>
    <w:rsid w:val="00F22E5D"/>
    <w:rsid w:val="00F257C8"/>
    <w:rsid w:val="00F30216"/>
    <w:rsid w:val="00F3189C"/>
    <w:rsid w:val="00F31A3C"/>
    <w:rsid w:val="00F33CC3"/>
    <w:rsid w:val="00F3589E"/>
    <w:rsid w:val="00F36FCA"/>
    <w:rsid w:val="00F43EF4"/>
    <w:rsid w:val="00F451A4"/>
    <w:rsid w:val="00F4544C"/>
    <w:rsid w:val="00F46BE2"/>
    <w:rsid w:val="00F50C11"/>
    <w:rsid w:val="00F52389"/>
    <w:rsid w:val="00F527D7"/>
    <w:rsid w:val="00F53B1C"/>
    <w:rsid w:val="00F576DD"/>
    <w:rsid w:val="00F601A0"/>
    <w:rsid w:val="00F608ED"/>
    <w:rsid w:val="00F60E09"/>
    <w:rsid w:val="00F61B5E"/>
    <w:rsid w:val="00F62324"/>
    <w:rsid w:val="00F62783"/>
    <w:rsid w:val="00F63649"/>
    <w:rsid w:val="00F63799"/>
    <w:rsid w:val="00F63C05"/>
    <w:rsid w:val="00F64F6D"/>
    <w:rsid w:val="00F6540F"/>
    <w:rsid w:val="00F6588D"/>
    <w:rsid w:val="00F66853"/>
    <w:rsid w:val="00F67CB5"/>
    <w:rsid w:val="00F71EAE"/>
    <w:rsid w:val="00F73E10"/>
    <w:rsid w:val="00F74967"/>
    <w:rsid w:val="00F77616"/>
    <w:rsid w:val="00F777AD"/>
    <w:rsid w:val="00F77CEE"/>
    <w:rsid w:val="00F80627"/>
    <w:rsid w:val="00F80675"/>
    <w:rsid w:val="00F80F20"/>
    <w:rsid w:val="00F84DCE"/>
    <w:rsid w:val="00F86765"/>
    <w:rsid w:val="00F86CC3"/>
    <w:rsid w:val="00F92EAE"/>
    <w:rsid w:val="00F95599"/>
    <w:rsid w:val="00F962C9"/>
    <w:rsid w:val="00F96C01"/>
    <w:rsid w:val="00F97EF1"/>
    <w:rsid w:val="00FA02BF"/>
    <w:rsid w:val="00FA085B"/>
    <w:rsid w:val="00FA1772"/>
    <w:rsid w:val="00FA2847"/>
    <w:rsid w:val="00FB1A9F"/>
    <w:rsid w:val="00FB1D66"/>
    <w:rsid w:val="00FB32CD"/>
    <w:rsid w:val="00FB6064"/>
    <w:rsid w:val="00FB68F2"/>
    <w:rsid w:val="00FB7649"/>
    <w:rsid w:val="00FB7B10"/>
    <w:rsid w:val="00FB7E09"/>
    <w:rsid w:val="00FC1D3C"/>
    <w:rsid w:val="00FC2BF9"/>
    <w:rsid w:val="00FC30B3"/>
    <w:rsid w:val="00FC40D4"/>
    <w:rsid w:val="00FC5E91"/>
    <w:rsid w:val="00FC5F74"/>
    <w:rsid w:val="00FC7B20"/>
    <w:rsid w:val="00FD4CCB"/>
    <w:rsid w:val="00FD5023"/>
    <w:rsid w:val="00FD6544"/>
    <w:rsid w:val="00FD666C"/>
    <w:rsid w:val="00FD680A"/>
    <w:rsid w:val="00FD7925"/>
    <w:rsid w:val="00FE0B00"/>
    <w:rsid w:val="00FE0E30"/>
    <w:rsid w:val="00FE0FD4"/>
    <w:rsid w:val="00FE25E5"/>
    <w:rsid w:val="00FE3756"/>
    <w:rsid w:val="00FE6BD2"/>
    <w:rsid w:val="00FE750E"/>
    <w:rsid w:val="00FE7B3A"/>
    <w:rsid w:val="00FF383D"/>
    <w:rsid w:val="00FF3A02"/>
    <w:rsid w:val="00FF5E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eaeaea" stroke="f">
      <v:fill color="#eaeaea" on="f"/>
      <v:stroke on="f"/>
      <v:textbox inset="5.85pt,.7pt,5.85pt,.7pt"/>
      <o:colormru v:ext="edit" colors="#eaeaea"/>
    </o:shapedefaults>
    <o:shapelayout v:ext="edit">
      <o:idmap v:ext="edit" data="2"/>
    </o:shapelayout>
  </w:shapeDefaults>
  <w:decimalSymbol w:val="."/>
  <w:listSeparator w:val=","/>
  <w14:docId w14:val="78D1DAF8"/>
  <w15:chartTrackingRefBased/>
  <w15:docId w15:val="{EE50AC61-23FE-49CA-A2D8-73D4A2D4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31A7"/>
    <w:pPr>
      <w:widowControl w:val="0"/>
      <w:jc w:val="both"/>
    </w:pPr>
    <w:rPr>
      <w:kern w:val="2"/>
      <w:sz w:val="21"/>
      <w:szCs w:val="24"/>
    </w:rPr>
  </w:style>
  <w:style w:type="paragraph" w:styleId="1">
    <w:name w:val="heading 1"/>
    <w:basedOn w:val="a0"/>
    <w:next w:val="a0"/>
    <w:autoRedefine/>
    <w:qFormat/>
    <w:rsid w:val="00EA5DA4"/>
    <w:pPr>
      <w:keepNext/>
      <w:numPr>
        <w:numId w:val="2"/>
      </w:numPr>
      <w:outlineLvl w:val="0"/>
    </w:pPr>
    <w:rPr>
      <w:rFonts w:ascii="Arial" w:eastAsia="ＭＳ ゴシック" w:hAnsi="Arial"/>
      <w:b/>
      <w:sz w:val="24"/>
    </w:rPr>
  </w:style>
  <w:style w:type="paragraph" w:styleId="2">
    <w:name w:val="heading 2"/>
    <w:basedOn w:val="a0"/>
    <w:next w:val="a0"/>
    <w:autoRedefine/>
    <w:qFormat/>
    <w:rsid w:val="00EA5DA4"/>
    <w:pPr>
      <w:keepNext/>
      <w:numPr>
        <w:ilvl w:val="1"/>
        <w:numId w:val="2"/>
      </w:numPr>
      <w:outlineLvl w:val="1"/>
    </w:pPr>
    <w:rPr>
      <w:rFonts w:ascii="Arial" w:eastAsia="ＭＳ ゴシック" w:hAnsi="Arial"/>
      <w:b/>
    </w:rPr>
  </w:style>
  <w:style w:type="paragraph" w:styleId="3">
    <w:name w:val="heading 3"/>
    <w:basedOn w:val="a0"/>
    <w:next w:val="a0"/>
    <w:autoRedefine/>
    <w:qFormat/>
    <w:rsid w:val="000B515D"/>
    <w:pPr>
      <w:keepNext/>
      <w:numPr>
        <w:ilvl w:val="2"/>
        <w:numId w:val="2"/>
      </w:numPr>
      <w:outlineLvl w:val="2"/>
    </w:pPr>
    <w:rPr>
      <w:rFonts w:ascii="Arial" w:eastAsia="ＭＳ ゴシック" w:hAnsi="Arial"/>
      <w:b/>
    </w:rPr>
  </w:style>
  <w:style w:type="paragraph" w:styleId="4">
    <w:name w:val="heading 4"/>
    <w:basedOn w:val="a0"/>
    <w:next w:val="a0"/>
    <w:autoRedefine/>
    <w:qFormat/>
    <w:rsid w:val="006C3FC6"/>
    <w:pPr>
      <w:keepNext/>
      <w:ind w:leftChars="400" w:left="400"/>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rsid w:val="007B56F1"/>
    <w:pPr>
      <w:ind w:leftChars="400" w:left="851"/>
    </w:pPr>
  </w:style>
  <w:style w:type="paragraph" w:styleId="a5">
    <w:name w:val="Date"/>
    <w:basedOn w:val="a0"/>
    <w:next w:val="a0"/>
    <w:rsid w:val="0010738A"/>
  </w:style>
  <w:style w:type="table" w:styleId="a6">
    <w:name w:val="Table Grid"/>
    <w:basedOn w:val="a2"/>
    <w:rsid w:val="008E68E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0"/>
    <w:rsid w:val="00A4556B"/>
    <w:pPr>
      <w:tabs>
        <w:tab w:val="center" w:pos="4252"/>
        <w:tab w:val="right" w:pos="8504"/>
      </w:tabs>
      <w:snapToGrid w:val="0"/>
    </w:pPr>
  </w:style>
  <w:style w:type="paragraph" w:styleId="a8">
    <w:name w:val="footer"/>
    <w:basedOn w:val="a0"/>
    <w:rsid w:val="00A4556B"/>
    <w:pPr>
      <w:tabs>
        <w:tab w:val="center" w:pos="4252"/>
        <w:tab w:val="right" w:pos="8504"/>
      </w:tabs>
      <w:snapToGrid w:val="0"/>
    </w:pPr>
  </w:style>
  <w:style w:type="character" w:styleId="a9">
    <w:name w:val="page number"/>
    <w:basedOn w:val="a1"/>
    <w:rsid w:val="00A4556B"/>
  </w:style>
  <w:style w:type="paragraph" w:styleId="aa">
    <w:name w:val="Document Map"/>
    <w:basedOn w:val="a0"/>
    <w:semiHidden/>
    <w:rsid w:val="00A4556B"/>
    <w:pPr>
      <w:shd w:val="clear" w:color="auto" w:fill="000080"/>
    </w:pPr>
    <w:rPr>
      <w:rFonts w:ascii="Arial" w:eastAsia="ＭＳ ゴシック" w:hAnsi="Arial"/>
    </w:rPr>
  </w:style>
  <w:style w:type="paragraph" w:styleId="10">
    <w:name w:val="toc 1"/>
    <w:basedOn w:val="a0"/>
    <w:next w:val="a0"/>
    <w:autoRedefine/>
    <w:uiPriority w:val="39"/>
    <w:rsid w:val="00E47814"/>
    <w:pPr>
      <w:spacing w:before="120" w:after="120"/>
      <w:jc w:val="left"/>
    </w:pPr>
    <w:rPr>
      <w:rFonts w:asciiTheme="minorHAnsi" w:hAnsiTheme="minorHAnsi"/>
      <w:bCs/>
      <w:szCs w:val="20"/>
    </w:rPr>
  </w:style>
  <w:style w:type="character" w:styleId="ab">
    <w:name w:val="Hyperlink"/>
    <w:uiPriority w:val="99"/>
    <w:rsid w:val="00A4556B"/>
    <w:rPr>
      <w:color w:val="0000FF"/>
      <w:u w:val="single"/>
    </w:rPr>
  </w:style>
  <w:style w:type="paragraph" w:styleId="20">
    <w:name w:val="toc 2"/>
    <w:basedOn w:val="a0"/>
    <w:next w:val="a0"/>
    <w:autoRedefine/>
    <w:uiPriority w:val="39"/>
    <w:rsid w:val="00E47814"/>
    <w:pPr>
      <w:ind w:left="210"/>
      <w:jc w:val="left"/>
    </w:pPr>
    <w:rPr>
      <w:rFonts w:asciiTheme="minorHAnsi" w:hAnsiTheme="minorHAnsi"/>
      <w:szCs w:val="20"/>
    </w:rPr>
  </w:style>
  <w:style w:type="numbering" w:styleId="111111">
    <w:name w:val="Outline List 2"/>
    <w:basedOn w:val="a3"/>
    <w:rsid w:val="004079DA"/>
    <w:pPr>
      <w:numPr>
        <w:numId w:val="1"/>
      </w:numPr>
    </w:pPr>
  </w:style>
  <w:style w:type="paragraph" w:styleId="30">
    <w:name w:val="toc 3"/>
    <w:basedOn w:val="a0"/>
    <w:next w:val="a0"/>
    <w:autoRedefine/>
    <w:uiPriority w:val="39"/>
    <w:rsid w:val="006C3FC6"/>
    <w:pPr>
      <w:ind w:left="420"/>
      <w:jc w:val="left"/>
    </w:pPr>
    <w:rPr>
      <w:rFonts w:asciiTheme="minorHAnsi" w:hAnsiTheme="minorHAnsi"/>
      <w:iCs/>
      <w:szCs w:val="20"/>
    </w:rPr>
  </w:style>
  <w:style w:type="paragraph" w:styleId="a">
    <w:name w:val="List Number"/>
    <w:basedOn w:val="a0"/>
    <w:rsid w:val="008D0945"/>
    <w:pPr>
      <w:numPr>
        <w:numId w:val="3"/>
      </w:numPr>
    </w:pPr>
  </w:style>
  <w:style w:type="paragraph" w:styleId="ac">
    <w:name w:val="caption"/>
    <w:basedOn w:val="a0"/>
    <w:next w:val="a0"/>
    <w:qFormat/>
    <w:rsid w:val="004F2DD6"/>
    <w:pPr>
      <w:spacing w:before="120" w:after="240"/>
    </w:pPr>
    <w:rPr>
      <w:b/>
      <w:bCs/>
      <w:szCs w:val="21"/>
    </w:rPr>
  </w:style>
  <w:style w:type="paragraph" w:styleId="40">
    <w:name w:val="toc 4"/>
    <w:basedOn w:val="a0"/>
    <w:next w:val="a0"/>
    <w:autoRedefine/>
    <w:uiPriority w:val="39"/>
    <w:rsid w:val="00451BFA"/>
    <w:pPr>
      <w:ind w:left="630"/>
      <w:jc w:val="left"/>
    </w:pPr>
    <w:rPr>
      <w:rFonts w:asciiTheme="minorHAnsi" w:hAnsiTheme="minorHAnsi"/>
      <w:sz w:val="18"/>
      <w:szCs w:val="18"/>
    </w:rPr>
  </w:style>
  <w:style w:type="paragraph" w:styleId="ad">
    <w:name w:val="table of figures"/>
    <w:basedOn w:val="a0"/>
    <w:next w:val="a0"/>
    <w:semiHidden/>
    <w:rsid w:val="00451BFA"/>
    <w:pPr>
      <w:ind w:leftChars="200" w:left="850" w:hangingChars="200" w:hanging="425"/>
    </w:pPr>
  </w:style>
  <w:style w:type="character" w:customStyle="1" w:styleId="apple-style-span">
    <w:name w:val="apple-style-span"/>
    <w:basedOn w:val="a1"/>
    <w:rsid w:val="007500CE"/>
  </w:style>
  <w:style w:type="paragraph" w:styleId="ae">
    <w:name w:val="Balloon Text"/>
    <w:basedOn w:val="a0"/>
    <w:link w:val="af"/>
    <w:uiPriority w:val="99"/>
    <w:semiHidden/>
    <w:unhideWhenUsed/>
    <w:rsid w:val="00A26F3B"/>
    <w:rPr>
      <w:rFonts w:ascii="Arial" w:eastAsia="ＭＳ ゴシック" w:hAnsi="Arial"/>
      <w:sz w:val="18"/>
      <w:szCs w:val="18"/>
    </w:rPr>
  </w:style>
  <w:style w:type="character" w:customStyle="1" w:styleId="af">
    <w:name w:val="吹き出し (文字)"/>
    <w:link w:val="ae"/>
    <w:uiPriority w:val="99"/>
    <w:semiHidden/>
    <w:rsid w:val="00A26F3B"/>
    <w:rPr>
      <w:rFonts w:ascii="Arial" w:eastAsia="ＭＳ ゴシック" w:hAnsi="Arial" w:cs="Times New Roman"/>
      <w:kern w:val="2"/>
      <w:sz w:val="18"/>
      <w:szCs w:val="18"/>
    </w:rPr>
  </w:style>
  <w:style w:type="paragraph" w:styleId="af0">
    <w:name w:val="List Paragraph"/>
    <w:basedOn w:val="a0"/>
    <w:uiPriority w:val="34"/>
    <w:qFormat/>
    <w:rsid w:val="00DC0437"/>
    <w:pPr>
      <w:ind w:leftChars="400" w:left="840"/>
    </w:pPr>
  </w:style>
  <w:style w:type="paragraph" w:styleId="5">
    <w:name w:val="toc 5"/>
    <w:basedOn w:val="a0"/>
    <w:next w:val="a0"/>
    <w:autoRedefine/>
    <w:uiPriority w:val="39"/>
    <w:unhideWhenUsed/>
    <w:rsid w:val="00E25815"/>
    <w:pPr>
      <w:ind w:left="840"/>
      <w:jc w:val="left"/>
    </w:pPr>
    <w:rPr>
      <w:rFonts w:asciiTheme="minorHAnsi" w:hAnsiTheme="minorHAnsi"/>
      <w:sz w:val="18"/>
      <w:szCs w:val="18"/>
    </w:rPr>
  </w:style>
  <w:style w:type="paragraph" w:styleId="6">
    <w:name w:val="toc 6"/>
    <w:basedOn w:val="a0"/>
    <w:next w:val="a0"/>
    <w:autoRedefine/>
    <w:uiPriority w:val="39"/>
    <w:unhideWhenUsed/>
    <w:rsid w:val="00E25815"/>
    <w:pPr>
      <w:ind w:left="1050"/>
      <w:jc w:val="left"/>
    </w:pPr>
    <w:rPr>
      <w:rFonts w:asciiTheme="minorHAnsi" w:hAnsiTheme="minorHAnsi"/>
      <w:sz w:val="18"/>
      <w:szCs w:val="18"/>
    </w:rPr>
  </w:style>
  <w:style w:type="paragraph" w:styleId="7">
    <w:name w:val="toc 7"/>
    <w:basedOn w:val="a0"/>
    <w:next w:val="a0"/>
    <w:autoRedefine/>
    <w:uiPriority w:val="39"/>
    <w:unhideWhenUsed/>
    <w:rsid w:val="00E25815"/>
    <w:pPr>
      <w:ind w:left="1260"/>
      <w:jc w:val="left"/>
    </w:pPr>
    <w:rPr>
      <w:rFonts w:asciiTheme="minorHAnsi" w:hAnsiTheme="minorHAnsi"/>
      <w:sz w:val="18"/>
      <w:szCs w:val="18"/>
    </w:rPr>
  </w:style>
  <w:style w:type="paragraph" w:styleId="8">
    <w:name w:val="toc 8"/>
    <w:basedOn w:val="a0"/>
    <w:next w:val="a0"/>
    <w:autoRedefine/>
    <w:uiPriority w:val="39"/>
    <w:unhideWhenUsed/>
    <w:rsid w:val="00E25815"/>
    <w:pPr>
      <w:ind w:left="1470"/>
      <w:jc w:val="left"/>
    </w:pPr>
    <w:rPr>
      <w:rFonts w:asciiTheme="minorHAnsi" w:hAnsiTheme="minorHAnsi"/>
      <w:sz w:val="18"/>
      <w:szCs w:val="18"/>
    </w:rPr>
  </w:style>
  <w:style w:type="paragraph" w:styleId="9">
    <w:name w:val="toc 9"/>
    <w:basedOn w:val="a0"/>
    <w:next w:val="a0"/>
    <w:autoRedefine/>
    <w:uiPriority w:val="39"/>
    <w:unhideWhenUsed/>
    <w:rsid w:val="00E25815"/>
    <w:pPr>
      <w:ind w:left="1680"/>
      <w:jc w:val="left"/>
    </w:pPr>
    <w:rPr>
      <w:rFonts w:asciiTheme="minorHAnsi" w:hAnsiTheme="minorHAnsi"/>
      <w:sz w:val="18"/>
      <w:szCs w:val="18"/>
    </w:rPr>
  </w:style>
  <w:style w:type="paragraph" w:styleId="af1">
    <w:name w:val="TOC Heading"/>
    <w:basedOn w:val="1"/>
    <w:next w:val="a0"/>
    <w:uiPriority w:val="39"/>
    <w:unhideWhenUsed/>
    <w:qFormat/>
    <w:rsid w:val="00E25815"/>
    <w:pPr>
      <w:keepLines/>
      <w:widowControl/>
      <w:numPr>
        <w:numId w:val="0"/>
      </w:numPr>
      <w:spacing w:before="24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styleId="Web">
    <w:name w:val="Normal (Web)"/>
    <w:basedOn w:val="a0"/>
    <w:uiPriority w:val="99"/>
    <w:semiHidden/>
    <w:unhideWhenUsed/>
    <w:rsid w:val="00CF6BEE"/>
    <w:rPr>
      <w:rFonts w:ascii="Times New Roman" w:hAnsi="Times New Roman"/>
      <w:sz w:val="24"/>
    </w:rPr>
  </w:style>
  <w:style w:type="character" w:styleId="af2">
    <w:name w:val="Unresolved Mention"/>
    <w:basedOn w:val="a1"/>
    <w:uiPriority w:val="99"/>
    <w:semiHidden/>
    <w:unhideWhenUsed/>
    <w:rsid w:val="00264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761">
      <w:bodyDiv w:val="1"/>
      <w:marLeft w:val="0"/>
      <w:marRight w:val="0"/>
      <w:marTop w:val="0"/>
      <w:marBottom w:val="0"/>
      <w:divBdr>
        <w:top w:val="none" w:sz="0" w:space="0" w:color="auto"/>
        <w:left w:val="none" w:sz="0" w:space="0" w:color="auto"/>
        <w:bottom w:val="none" w:sz="0" w:space="0" w:color="auto"/>
        <w:right w:val="none" w:sz="0" w:space="0" w:color="auto"/>
      </w:divBdr>
    </w:div>
    <w:div w:id="22830201">
      <w:bodyDiv w:val="1"/>
      <w:marLeft w:val="0"/>
      <w:marRight w:val="0"/>
      <w:marTop w:val="0"/>
      <w:marBottom w:val="0"/>
      <w:divBdr>
        <w:top w:val="none" w:sz="0" w:space="0" w:color="auto"/>
        <w:left w:val="none" w:sz="0" w:space="0" w:color="auto"/>
        <w:bottom w:val="none" w:sz="0" w:space="0" w:color="auto"/>
        <w:right w:val="none" w:sz="0" w:space="0" w:color="auto"/>
      </w:divBdr>
    </w:div>
    <w:div w:id="25034890">
      <w:bodyDiv w:val="1"/>
      <w:marLeft w:val="0"/>
      <w:marRight w:val="0"/>
      <w:marTop w:val="0"/>
      <w:marBottom w:val="0"/>
      <w:divBdr>
        <w:top w:val="none" w:sz="0" w:space="0" w:color="auto"/>
        <w:left w:val="none" w:sz="0" w:space="0" w:color="auto"/>
        <w:bottom w:val="none" w:sz="0" w:space="0" w:color="auto"/>
        <w:right w:val="none" w:sz="0" w:space="0" w:color="auto"/>
      </w:divBdr>
    </w:div>
    <w:div w:id="63917302">
      <w:bodyDiv w:val="1"/>
      <w:marLeft w:val="0"/>
      <w:marRight w:val="0"/>
      <w:marTop w:val="0"/>
      <w:marBottom w:val="0"/>
      <w:divBdr>
        <w:top w:val="none" w:sz="0" w:space="0" w:color="auto"/>
        <w:left w:val="none" w:sz="0" w:space="0" w:color="auto"/>
        <w:bottom w:val="none" w:sz="0" w:space="0" w:color="auto"/>
        <w:right w:val="none" w:sz="0" w:space="0" w:color="auto"/>
      </w:divBdr>
    </w:div>
    <w:div w:id="138617835">
      <w:bodyDiv w:val="1"/>
      <w:marLeft w:val="0"/>
      <w:marRight w:val="0"/>
      <w:marTop w:val="0"/>
      <w:marBottom w:val="0"/>
      <w:divBdr>
        <w:top w:val="none" w:sz="0" w:space="0" w:color="auto"/>
        <w:left w:val="none" w:sz="0" w:space="0" w:color="auto"/>
        <w:bottom w:val="none" w:sz="0" w:space="0" w:color="auto"/>
        <w:right w:val="none" w:sz="0" w:space="0" w:color="auto"/>
      </w:divBdr>
    </w:div>
    <w:div w:id="195430263">
      <w:bodyDiv w:val="1"/>
      <w:marLeft w:val="0"/>
      <w:marRight w:val="0"/>
      <w:marTop w:val="0"/>
      <w:marBottom w:val="0"/>
      <w:divBdr>
        <w:top w:val="none" w:sz="0" w:space="0" w:color="auto"/>
        <w:left w:val="none" w:sz="0" w:space="0" w:color="auto"/>
        <w:bottom w:val="none" w:sz="0" w:space="0" w:color="auto"/>
        <w:right w:val="none" w:sz="0" w:space="0" w:color="auto"/>
      </w:divBdr>
    </w:div>
    <w:div w:id="215047223">
      <w:bodyDiv w:val="1"/>
      <w:marLeft w:val="0"/>
      <w:marRight w:val="0"/>
      <w:marTop w:val="0"/>
      <w:marBottom w:val="0"/>
      <w:divBdr>
        <w:top w:val="none" w:sz="0" w:space="0" w:color="auto"/>
        <w:left w:val="none" w:sz="0" w:space="0" w:color="auto"/>
        <w:bottom w:val="none" w:sz="0" w:space="0" w:color="auto"/>
        <w:right w:val="none" w:sz="0" w:space="0" w:color="auto"/>
      </w:divBdr>
    </w:div>
    <w:div w:id="240065135">
      <w:bodyDiv w:val="1"/>
      <w:marLeft w:val="0"/>
      <w:marRight w:val="0"/>
      <w:marTop w:val="0"/>
      <w:marBottom w:val="0"/>
      <w:divBdr>
        <w:top w:val="none" w:sz="0" w:space="0" w:color="auto"/>
        <w:left w:val="none" w:sz="0" w:space="0" w:color="auto"/>
        <w:bottom w:val="none" w:sz="0" w:space="0" w:color="auto"/>
        <w:right w:val="none" w:sz="0" w:space="0" w:color="auto"/>
      </w:divBdr>
    </w:div>
    <w:div w:id="417940810">
      <w:bodyDiv w:val="1"/>
      <w:marLeft w:val="0"/>
      <w:marRight w:val="0"/>
      <w:marTop w:val="0"/>
      <w:marBottom w:val="0"/>
      <w:divBdr>
        <w:top w:val="none" w:sz="0" w:space="0" w:color="auto"/>
        <w:left w:val="none" w:sz="0" w:space="0" w:color="auto"/>
        <w:bottom w:val="none" w:sz="0" w:space="0" w:color="auto"/>
        <w:right w:val="none" w:sz="0" w:space="0" w:color="auto"/>
      </w:divBdr>
    </w:div>
    <w:div w:id="485820750">
      <w:bodyDiv w:val="1"/>
      <w:marLeft w:val="0"/>
      <w:marRight w:val="0"/>
      <w:marTop w:val="0"/>
      <w:marBottom w:val="0"/>
      <w:divBdr>
        <w:top w:val="none" w:sz="0" w:space="0" w:color="auto"/>
        <w:left w:val="none" w:sz="0" w:space="0" w:color="auto"/>
        <w:bottom w:val="none" w:sz="0" w:space="0" w:color="auto"/>
        <w:right w:val="none" w:sz="0" w:space="0" w:color="auto"/>
      </w:divBdr>
    </w:div>
    <w:div w:id="516429445">
      <w:bodyDiv w:val="1"/>
      <w:marLeft w:val="0"/>
      <w:marRight w:val="0"/>
      <w:marTop w:val="0"/>
      <w:marBottom w:val="0"/>
      <w:divBdr>
        <w:top w:val="none" w:sz="0" w:space="0" w:color="auto"/>
        <w:left w:val="none" w:sz="0" w:space="0" w:color="auto"/>
        <w:bottom w:val="none" w:sz="0" w:space="0" w:color="auto"/>
        <w:right w:val="none" w:sz="0" w:space="0" w:color="auto"/>
      </w:divBdr>
    </w:div>
    <w:div w:id="544755335">
      <w:bodyDiv w:val="1"/>
      <w:marLeft w:val="0"/>
      <w:marRight w:val="0"/>
      <w:marTop w:val="0"/>
      <w:marBottom w:val="0"/>
      <w:divBdr>
        <w:top w:val="none" w:sz="0" w:space="0" w:color="auto"/>
        <w:left w:val="none" w:sz="0" w:space="0" w:color="auto"/>
        <w:bottom w:val="none" w:sz="0" w:space="0" w:color="auto"/>
        <w:right w:val="none" w:sz="0" w:space="0" w:color="auto"/>
      </w:divBdr>
    </w:div>
    <w:div w:id="612706409">
      <w:bodyDiv w:val="1"/>
      <w:marLeft w:val="0"/>
      <w:marRight w:val="0"/>
      <w:marTop w:val="0"/>
      <w:marBottom w:val="0"/>
      <w:divBdr>
        <w:top w:val="none" w:sz="0" w:space="0" w:color="auto"/>
        <w:left w:val="none" w:sz="0" w:space="0" w:color="auto"/>
        <w:bottom w:val="none" w:sz="0" w:space="0" w:color="auto"/>
        <w:right w:val="none" w:sz="0" w:space="0" w:color="auto"/>
      </w:divBdr>
    </w:div>
    <w:div w:id="614293723">
      <w:bodyDiv w:val="1"/>
      <w:marLeft w:val="0"/>
      <w:marRight w:val="0"/>
      <w:marTop w:val="0"/>
      <w:marBottom w:val="0"/>
      <w:divBdr>
        <w:top w:val="none" w:sz="0" w:space="0" w:color="auto"/>
        <w:left w:val="none" w:sz="0" w:space="0" w:color="auto"/>
        <w:bottom w:val="none" w:sz="0" w:space="0" w:color="auto"/>
        <w:right w:val="none" w:sz="0" w:space="0" w:color="auto"/>
      </w:divBdr>
    </w:div>
    <w:div w:id="773204759">
      <w:bodyDiv w:val="1"/>
      <w:marLeft w:val="0"/>
      <w:marRight w:val="0"/>
      <w:marTop w:val="0"/>
      <w:marBottom w:val="0"/>
      <w:divBdr>
        <w:top w:val="none" w:sz="0" w:space="0" w:color="auto"/>
        <w:left w:val="none" w:sz="0" w:space="0" w:color="auto"/>
        <w:bottom w:val="none" w:sz="0" w:space="0" w:color="auto"/>
        <w:right w:val="none" w:sz="0" w:space="0" w:color="auto"/>
      </w:divBdr>
    </w:div>
    <w:div w:id="798112811">
      <w:bodyDiv w:val="1"/>
      <w:marLeft w:val="0"/>
      <w:marRight w:val="0"/>
      <w:marTop w:val="0"/>
      <w:marBottom w:val="0"/>
      <w:divBdr>
        <w:top w:val="none" w:sz="0" w:space="0" w:color="auto"/>
        <w:left w:val="none" w:sz="0" w:space="0" w:color="auto"/>
        <w:bottom w:val="none" w:sz="0" w:space="0" w:color="auto"/>
        <w:right w:val="none" w:sz="0" w:space="0" w:color="auto"/>
      </w:divBdr>
    </w:div>
    <w:div w:id="912082502">
      <w:bodyDiv w:val="1"/>
      <w:marLeft w:val="0"/>
      <w:marRight w:val="0"/>
      <w:marTop w:val="0"/>
      <w:marBottom w:val="0"/>
      <w:divBdr>
        <w:top w:val="none" w:sz="0" w:space="0" w:color="auto"/>
        <w:left w:val="none" w:sz="0" w:space="0" w:color="auto"/>
        <w:bottom w:val="none" w:sz="0" w:space="0" w:color="auto"/>
        <w:right w:val="none" w:sz="0" w:space="0" w:color="auto"/>
      </w:divBdr>
    </w:div>
    <w:div w:id="917984381">
      <w:bodyDiv w:val="1"/>
      <w:marLeft w:val="0"/>
      <w:marRight w:val="0"/>
      <w:marTop w:val="0"/>
      <w:marBottom w:val="0"/>
      <w:divBdr>
        <w:top w:val="none" w:sz="0" w:space="0" w:color="auto"/>
        <w:left w:val="none" w:sz="0" w:space="0" w:color="auto"/>
        <w:bottom w:val="none" w:sz="0" w:space="0" w:color="auto"/>
        <w:right w:val="none" w:sz="0" w:space="0" w:color="auto"/>
      </w:divBdr>
    </w:div>
    <w:div w:id="923493316">
      <w:bodyDiv w:val="1"/>
      <w:marLeft w:val="0"/>
      <w:marRight w:val="0"/>
      <w:marTop w:val="0"/>
      <w:marBottom w:val="0"/>
      <w:divBdr>
        <w:top w:val="none" w:sz="0" w:space="0" w:color="auto"/>
        <w:left w:val="none" w:sz="0" w:space="0" w:color="auto"/>
        <w:bottom w:val="none" w:sz="0" w:space="0" w:color="auto"/>
        <w:right w:val="none" w:sz="0" w:space="0" w:color="auto"/>
      </w:divBdr>
    </w:div>
    <w:div w:id="1025129848">
      <w:bodyDiv w:val="1"/>
      <w:marLeft w:val="0"/>
      <w:marRight w:val="0"/>
      <w:marTop w:val="0"/>
      <w:marBottom w:val="0"/>
      <w:divBdr>
        <w:top w:val="none" w:sz="0" w:space="0" w:color="auto"/>
        <w:left w:val="none" w:sz="0" w:space="0" w:color="auto"/>
        <w:bottom w:val="none" w:sz="0" w:space="0" w:color="auto"/>
        <w:right w:val="none" w:sz="0" w:space="0" w:color="auto"/>
      </w:divBdr>
    </w:div>
    <w:div w:id="1033306320">
      <w:bodyDiv w:val="1"/>
      <w:marLeft w:val="0"/>
      <w:marRight w:val="0"/>
      <w:marTop w:val="0"/>
      <w:marBottom w:val="0"/>
      <w:divBdr>
        <w:top w:val="none" w:sz="0" w:space="0" w:color="auto"/>
        <w:left w:val="none" w:sz="0" w:space="0" w:color="auto"/>
        <w:bottom w:val="none" w:sz="0" w:space="0" w:color="auto"/>
        <w:right w:val="none" w:sz="0" w:space="0" w:color="auto"/>
      </w:divBdr>
    </w:div>
    <w:div w:id="1034648355">
      <w:bodyDiv w:val="1"/>
      <w:marLeft w:val="0"/>
      <w:marRight w:val="0"/>
      <w:marTop w:val="0"/>
      <w:marBottom w:val="0"/>
      <w:divBdr>
        <w:top w:val="none" w:sz="0" w:space="0" w:color="auto"/>
        <w:left w:val="none" w:sz="0" w:space="0" w:color="auto"/>
        <w:bottom w:val="none" w:sz="0" w:space="0" w:color="auto"/>
        <w:right w:val="none" w:sz="0" w:space="0" w:color="auto"/>
      </w:divBdr>
    </w:div>
    <w:div w:id="1052852180">
      <w:bodyDiv w:val="1"/>
      <w:marLeft w:val="0"/>
      <w:marRight w:val="0"/>
      <w:marTop w:val="0"/>
      <w:marBottom w:val="0"/>
      <w:divBdr>
        <w:top w:val="none" w:sz="0" w:space="0" w:color="auto"/>
        <w:left w:val="none" w:sz="0" w:space="0" w:color="auto"/>
        <w:bottom w:val="none" w:sz="0" w:space="0" w:color="auto"/>
        <w:right w:val="none" w:sz="0" w:space="0" w:color="auto"/>
      </w:divBdr>
    </w:div>
    <w:div w:id="1111511579">
      <w:bodyDiv w:val="1"/>
      <w:marLeft w:val="0"/>
      <w:marRight w:val="0"/>
      <w:marTop w:val="0"/>
      <w:marBottom w:val="0"/>
      <w:divBdr>
        <w:top w:val="none" w:sz="0" w:space="0" w:color="auto"/>
        <w:left w:val="none" w:sz="0" w:space="0" w:color="auto"/>
        <w:bottom w:val="none" w:sz="0" w:space="0" w:color="auto"/>
        <w:right w:val="none" w:sz="0" w:space="0" w:color="auto"/>
      </w:divBdr>
    </w:div>
    <w:div w:id="1127042533">
      <w:bodyDiv w:val="1"/>
      <w:marLeft w:val="0"/>
      <w:marRight w:val="0"/>
      <w:marTop w:val="0"/>
      <w:marBottom w:val="0"/>
      <w:divBdr>
        <w:top w:val="none" w:sz="0" w:space="0" w:color="auto"/>
        <w:left w:val="none" w:sz="0" w:space="0" w:color="auto"/>
        <w:bottom w:val="none" w:sz="0" w:space="0" w:color="auto"/>
        <w:right w:val="none" w:sz="0" w:space="0" w:color="auto"/>
      </w:divBdr>
    </w:div>
    <w:div w:id="1226792547">
      <w:bodyDiv w:val="1"/>
      <w:marLeft w:val="0"/>
      <w:marRight w:val="0"/>
      <w:marTop w:val="0"/>
      <w:marBottom w:val="0"/>
      <w:divBdr>
        <w:top w:val="none" w:sz="0" w:space="0" w:color="auto"/>
        <w:left w:val="none" w:sz="0" w:space="0" w:color="auto"/>
        <w:bottom w:val="none" w:sz="0" w:space="0" w:color="auto"/>
        <w:right w:val="none" w:sz="0" w:space="0" w:color="auto"/>
      </w:divBdr>
    </w:div>
    <w:div w:id="1234704040">
      <w:bodyDiv w:val="1"/>
      <w:marLeft w:val="0"/>
      <w:marRight w:val="0"/>
      <w:marTop w:val="0"/>
      <w:marBottom w:val="0"/>
      <w:divBdr>
        <w:top w:val="none" w:sz="0" w:space="0" w:color="auto"/>
        <w:left w:val="none" w:sz="0" w:space="0" w:color="auto"/>
        <w:bottom w:val="none" w:sz="0" w:space="0" w:color="auto"/>
        <w:right w:val="none" w:sz="0" w:space="0" w:color="auto"/>
      </w:divBdr>
    </w:div>
    <w:div w:id="1313757564">
      <w:bodyDiv w:val="1"/>
      <w:marLeft w:val="0"/>
      <w:marRight w:val="0"/>
      <w:marTop w:val="0"/>
      <w:marBottom w:val="0"/>
      <w:divBdr>
        <w:top w:val="none" w:sz="0" w:space="0" w:color="auto"/>
        <w:left w:val="none" w:sz="0" w:space="0" w:color="auto"/>
        <w:bottom w:val="none" w:sz="0" w:space="0" w:color="auto"/>
        <w:right w:val="none" w:sz="0" w:space="0" w:color="auto"/>
      </w:divBdr>
    </w:div>
    <w:div w:id="1327249233">
      <w:bodyDiv w:val="1"/>
      <w:marLeft w:val="0"/>
      <w:marRight w:val="0"/>
      <w:marTop w:val="0"/>
      <w:marBottom w:val="0"/>
      <w:divBdr>
        <w:top w:val="none" w:sz="0" w:space="0" w:color="auto"/>
        <w:left w:val="none" w:sz="0" w:space="0" w:color="auto"/>
        <w:bottom w:val="none" w:sz="0" w:space="0" w:color="auto"/>
        <w:right w:val="none" w:sz="0" w:space="0" w:color="auto"/>
      </w:divBdr>
    </w:div>
    <w:div w:id="1396777815">
      <w:bodyDiv w:val="1"/>
      <w:marLeft w:val="0"/>
      <w:marRight w:val="0"/>
      <w:marTop w:val="0"/>
      <w:marBottom w:val="0"/>
      <w:divBdr>
        <w:top w:val="none" w:sz="0" w:space="0" w:color="auto"/>
        <w:left w:val="none" w:sz="0" w:space="0" w:color="auto"/>
        <w:bottom w:val="none" w:sz="0" w:space="0" w:color="auto"/>
        <w:right w:val="none" w:sz="0" w:space="0" w:color="auto"/>
      </w:divBdr>
    </w:div>
    <w:div w:id="1442870090">
      <w:bodyDiv w:val="1"/>
      <w:marLeft w:val="0"/>
      <w:marRight w:val="0"/>
      <w:marTop w:val="0"/>
      <w:marBottom w:val="0"/>
      <w:divBdr>
        <w:top w:val="none" w:sz="0" w:space="0" w:color="auto"/>
        <w:left w:val="none" w:sz="0" w:space="0" w:color="auto"/>
        <w:bottom w:val="none" w:sz="0" w:space="0" w:color="auto"/>
        <w:right w:val="none" w:sz="0" w:space="0" w:color="auto"/>
      </w:divBdr>
    </w:div>
    <w:div w:id="1446921353">
      <w:bodyDiv w:val="1"/>
      <w:marLeft w:val="0"/>
      <w:marRight w:val="0"/>
      <w:marTop w:val="0"/>
      <w:marBottom w:val="0"/>
      <w:divBdr>
        <w:top w:val="none" w:sz="0" w:space="0" w:color="auto"/>
        <w:left w:val="none" w:sz="0" w:space="0" w:color="auto"/>
        <w:bottom w:val="none" w:sz="0" w:space="0" w:color="auto"/>
        <w:right w:val="none" w:sz="0" w:space="0" w:color="auto"/>
      </w:divBdr>
    </w:div>
    <w:div w:id="1495951323">
      <w:bodyDiv w:val="1"/>
      <w:marLeft w:val="0"/>
      <w:marRight w:val="0"/>
      <w:marTop w:val="0"/>
      <w:marBottom w:val="0"/>
      <w:divBdr>
        <w:top w:val="none" w:sz="0" w:space="0" w:color="auto"/>
        <w:left w:val="none" w:sz="0" w:space="0" w:color="auto"/>
        <w:bottom w:val="none" w:sz="0" w:space="0" w:color="auto"/>
        <w:right w:val="none" w:sz="0" w:space="0" w:color="auto"/>
      </w:divBdr>
    </w:div>
    <w:div w:id="1551838156">
      <w:bodyDiv w:val="1"/>
      <w:marLeft w:val="0"/>
      <w:marRight w:val="0"/>
      <w:marTop w:val="0"/>
      <w:marBottom w:val="0"/>
      <w:divBdr>
        <w:top w:val="none" w:sz="0" w:space="0" w:color="auto"/>
        <w:left w:val="none" w:sz="0" w:space="0" w:color="auto"/>
        <w:bottom w:val="none" w:sz="0" w:space="0" w:color="auto"/>
        <w:right w:val="none" w:sz="0" w:space="0" w:color="auto"/>
      </w:divBdr>
    </w:div>
    <w:div w:id="1648899214">
      <w:bodyDiv w:val="1"/>
      <w:marLeft w:val="0"/>
      <w:marRight w:val="0"/>
      <w:marTop w:val="0"/>
      <w:marBottom w:val="0"/>
      <w:divBdr>
        <w:top w:val="none" w:sz="0" w:space="0" w:color="auto"/>
        <w:left w:val="none" w:sz="0" w:space="0" w:color="auto"/>
        <w:bottom w:val="none" w:sz="0" w:space="0" w:color="auto"/>
        <w:right w:val="none" w:sz="0" w:space="0" w:color="auto"/>
      </w:divBdr>
    </w:div>
    <w:div w:id="1826585054">
      <w:bodyDiv w:val="1"/>
      <w:marLeft w:val="0"/>
      <w:marRight w:val="0"/>
      <w:marTop w:val="0"/>
      <w:marBottom w:val="0"/>
      <w:divBdr>
        <w:top w:val="none" w:sz="0" w:space="0" w:color="auto"/>
        <w:left w:val="none" w:sz="0" w:space="0" w:color="auto"/>
        <w:bottom w:val="none" w:sz="0" w:space="0" w:color="auto"/>
        <w:right w:val="none" w:sz="0" w:space="0" w:color="auto"/>
      </w:divBdr>
    </w:div>
    <w:div w:id="1855268555">
      <w:bodyDiv w:val="1"/>
      <w:marLeft w:val="0"/>
      <w:marRight w:val="0"/>
      <w:marTop w:val="0"/>
      <w:marBottom w:val="0"/>
      <w:divBdr>
        <w:top w:val="none" w:sz="0" w:space="0" w:color="auto"/>
        <w:left w:val="none" w:sz="0" w:space="0" w:color="auto"/>
        <w:bottom w:val="none" w:sz="0" w:space="0" w:color="auto"/>
        <w:right w:val="none" w:sz="0" w:space="0" w:color="auto"/>
      </w:divBdr>
    </w:div>
    <w:div w:id="2001883388">
      <w:bodyDiv w:val="1"/>
      <w:marLeft w:val="0"/>
      <w:marRight w:val="0"/>
      <w:marTop w:val="0"/>
      <w:marBottom w:val="0"/>
      <w:divBdr>
        <w:top w:val="none" w:sz="0" w:space="0" w:color="auto"/>
        <w:left w:val="none" w:sz="0" w:space="0" w:color="auto"/>
        <w:bottom w:val="none" w:sz="0" w:space="0" w:color="auto"/>
        <w:right w:val="none" w:sz="0" w:space="0" w:color="auto"/>
      </w:divBdr>
    </w:div>
    <w:div w:id="2029090748">
      <w:bodyDiv w:val="1"/>
      <w:marLeft w:val="0"/>
      <w:marRight w:val="0"/>
      <w:marTop w:val="0"/>
      <w:marBottom w:val="0"/>
      <w:divBdr>
        <w:top w:val="none" w:sz="0" w:space="0" w:color="auto"/>
        <w:left w:val="none" w:sz="0" w:space="0" w:color="auto"/>
        <w:bottom w:val="none" w:sz="0" w:space="0" w:color="auto"/>
        <w:right w:val="none" w:sz="0" w:space="0" w:color="auto"/>
      </w:divBdr>
    </w:div>
    <w:div w:id="211382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mamoto\Application%20Data\Microsoft\Templates\spec100sra.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0D97E-987E-4633-BEA6-F71F44E6A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spec100sra.dot</Template>
  <TotalTime>1477</TotalTime>
  <Pages>33</Pages>
  <Words>2465</Words>
  <Characters>14056</Characters>
  <Application>Microsoft Office Word</Application>
  <DocSecurity>0</DocSecurity>
  <Lines>117</Lines>
  <Paragraphs>32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冗長化構成Gfarm監視機能</vt:lpstr>
      <vt:lpstr>冗長化構成Gfarm監視機能　管理・利用マニュアル</vt:lpstr>
    </vt:vector>
  </TitlesOfParts>
  <Company/>
  <LinksUpToDate>false</LinksUpToDate>
  <CharactersWithSpaces>16489</CharactersWithSpaces>
  <SharedDoc>false</SharedDoc>
  <HLinks>
    <vt:vector size="318" baseType="variant">
      <vt:variant>
        <vt:i4>7471148</vt:i4>
      </vt:variant>
      <vt:variant>
        <vt:i4>750</vt:i4>
      </vt:variant>
      <vt:variant>
        <vt:i4>0</vt:i4>
      </vt:variant>
      <vt:variant>
        <vt:i4>5</vt:i4>
      </vt:variant>
      <vt:variant>
        <vt:lpwstr>http://www.zabbix.com/documentation/1.8/manual/</vt:lpwstr>
      </vt:variant>
      <vt:variant>
        <vt:lpwstr/>
      </vt:variant>
      <vt:variant>
        <vt:i4>5832716</vt:i4>
      </vt:variant>
      <vt:variant>
        <vt:i4>651</vt:i4>
      </vt:variant>
      <vt:variant>
        <vt:i4>0</vt:i4>
      </vt:variant>
      <vt:variant>
        <vt:i4>5</vt:i4>
      </vt:variant>
      <vt:variant>
        <vt:lpwstr>http://www.zabbix.com/documentation/1.8/manual/config/macros</vt:lpwstr>
      </vt:variant>
      <vt:variant>
        <vt:lpwstr/>
      </vt:variant>
      <vt:variant>
        <vt:i4>3735661</vt:i4>
      </vt:variant>
      <vt:variant>
        <vt:i4>606</vt:i4>
      </vt:variant>
      <vt:variant>
        <vt:i4>0</vt:i4>
      </vt:variant>
      <vt:variant>
        <vt:i4>5</vt:i4>
      </vt:variant>
      <vt:variant>
        <vt:lpwstr>http://www.zabbix.com/documentation/1.8/manual/config/triggers</vt:lpwstr>
      </vt:variant>
      <vt:variant>
        <vt:lpwstr>triggers</vt:lpwstr>
      </vt:variant>
      <vt:variant>
        <vt:i4>2818135</vt:i4>
      </vt:variant>
      <vt:variant>
        <vt:i4>579</vt:i4>
      </vt:variant>
      <vt:variant>
        <vt:i4>0</vt:i4>
      </vt:variant>
      <vt:variant>
        <vt:i4>5</vt:i4>
      </vt:variant>
      <vt:variant>
        <vt:lpwstr>http://www.zabbix.com/documentation/1.8/manual/config/items</vt:lpwstr>
      </vt:variant>
      <vt:variant>
        <vt:lpwstr>item_key</vt:lpwstr>
      </vt:variant>
      <vt:variant>
        <vt:i4>1507382</vt:i4>
      </vt:variant>
      <vt:variant>
        <vt:i4>290</vt:i4>
      </vt:variant>
      <vt:variant>
        <vt:i4>0</vt:i4>
      </vt:variant>
      <vt:variant>
        <vt:i4>5</vt:i4>
      </vt:variant>
      <vt:variant>
        <vt:lpwstr/>
      </vt:variant>
      <vt:variant>
        <vt:lpwstr>_Toc355691923</vt:lpwstr>
      </vt:variant>
      <vt:variant>
        <vt:i4>1507382</vt:i4>
      </vt:variant>
      <vt:variant>
        <vt:i4>284</vt:i4>
      </vt:variant>
      <vt:variant>
        <vt:i4>0</vt:i4>
      </vt:variant>
      <vt:variant>
        <vt:i4>5</vt:i4>
      </vt:variant>
      <vt:variant>
        <vt:lpwstr/>
      </vt:variant>
      <vt:variant>
        <vt:lpwstr>_Toc355691922</vt:lpwstr>
      </vt:variant>
      <vt:variant>
        <vt:i4>1507382</vt:i4>
      </vt:variant>
      <vt:variant>
        <vt:i4>278</vt:i4>
      </vt:variant>
      <vt:variant>
        <vt:i4>0</vt:i4>
      </vt:variant>
      <vt:variant>
        <vt:i4>5</vt:i4>
      </vt:variant>
      <vt:variant>
        <vt:lpwstr/>
      </vt:variant>
      <vt:variant>
        <vt:lpwstr>_Toc355691921</vt:lpwstr>
      </vt:variant>
      <vt:variant>
        <vt:i4>1507382</vt:i4>
      </vt:variant>
      <vt:variant>
        <vt:i4>272</vt:i4>
      </vt:variant>
      <vt:variant>
        <vt:i4>0</vt:i4>
      </vt:variant>
      <vt:variant>
        <vt:i4>5</vt:i4>
      </vt:variant>
      <vt:variant>
        <vt:lpwstr/>
      </vt:variant>
      <vt:variant>
        <vt:lpwstr>_Toc355691920</vt:lpwstr>
      </vt:variant>
      <vt:variant>
        <vt:i4>1310774</vt:i4>
      </vt:variant>
      <vt:variant>
        <vt:i4>266</vt:i4>
      </vt:variant>
      <vt:variant>
        <vt:i4>0</vt:i4>
      </vt:variant>
      <vt:variant>
        <vt:i4>5</vt:i4>
      </vt:variant>
      <vt:variant>
        <vt:lpwstr/>
      </vt:variant>
      <vt:variant>
        <vt:lpwstr>_Toc355691919</vt:lpwstr>
      </vt:variant>
      <vt:variant>
        <vt:i4>1310774</vt:i4>
      </vt:variant>
      <vt:variant>
        <vt:i4>260</vt:i4>
      </vt:variant>
      <vt:variant>
        <vt:i4>0</vt:i4>
      </vt:variant>
      <vt:variant>
        <vt:i4>5</vt:i4>
      </vt:variant>
      <vt:variant>
        <vt:lpwstr/>
      </vt:variant>
      <vt:variant>
        <vt:lpwstr>_Toc355691918</vt:lpwstr>
      </vt:variant>
      <vt:variant>
        <vt:i4>1310774</vt:i4>
      </vt:variant>
      <vt:variant>
        <vt:i4>254</vt:i4>
      </vt:variant>
      <vt:variant>
        <vt:i4>0</vt:i4>
      </vt:variant>
      <vt:variant>
        <vt:i4>5</vt:i4>
      </vt:variant>
      <vt:variant>
        <vt:lpwstr/>
      </vt:variant>
      <vt:variant>
        <vt:lpwstr>_Toc355691917</vt:lpwstr>
      </vt:variant>
      <vt:variant>
        <vt:i4>1310774</vt:i4>
      </vt:variant>
      <vt:variant>
        <vt:i4>248</vt:i4>
      </vt:variant>
      <vt:variant>
        <vt:i4>0</vt:i4>
      </vt:variant>
      <vt:variant>
        <vt:i4>5</vt:i4>
      </vt:variant>
      <vt:variant>
        <vt:lpwstr/>
      </vt:variant>
      <vt:variant>
        <vt:lpwstr>_Toc355691916</vt:lpwstr>
      </vt:variant>
      <vt:variant>
        <vt:i4>1310774</vt:i4>
      </vt:variant>
      <vt:variant>
        <vt:i4>242</vt:i4>
      </vt:variant>
      <vt:variant>
        <vt:i4>0</vt:i4>
      </vt:variant>
      <vt:variant>
        <vt:i4>5</vt:i4>
      </vt:variant>
      <vt:variant>
        <vt:lpwstr/>
      </vt:variant>
      <vt:variant>
        <vt:lpwstr>_Toc355691915</vt:lpwstr>
      </vt:variant>
      <vt:variant>
        <vt:i4>1310774</vt:i4>
      </vt:variant>
      <vt:variant>
        <vt:i4>236</vt:i4>
      </vt:variant>
      <vt:variant>
        <vt:i4>0</vt:i4>
      </vt:variant>
      <vt:variant>
        <vt:i4>5</vt:i4>
      </vt:variant>
      <vt:variant>
        <vt:lpwstr/>
      </vt:variant>
      <vt:variant>
        <vt:lpwstr>_Toc355691914</vt:lpwstr>
      </vt:variant>
      <vt:variant>
        <vt:i4>1310774</vt:i4>
      </vt:variant>
      <vt:variant>
        <vt:i4>230</vt:i4>
      </vt:variant>
      <vt:variant>
        <vt:i4>0</vt:i4>
      </vt:variant>
      <vt:variant>
        <vt:i4>5</vt:i4>
      </vt:variant>
      <vt:variant>
        <vt:lpwstr/>
      </vt:variant>
      <vt:variant>
        <vt:lpwstr>_Toc355691913</vt:lpwstr>
      </vt:variant>
      <vt:variant>
        <vt:i4>1310774</vt:i4>
      </vt:variant>
      <vt:variant>
        <vt:i4>224</vt:i4>
      </vt:variant>
      <vt:variant>
        <vt:i4>0</vt:i4>
      </vt:variant>
      <vt:variant>
        <vt:i4>5</vt:i4>
      </vt:variant>
      <vt:variant>
        <vt:lpwstr/>
      </vt:variant>
      <vt:variant>
        <vt:lpwstr>_Toc355691912</vt:lpwstr>
      </vt:variant>
      <vt:variant>
        <vt:i4>1310774</vt:i4>
      </vt:variant>
      <vt:variant>
        <vt:i4>218</vt:i4>
      </vt:variant>
      <vt:variant>
        <vt:i4>0</vt:i4>
      </vt:variant>
      <vt:variant>
        <vt:i4>5</vt:i4>
      </vt:variant>
      <vt:variant>
        <vt:lpwstr/>
      </vt:variant>
      <vt:variant>
        <vt:lpwstr>_Toc355691911</vt:lpwstr>
      </vt:variant>
      <vt:variant>
        <vt:i4>1310774</vt:i4>
      </vt:variant>
      <vt:variant>
        <vt:i4>212</vt:i4>
      </vt:variant>
      <vt:variant>
        <vt:i4>0</vt:i4>
      </vt:variant>
      <vt:variant>
        <vt:i4>5</vt:i4>
      </vt:variant>
      <vt:variant>
        <vt:lpwstr/>
      </vt:variant>
      <vt:variant>
        <vt:lpwstr>_Toc355691910</vt:lpwstr>
      </vt:variant>
      <vt:variant>
        <vt:i4>1376310</vt:i4>
      </vt:variant>
      <vt:variant>
        <vt:i4>206</vt:i4>
      </vt:variant>
      <vt:variant>
        <vt:i4>0</vt:i4>
      </vt:variant>
      <vt:variant>
        <vt:i4>5</vt:i4>
      </vt:variant>
      <vt:variant>
        <vt:lpwstr/>
      </vt:variant>
      <vt:variant>
        <vt:lpwstr>_Toc355691909</vt:lpwstr>
      </vt:variant>
      <vt:variant>
        <vt:i4>1376310</vt:i4>
      </vt:variant>
      <vt:variant>
        <vt:i4>200</vt:i4>
      </vt:variant>
      <vt:variant>
        <vt:i4>0</vt:i4>
      </vt:variant>
      <vt:variant>
        <vt:i4>5</vt:i4>
      </vt:variant>
      <vt:variant>
        <vt:lpwstr/>
      </vt:variant>
      <vt:variant>
        <vt:lpwstr>_Toc355691908</vt:lpwstr>
      </vt:variant>
      <vt:variant>
        <vt:i4>1376310</vt:i4>
      </vt:variant>
      <vt:variant>
        <vt:i4>194</vt:i4>
      </vt:variant>
      <vt:variant>
        <vt:i4>0</vt:i4>
      </vt:variant>
      <vt:variant>
        <vt:i4>5</vt:i4>
      </vt:variant>
      <vt:variant>
        <vt:lpwstr/>
      </vt:variant>
      <vt:variant>
        <vt:lpwstr>_Toc355691907</vt:lpwstr>
      </vt:variant>
      <vt:variant>
        <vt:i4>1376310</vt:i4>
      </vt:variant>
      <vt:variant>
        <vt:i4>188</vt:i4>
      </vt:variant>
      <vt:variant>
        <vt:i4>0</vt:i4>
      </vt:variant>
      <vt:variant>
        <vt:i4>5</vt:i4>
      </vt:variant>
      <vt:variant>
        <vt:lpwstr/>
      </vt:variant>
      <vt:variant>
        <vt:lpwstr>_Toc355691906</vt:lpwstr>
      </vt:variant>
      <vt:variant>
        <vt:i4>1376310</vt:i4>
      </vt:variant>
      <vt:variant>
        <vt:i4>182</vt:i4>
      </vt:variant>
      <vt:variant>
        <vt:i4>0</vt:i4>
      </vt:variant>
      <vt:variant>
        <vt:i4>5</vt:i4>
      </vt:variant>
      <vt:variant>
        <vt:lpwstr/>
      </vt:variant>
      <vt:variant>
        <vt:lpwstr>_Toc355691905</vt:lpwstr>
      </vt:variant>
      <vt:variant>
        <vt:i4>1376310</vt:i4>
      </vt:variant>
      <vt:variant>
        <vt:i4>176</vt:i4>
      </vt:variant>
      <vt:variant>
        <vt:i4>0</vt:i4>
      </vt:variant>
      <vt:variant>
        <vt:i4>5</vt:i4>
      </vt:variant>
      <vt:variant>
        <vt:lpwstr/>
      </vt:variant>
      <vt:variant>
        <vt:lpwstr>_Toc355691904</vt:lpwstr>
      </vt:variant>
      <vt:variant>
        <vt:i4>1376310</vt:i4>
      </vt:variant>
      <vt:variant>
        <vt:i4>170</vt:i4>
      </vt:variant>
      <vt:variant>
        <vt:i4>0</vt:i4>
      </vt:variant>
      <vt:variant>
        <vt:i4>5</vt:i4>
      </vt:variant>
      <vt:variant>
        <vt:lpwstr/>
      </vt:variant>
      <vt:variant>
        <vt:lpwstr>_Toc355691903</vt:lpwstr>
      </vt:variant>
      <vt:variant>
        <vt:i4>1376310</vt:i4>
      </vt:variant>
      <vt:variant>
        <vt:i4>164</vt:i4>
      </vt:variant>
      <vt:variant>
        <vt:i4>0</vt:i4>
      </vt:variant>
      <vt:variant>
        <vt:i4>5</vt:i4>
      </vt:variant>
      <vt:variant>
        <vt:lpwstr/>
      </vt:variant>
      <vt:variant>
        <vt:lpwstr>_Toc355691902</vt:lpwstr>
      </vt:variant>
      <vt:variant>
        <vt:i4>1376310</vt:i4>
      </vt:variant>
      <vt:variant>
        <vt:i4>158</vt:i4>
      </vt:variant>
      <vt:variant>
        <vt:i4>0</vt:i4>
      </vt:variant>
      <vt:variant>
        <vt:i4>5</vt:i4>
      </vt:variant>
      <vt:variant>
        <vt:lpwstr/>
      </vt:variant>
      <vt:variant>
        <vt:lpwstr>_Toc355691901</vt:lpwstr>
      </vt:variant>
      <vt:variant>
        <vt:i4>1376310</vt:i4>
      </vt:variant>
      <vt:variant>
        <vt:i4>152</vt:i4>
      </vt:variant>
      <vt:variant>
        <vt:i4>0</vt:i4>
      </vt:variant>
      <vt:variant>
        <vt:i4>5</vt:i4>
      </vt:variant>
      <vt:variant>
        <vt:lpwstr/>
      </vt:variant>
      <vt:variant>
        <vt:lpwstr>_Toc355691900</vt:lpwstr>
      </vt:variant>
      <vt:variant>
        <vt:i4>1835063</vt:i4>
      </vt:variant>
      <vt:variant>
        <vt:i4>146</vt:i4>
      </vt:variant>
      <vt:variant>
        <vt:i4>0</vt:i4>
      </vt:variant>
      <vt:variant>
        <vt:i4>5</vt:i4>
      </vt:variant>
      <vt:variant>
        <vt:lpwstr/>
      </vt:variant>
      <vt:variant>
        <vt:lpwstr>_Toc355691899</vt:lpwstr>
      </vt:variant>
      <vt:variant>
        <vt:i4>1835063</vt:i4>
      </vt:variant>
      <vt:variant>
        <vt:i4>140</vt:i4>
      </vt:variant>
      <vt:variant>
        <vt:i4>0</vt:i4>
      </vt:variant>
      <vt:variant>
        <vt:i4>5</vt:i4>
      </vt:variant>
      <vt:variant>
        <vt:lpwstr/>
      </vt:variant>
      <vt:variant>
        <vt:lpwstr>_Toc355691898</vt:lpwstr>
      </vt:variant>
      <vt:variant>
        <vt:i4>1835063</vt:i4>
      </vt:variant>
      <vt:variant>
        <vt:i4>134</vt:i4>
      </vt:variant>
      <vt:variant>
        <vt:i4>0</vt:i4>
      </vt:variant>
      <vt:variant>
        <vt:i4>5</vt:i4>
      </vt:variant>
      <vt:variant>
        <vt:lpwstr/>
      </vt:variant>
      <vt:variant>
        <vt:lpwstr>_Toc355691897</vt:lpwstr>
      </vt:variant>
      <vt:variant>
        <vt:i4>1835063</vt:i4>
      </vt:variant>
      <vt:variant>
        <vt:i4>128</vt:i4>
      </vt:variant>
      <vt:variant>
        <vt:i4>0</vt:i4>
      </vt:variant>
      <vt:variant>
        <vt:i4>5</vt:i4>
      </vt:variant>
      <vt:variant>
        <vt:lpwstr/>
      </vt:variant>
      <vt:variant>
        <vt:lpwstr>_Toc355691896</vt:lpwstr>
      </vt:variant>
      <vt:variant>
        <vt:i4>1835063</vt:i4>
      </vt:variant>
      <vt:variant>
        <vt:i4>122</vt:i4>
      </vt:variant>
      <vt:variant>
        <vt:i4>0</vt:i4>
      </vt:variant>
      <vt:variant>
        <vt:i4>5</vt:i4>
      </vt:variant>
      <vt:variant>
        <vt:lpwstr/>
      </vt:variant>
      <vt:variant>
        <vt:lpwstr>_Toc355691895</vt:lpwstr>
      </vt:variant>
      <vt:variant>
        <vt:i4>1835063</vt:i4>
      </vt:variant>
      <vt:variant>
        <vt:i4>116</vt:i4>
      </vt:variant>
      <vt:variant>
        <vt:i4>0</vt:i4>
      </vt:variant>
      <vt:variant>
        <vt:i4>5</vt:i4>
      </vt:variant>
      <vt:variant>
        <vt:lpwstr/>
      </vt:variant>
      <vt:variant>
        <vt:lpwstr>_Toc355691894</vt:lpwstr>
      </vt:variant>
      <vt:variant>
        <vt:i4>1835063</vt:i4>
      </vt:variant>
      <vt:variant>
        <vt:i4>110</vt:i4>
      </vt:variant>
      <vt:variant>
        <vt:i4>0</vt:i4>
      </vt:variant>
      <vt:variant>
        <vt:i4>5</vt:i4>
      </vt:variant>
      <vt:variant>
        <vt:lpwstr/>
      </vt:variant>
      <vt:variant>
        <vt:lpwstr>_Toc355691893</vt:lpwstr>
      </vt:variant>
      <vt:variant>
        <vt:i4>1835063</vt:i4>
      </vt:variant>
      <vt:variant>
        <vt:i4>104</vt:i4>
      </vt:variant>
      <vt:variant>
        <vt:i4>0</vt:i4>
      </vt:variant>
      <vt:variant>
        <vt:i4>5</vt:i4>
      </vt:variant>
      <vt:variant>
        <vt:lpwstr/>
      </vt:variant>
      <vt:variant>
        <vt:lpwstr>_Toc355691892</vt:lpwstr>
      </vt:variant>
      <vt:variant>
        <vt:i4>1835063</vt:i4>
      </vt:variant>
      <vt:variant>
        <vt:i4>98</vt:i4>
      </vt:variant>
      <vt:variant>
        <vt:i4>0</vt:i4>
      </vt:variant>
      <vt:variant>
        <vt:i4>5</vt:i4>
      </vt:variant>
      <vt:variant>
        <vt:lpwstr/>
      </vt:variant>
      <vt:variant>
        <vt:lpwstr>_Toc355691891</vt:lpwstr>
      </vt:variant>
      <vt:variant>
        <vt:i4>1835063</vt:i4>
      </vt:variant>
      <vt:variant>
        <vt:i4>92</vt:i4>
      </vt:variant>
      <vt:variant>
        <vt:i4>0</vt:i4>
      </vt:variant>
      <vt:variant>
        <vt:i4>5</vt:i4>
      </vt:variant>
      <vt:variant>
        <vt:lpwstr/>
      </vt:variant>
      <vt:variant>
        <vt:lpwstr>_Toc355691890</vt:lpwstr>
      </vt:variant>
      <vt:variant>
        <vt:i4>1900599</vt:i4>
      </vt:variant>
      <vt:variant>
        <vt:i4>86</vt:i4>
      </vt:variant>
      <vt:variant>
        <vt:i4>0</vt:i4>
      </vt:variant>
      <vt:variant>
        <vt:i4>5</vt:i4>
      </vt:variant>
      <vt:variant>
        <vt:lpwstr/>
      </vt:variant>
      <vt:variant>
        <vt:lpwstr>_Toc355691889</vt:lpwstr>
      </vt:variant>
      <vt:variant>
        <vt:i4>1900599</vt:i4>
      </vt:variant>
      <vt:variant>
        <vt:i4>80</vt:i4>
      </vt:variant>
      <vt:variant>
        <vt:i4>0</vt:i4>
      </vt:variant>
      <vt:variant>
        <vt:i4>5</vt:i4>
      </vt:variant>
      <vt:variant>
        <vt:lpwstr/>
      </vt:variant>
      <vt:variant>
        <vt:lpwstr>_Toc355691888</vt:lpwstr>
      </vt:variant>
      <vt:variant>
        <vt:i4>1900599</vt:i4>
      </vt:variant>
      <vt:variant>
        <vt:i4>74</vt:i4>
      </vt:variant>
      <vt:variant>
        <vt:i4>0</vt:i4>
      </vt:variant>
      <vt:variant>
        <vt:i4>5</vt:i4>
      </vt:variant>
      <vt:variant>
        <vt:lpwstr/>
      </vt:variant>
      <vt:variant>
        <vt:lpwstr>_Toc355691887</vt:lpwstr>
      </vt:variant>
      <vt:variant>
        <vt:i4>1900599</vt:i4>
      </vt:variant>
      <vt:variant>
        <vt:i4>68</vt:i4>
      </vt:variant>
      <vt:variant>
        <vt:i4>0</vt:i4>
      </vt:variant>
      <vt:variant>
        <vt:i4>5</vt:i4>
      </vt:variant>
      <vt:variant>
        <vt:lpwstr/>
      </vt:variant>
      <vt:variant>
        <vt:lpwstr>_Toc355691886</vt:lpwstr>
      </vt:variant>
      <vt:variant>
        <vt:i4>1900599</vt:i4>
      </vt:variant>
      <vt:variant>
        <vt:i4>62</vt:i4>
      </vt:variant>
      <vt:variant>
        <vt:i4>0</vt:i4>
      </vt:variant>
      <vt:variant>
        <vt:i4>5</vt:i4>
      </vt:variant>
      <vt:variant>
        <vt:lpwstr/>
      </vt:variant>
      <vt:variant>
        <vt:lpwstr>_Toc355691885</vt:lpwstr>
      </vt:variant>
      <vt:variant>
        <vt:i4>1900599</vt:i4>
      </vt:variant>
      <vt:variant>
        <vt:i4>56</vt:i4>
      </vt:variant>
      <vt:variant>
        <vt:i4>0</vt:i4>
      </vt:variant>
      <vt:variant>
        <vt:i4>5</vt:i4>
      </vt:variant>
      <vt:variant>
        <vt:lpwstr/>
      </vt:variant>
      <vt:variant>
        <vt:lpwstr>_Toc355691884</vt:lpwstr>
      </vt:variant>
      <vt:variant>
        <vt:i4>1900599</vt:i4>
      </vt:variant>
      <vt:variant>
        <vt:i4>50</vt:i4>
      </vt:variant>
      <vt:variant>
        <vt:i4>0</vt:i4>
      </vt:variant>
      <vt:variant>
        <vt:i4>5</vt:i4>
      </vt:variant>
      <vt:variant>
        <vt:lpwstr/>
      </vt:variant>
      <vt:variant>
        <vt:lpwstr>_Toc355691883</vt:lpwstr>
      </vt:variant>
      <vt:variant>
        <vt:i4>1900599</vt:i4>
      </vt:variant>
      <vt:variant>
        <vt:i4>44</vt:i4>
      </vt:variant>
      <vt:variant>
        <vt:i4>0</vt:i4>
      </vt:variant>
      <vt:variant>
        <vt:i4>5</vt:i4>
      </vt:variant>
      <vt:variant>
        <vt:lpwstr/>
      </vt:variant>
      <vt:variant>
        <vt:lpwstr>_Toc355691882</vt:lpwstr>
      </vt:variant>
      <vt:variant>
        <vt:i4>1900599</vt:i4>
      </vt:variant>
      <vt:variant>
        <vt:i4>38</vt:i4>
      </vt:variant>
      <vt:variant>
        <vt:i4>0</vt:i4>
      </vt:variant>
      <vt:variant>
        <vt:i4>5</vt:i4>
      </vt:variant>
      <vt:variant>
        <vt:lpwstr/>
      </vt:variant>
      <vt:variant>
        <vt:lpwstr>_Toc355691881</vt:lpwstr>
      </vt:variant>
      <vt:variant>
        <vt:i4>1900599</vt:i4>
      </vt:variant>
      <vt:variant>
        <vt:i4>32</vt:i4>
      </vt:variant>
      <vt:variant>
        <vt:i4>0</vt:i4>
      </vt:variant>
      <vt:variant>
        <vt:i4>5</vt:i4>
      </vt:variant>
      <vt:variant>
        <vt:lpwstr/>
      </vt:variant>
      <vt:variant>
        <vt:lpwstr>_Toc355691880</vt:lpwstr>
      </vt:variant>
      <vt:variant>
        <vt:i4>1179703</vt:i4>
      </vt:variant>
      <vt:variant>
        <vt:i4>26</vt:i4>
      </vt:variant>
      <vt:variant>
        <vt:i4>0</vt:i4>
      </vt:variant>
      <vt:variant>
        <vt:i4>5</vt:i4>
      </vt:variant>
      <vt:variant>
        <vt:lpwstr/>
      </vt:variant>
      <vt:variant>
        <vt:lpwstr>_Toc355691879</vt:lpwstr>
      </vt:variant>
      <vt:variant>
        <vt:i4>1179703</vt:i4>
      </vt:variant>
      <vt:variant>
        <vt:i4>20</vt:i4>
      </vt:variant>
      <vt:variant>
        <vt:i4>0</vt:i4>
      </vt:variant>
      <vt:variant>
        <vt:i4>5</vt:i4>
      </vt:variant>
      <vt:variant>
        <vt:lpwstr/>
      </vt:variant>
      <vt:variant>
        <vt:lpwstr>_Toc355691878</vt:lpwstr>
      </vt:variant>
      <vt:variant>
        <vt:i4>1179703</vt:i4>
      </vt:variant>
      <vt:variant>
        <vt:i4>14</vt:i4>
      </vt:variant>
      <vt:variant>
        <vt:i4>0</vt:i4>
      </vt:variant>
      <vt:variant>
        <vt:i4>5</vt:i4>
      </vt:variant>
      <vt:variant>
        <vt:lpwstr/>
      </vt:variant>
      <vt:variant>
        <vt:lpwstr>_Toc355691877</vt:lpwstr>
      </vt:variant>
      <vt:variant>
        <vt:i4>1179703</vt:i4>
      </vt:variant>
      <vt:variant>
        <vt:i4>8</vt:i4>
      </vt:variant>
      <vt:variant>
        <vt:i4>0</vt:i4>
      </vt:variant>
      <vt:variant>
        <vt:i4>5</vt:i4>
      </vt:variant>
      <vt:variant>
        <vt:lpwstr/>
      </vt:variant>
      <vt:variant>
        <vt:lpwstr>_Toc355691876</vt:lpwstr>
      </vt:variant>
      <vt:variant>
        <vt:i4>1179703</vt:i4>
      </vt:variant>
      <vt:variant>
        <vt:i4>2</vt:i4>
      </vt:variant>
      <vt:variant>
        <vt:i4>0</vt:i4>
      </vt:variant>
      <vt:variant>
        <vt:i4>5</vt:i4>
      </vt:variant>
      <vt:variant>
        <vt:lpwstr/>
      </vt:variant>
      <vt:variant>
        <vt:lpwstr>_Toc355691875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冗長化構成Gfarm監視機能</dc:title>
  <dc:subject>管理・利用マニュアル</dc:subject>
  <dc:creator>井上</dc:creator>
  <cp:keywords/>
  <dc:description/>
  <cp:lastModifiedBy>村上 友太</cp:lastModifiedBy>
  <cp:revision>360</cp:revision>
  <cp:lastPrinted>2026-10-28T05:36:00Z</cp:lastPrinted>
  <dcterms:created xsi:type="dcterms:W3CDTF">2014-08-20T05:01:00Z</dcterms:created>
  <dcterms:modified xsi:type="dcterms:W3CDTF">2026-10-28T05:48:00Z</dcterms:modified>
</cp:coreProperties>
</file>